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0900" w:type="dxa"/>
        <w:tblInd w:w="-594" w:type="dxa"/>
        <w:tblLayout w:type="fixed"/>
        <w:tblLook w:val="0600" w:firstRow="0" w:lastRow="0" w:firstColumn="0" w:lastColumn="0" w:noHBand="1" w:noVBand="1"/>
      </w:tblPr>
      <w:tblGrid>
        <w:gridCol w:w="5472"/>
        <w:gridCol w:w="5428"/>
      </w:tblGrid>
      <w:tr w:rsidR="00E342DA" w:rsidTr="7D95AB9E" w14:paraId="54012C9A" w14:textId="77777777">
        <w:trPr>
          <w:trHeight w:val="1584"/>
        </w:trPr>
        <w:tc>
          <w:tcPr>
            <w:tcW w:w="5472" w:type="dxa"/>
            <w:tcMar/>
          </w:tcPr>
          <w:sdt>
            <w:sdtPr>
              <w:id w:val="-1723053496"/>
              <w:placeholder>
                <w:docPart w:val="EED3E76A24A9416693F3B02824E7EAFD"/>
              </w:placeholder>
              <w15:appearance w15:val="hidden"/>
              <w:rPr>
                <w:rFonts w:ascii="Century Gothic" w:hAnsi="Century Gothic" w:eastAsia="" w:cs="Times New Roman (Body CS)" w:asciiTheme="minorAscii" w:hAnsiTheme="minorAscii" w:eastAsiaTheme="minorEastAsia"/>
                <w:caps w:val="0"/>
                <w:smallCaps w:val="0"/>
                <w:noProof w:val="0"/>
                <w:color w:val="auto"/>
                <w:kern w:val="0"/>
                <w:sz w:val="20"/>
                <w:szCs w:val="20"/>
              </w:rPr>
            </w:sdtPr>
            <w:sdtEndPr>
              <w:rPr>
                <w:rFonts w:ascii="Century Gothic" w:hAnsi="Century Gothic" w:eastAsia="" w:cs="Times New Roman (Body CS)" w:asciiTheme="minorAscii" w:hAnsiTheme="minorAscii" w:eastAsiaTheme="minorEastAsia"/>
                <w:caps w:val="0"/>
                <w:smallCaps w:val="0"/>
                <w:noProof w:val="0"/>
                <w:color w:val="auto"/>
                <w:sz w:val="20"/>
                <w:szCs w:val="20"/>
              </w:rPr>
            </w:sdtEndPr>
            <w:sdtContent>
              <w:p w:rsidR="306C9BFA" w:rsidP="31C5DAAA" w:rsidRDefault="306C9BFA" w14:paraId="7C0CDCA7" w14:textId="0440D740">
                <w:pPr>
                  <w:pStyle w:val="Title"/>
                  <w:rPr>
                    <w:rFonts w:ascii="Century Gothic" w:hAnsi="Century Gothic" w:asciiTheme="minorAscii" w:hAnsiTheme="minorAscii"/>
                    <w:b w:val="0"/>
                    <w:bCs w:val="0"/>
                    <w:color w:val="082340"/>
                    <w:sz w:val="24"/>
                    <w:szCs w:val="24"/>
                  </w:rPr>
                </w:pPr>
                <w:r w:rsidRPr="31C5DAAA" w:rsidR="306C9BFA">
                  <w:rPr>
                    <w:rFonts w:ascii="Century Gothic" w:hAnsi="Century Gothic" w:asciiTheme="minorAscii" w:hAnsiTheme="minorAscii"/>
                    <w:color w:val="082340"/>
                    <w:sz w:val="28"/>
                    <w:szCs w:val="28"/>
                  </w:rPr>
                  <w:t>Name:</w:t>
                </w:r>
                <w:r w:rsidRPr="31C5DAAA" w:rsidR="306C9BFA">
                  <w:rPr>
                    <w:rFonts w:ascii="Century Gothic" w:hAnsi="Century Gothic" w:asciiTheme="minorAscii" w:hAnsiTheme="minorAscii"/>
                    <w:b w:val="1"/>
                    <w:bCs w:val="1"/>
                    <w:color w:val="082340"/>
                    <w:sz w:val="28"/>
                    <w:szCs w:val="28"/>
                  </w:rPr>
                  <w:t xml:space="preserve"> </w:t>
                </w:r>
                <w:r w:rsidRPr="31C5DAAA" w:rsidR="36DB2761">
                  <w:rPr>
                    <w:rFonts w:ascii="Century Gothic" w:hAnsi="Century Gothic" w:asciiTheme="minorAscii" w:hAnsiTheme="minorAscii"/>
                    <w:b w:val="0"/>
                    <w:bCs w:val="0"/>
                    <w:color w:val="082340"/>
                    <w:sz w:val="24"/>
                    <w:szCs w:val="24"/>
                  </w:rPr>
                  <w:t>VivEk Pratap Singh</w:t>
                </w:r>
                <w:r w:rsidRPr="31C5DAAA" w:rsidR="4576934C">
                  <w:rPr>
                    <w:rFonts w:ascii="Century Gothic" w:hAnsi="Century Gothic" w:asciiTheme="minorAscii" w:hAnsiTheme="minorAscii"/>
                    <w:b w:val="0"/>
                    <w:bCs w:val="0"/>
                    <w:color w:val="082340"/>
                    <w:sz w:val="24"/>
                    <w:szCs w:val="24"/>
                  </w:rPr>
                  <w:t xml:space="preserve">    </w:t>
                </w:r>
              </w:p>
              <w:p w:rsidRPr="001F57F7" w:rsidR="0069300D" w:rsidP="74B8DFC3" w:rsidRDefault="0069300D" w14:paraId="1580E7DE" w14:textId="07D139F6">
                <w:pPr>
                  <w:spacing w:after="0" w:line="240" w:lineRule="auto"/>
                  <w:rPr>
                    <w:b w:val="1"/>
                    <w:bCs w:val="1"/>
                    <w:sz w:val="24"/>
                    <w:szCs w:val="24"/>
                  </w:rPr>
                </w:pPr>
                <w:r w:rsidRPr="74B8DFC3" w:rsidR="0069300D">
                  <w:rPr>
                    <w:sz w:val="24"/>
                    <w:szCs w:val="24"/>
                  </w:rPr>
                  <w:t>Designation:</w:t>
                </w:r>
                <w:r w:rsidRPr="74B8DFC3" w:rsidR="001F57F7">
                  <w:rPr>
                    <w:sz w:val="24"/>
                    <w:szCs w:val="24"/>
                  </w:rPr>
                  <w:t xml:space="preserve"> </w:t>
                </w:r>
                <w:r w:rsidRPr="74B8DFC3" w:rsidR="22D87F47">
                  <w:rPr>
                    <w:sz w:val="24"/>
                    <w:szCs w:val="24"/>
                  </w:rPr>
                  <w:t>Senior Technical Lead</w:t>
                </w:r>
              </w:p>
              <w:p w:rsidRPr="001F57F7" w:rsidR="0069300D" w:rsidP="059DF2E2" w:rsidRDefault="0069300D" w14:paraId="0D4BE227" w14:textId="35EBD115">
                <w:pPr>
                  <w:spacing w:after="0" w:line="240" w:lineRule="auto"/>
                  <w:rPr>
                    <w:b w:val="1"/>
                    <w:bCs w:val="1"/>
                    <w:sz w:val="24"/>
                    <w:szCs w:val="24"/>
                  </w:rPr>
                </w:pPr>
                <w:r w:rsidRPr="059DF2E2" w:rsidR="0069300D">
                  <w:rPr>
                    <w:sz w:val="24"/>
                    <w:szCs w:val="24"/>
                  </w:rPr>
                  <w:t>E-mai</w:t>
                </w:r>
                <w:r w:rsidRPr="059DF2E2" w:rsidR="00B400AF">
                  <w:rPr>
                    <w:sz w:val="24"/>
                    <w:szCs w:val="24"/>
                  </w:rPr>
                  <w:t>l</w:t>
                </w:r>
                <w:r w:rsidRPr="059DF2E2" w:rsidR="0069300D">
                  <w:rPr>
                    <w:sz w:val="24"/>
                    <w:szCs w:val="24"/>
                  </w:rPr>
                  <w:t xml:space="preserve">: </w:t>
                </w:r>
                <w:r w:rsidRPr="059DF2E2" w:rsidR="003E7A4B">
                  <w:rPr>
                    <w:sz w:val="22"/>
                    <w:szCs w:val="22"/>
                  </w:rPr>
                  <w:t>Vivek.15.Singh@coforge.com</w:t>
                </w:r>
              </w:p>
              <w:p w:rsidRPr="00413AC9" w:rsidR="0069300D" w:rsidP="00A92B24" w:rsidRDefault="0069300D" w14:paraId="332FB5FB" w14:textId="09261E40">
                <w:pPr>
                  <w:spacing w:after="0" w:line="240" w:lineRule="auto"/>
                  <w:rPr>
                    <w:sz w:val="24"/>
                  </w:rPr>
                </w:pPr>
                <w:r w:rsidRPr="00413AC9">
                  <w:rPr>
                    <w:sz w:val="24"/>
                  </w:rPr>
                  <w:t xml:space="preserve">Mob. No: </w:t>
                </w:r>
                <w:r>
                  <w:rPr>
                    <w:sz w:val="24"/>
                  </w:rPr>
                  <w:t xml:space="preserve">+91 </w:t>
                </w:r>
                <w:r w:rsidR="003E7A4B">
                  <w:rPr>
                    <w:sz w:val="24"/>
                  </w:rPr>
                  <w:t>9555527395</w:t>
                </w:r>
              </w:p>
              <w:p w:rsidR="0069300D" w:rsidP="31C5DAAA" w:rsidRDefault="0069300D" w14:paraId="4865206C" w14:textId="11E130FD">
                <w:pPr>
                  <w:spacing w:after="0" w:line="240" w:lineRule="auto"/>
                  <w:rPr>
                    <w:sz w:val="24"/>
                    <w:szCs w:val="24"/>
                  </w:rPr>
                </w:pPr>
                <w:r w:rsidRPr="7D95AB9E" w:rsidR="306C9BFA">
                  <w:rPr>
                    <w:sz w:val="24"/>
                    <w:szCs w:val="24"/>
                  </w:rPr>
                  <w:t xml:space="preserve">Experience: </w:t>
                </w:r>
                <w:r w:rsidRPr="7D95AB9E" w:rsidR="4BF31C1A">
                  <w:rPr>
                    <w:sz w:val="24"/>
                    <w:szCs w:val="24"/>
                  </w:rPr>
                  <w:t>1</w:t>
                </w:r>
                <w:r w:rsidRPr="7D95AB9E" w:rsidR="0BB0C606">
                  <w:rPr>
                    <w:sz w:val="24"/>
                    <w:szCs w:val="24"/>
                  </w:rPr>
                  <w:t>6</w:t>
                </w:r>
                <w:r w:rsidRPr="7D95AB9E" w:rsidR="306C9BFA">
                  <w:rPr>
                    <w:sz w:val="24"/>
                    <w:szCs w:val="24"/>
                  </w:rPr>
                  <w:t xml:space="preserve"> years</w:t>
                </w:r>
              </w:p>
              <w:p w:rsidRPr="0069300D" w:rsidR="00E342DA" w:rsidP="00A92B24" w:rsidRDefault="0069300D" w14:paraId="662EA6E5" w14:textId="18C391B3">
                <w:pPr>
                  <w:spacing w:after="0" w:line="240" w:lineRule="auto"/>
                </w:pPr>
                <w:r w:rsidRPr="31C5DAAA" w:rsidR="306C9BFA">
                  <w:rPr>
                    <w:sz w:val="24"/>
                    <w:szCs w:val="24"/>
                  </w:rPr>
                  <w:t xml:space="preserve">Location: </w:t>
                </w:r>
                <w:r w:rsidRPr="31C5DAAA" w:rsidR="2D386578">
                  <w:rPr>
                    <w:sz w:val="24"/>
                    <w:szCs w:val="24"/>
                  </w:rPr>
                  <w:t>Greater</w:t>
                </w:r>
                <w:r w:rsidRPr="31C5DAAA" w:rsidR="306C9BFA">
                  <w:rPr>
                    <w:sz w:val="24"/>
                    <w:szCs w:val="24"/>
                  </w:rPr>
                  <w:t xml:space="preserve">, </w:t>
                </w:r>
                <w:r w:rsidRPr="31C5DAAA" w:rsidR="2D386578">
                  <w:rPr>
                    <w:sz w:val="24"/>
                    <w:szCs w:val="24"/>
                  </w:rPr>
                  <w:t>Ind</w:t>
                </w:r>
                <w:r w:rsidRPr="31C5DAAA" w:rsidR="2D386578">
                  <w:rPr>
                    <w:sz w:val="24"/>
                    <w:szCs w:val="24"/>
                  </w:rPr>
                  <w:t>ia</w:t>
                </w:r>
                <w:r w:rsidRPr="31C5DAAA" w:rsidR="0F873421">
                  <w:rPr>
                    <w:sz w:val="24"/>
                    <w:szCs w:val="24"/>
                  </w:rPr>
                  <w:t xml:space="preserve">  </w:t>
                </w:r>
              </w:p>
              <w:p w:rsidRPr="0069300D" w:rsidR="00E342DA" w:rsidP="00A92B24" w:rsidRDefault="0069300D" w14:paraId="160FFC69" w14:textId="67EE50F0">
                <w:pPr>
                  <w:spacing w:after="0" w:line="240" w:lineRule="auto"/>
                </w:pPr>
                <w:r w:rsidRPr="31C5DAAA" w:rsidR="0F873421">
                  <w:rPr>
                    <w:sz w:val="24"/>
                    <w:szCs w:val="24"/>
                  </w:rPr>
                  <w:t xml:space="preserve">                                    </w:t>
                </w:r>
              </w:p>
            </w:sdtContent>
          </w:sdt>
        </w:tc>
        <w:tc>
          <w:tcPr>
            <w:tcW w:w="5428" w:type="dxa"/>
            <w:tcMar/>
          </w:tcPr>
          <w:p w:rsidR="00E342DA" w:rsidP="059DF2E2" w:rsidRDefault="0004394E" w14:paraId="7E5312B2" w14:textId="3DB68B1A">
            <w:pPr>
              <w:pStyle w:val="Normal"/>
              <w:ind w:right="-372"/>
              <w:jc w:val="right"/>
            </w:pPr>
            <w:r w:rsidR="0E2C89BB">
              <w:drawing>
                <wp:inline wp14:editId="6362EF1F" wp14:anchorId="04D532A9">
                  <wp:extent cx="1470903" cy="1556836"/>
                  <wp:effectExtent l="0" t="0" r="0" b="0"/>
                  <wp:docPr id="1280760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760187" name="Picture 1280760187"/>
                          <pic:cNvPicPr/>
                        </pic:nvPicPr>
                        <pic:blipFill>
                          <a:blip xmlns:r="http://schemas.openxmlformats.org/officeDocument/2006/relationships" r:embed="rId1344778214">
                            <a:extLst>
                              <a:ext uri="{28A0092B-C50C-407E-A947-70E740481C1C}">
                                <a14:useLocalDpi xmlns:a14="http://schemas.microsoft.com/office/drawing/2010/main"/>
                              </a:ext>
                            </a:extLst>
                          </a:blip>
                          <a:stretch>
                            <a:fillRect/>
                          </a:stretch>
                        </pic:blipFill>
                        <pic:spPr>
                          <a:xfrm rot="0">
                            <a:off x="0" y="0"/>
                            <a:ext cx="1470903" cy="1556836"/>
                          </a:xfrm>
                          <a:prstGeom prst="rect">
                            <a:avLst/>
                          </a:prstGeom>
                        </pic:spPr>
                      </pic:pic>
                    </a:graphicData>
                  </a:graphic>
                </wp:inline>
              </w:drawing>
            </w:r>
          </w:p>
        </w:tc>
      </w:tr>
    </w:tbl>
    <w:tbl>
      <w:tblPr>
        <w:tblStyle w:val="TableGrid"/>
        <w:tblW w:w="10440"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5"/>
        <w:gridCol w:w="10005"/>
      </w:tblGrid>
      <w:tr w:rsidR="00ED1E1E" w:rsidTr="7D95AB9E" w14:paraId="26C0A5F1" w14:textId="77777777">
        <w:tc>
          <w:tcPr>
            <w:tcW w:w="10440" w:type="dxa"/>
            <w:gridSpan w:val="2"/>
            <w:tcMar/>
          </w:tcPr>
          <w:p w:rsidRPr="001F57F7" w:rsidR="004F2F32" w:rsidP="00A92B24" w:rsidRDefault="0065061E" w14:paraId="72439BE5" w14:textId="23F4AA6F">
            <w:pPr>
              <w:pStyle w:val="Heading1"/>
              <w:ind w:left="90"/>
              <w:rPr>
                <w:rFonts w:ascii="Anek Devanagari SemiBold" w:hAnsi="Anek Devanagari SemiBold" w:cs="Anek Devanagari SemiBold"/>
                <w:color w:val="F15B40"/>
                <w:sz w:val="28"/>
                <w:szCs w:val="28"/>
              </w:rPr>
            </w:pPr>
            <w:sdt>
              <w:sdtPr>
                <w:id w:val="401958542"/>
                <w15:appearance w15:val="hidden"/>
                <w:placeholder>
                  <w:docPart w:val="B9938BD4393D4DD2A138B47B8ACBC8FA"/>
                </w:placeholder>
                <w:rPr>
                  <w:rFonts w:ascii="Anek Devanagari SemiBold" w:hAnsi="Anek Devanagari SemiBold" w:cs="Anek Devanagari SemiBold"/>
                  <w:color w:val="F15B40"/>
                  <w:sz w:val="28"/>
                  <w:szCs w:val="28"/>
                </w:rPr>
              </w:sdtPr>
              <w:sdtContent>
                <w:r w:rsidRPr="31C5DAAA" w:rsidR="00A92B24">
                  <w:rPr>
                    <w:rFonts w:ascii="Anek Devanagari SemiBold" w:hAnsi="Anek Devanagari SemiBold" w:cs="Anek Devanagari SemiBold"/>
                    <w:color w:val="F15B40"/>
                    <w:sz w:val="28"/>
                    <w:szCs w:val="28"/>
                  </w:rPr>
                  <w:t xml:space="preserve">   </w:t>
                </w:r>
                <w:r w:rsidRPr="31C5DAAA" w:rsidR="306C9BFA">
                  <w:rPr>
                    <w:rFonts w:ascii="Anek Devanagari SemiBold" w:hAnsi="Anek Devanagari SemiBold" w:cs="Anek Devanagari SemiBold"/>
                    <w:color w:val="F15B40"/>
                    <w:sz w:val="28"/>
                    <w:szCs w:val="28"/>
                  </w:rPr>
                  <w:t>Professional Summary</w:t>
                </w:r>
              </w:sdtContent>
              <w:sdtEndPr>
                <w:rPr>
                  <w:rFonts w:ascii="Anek Devanagari SemiBold" w:hAnsi="Anek Devanagari SemiBold" w:cs="Anek Devanagari SemiBold"/>
                  <w:color w:val="F15B40"/>
                  <w:sz w:val="28"/>
                  <w:szCs w:val="28"/>
                </w:rPr>
              </w:sdtEndPr>
            </w:sdt>
            <w:r w:rsidRPr="31C5DAAA" w:rsidR="7E52EEB0">
              <w:rPr>
                <w:rFonts w:ascii="Anek Devanagari SemiBold" w:hAnsi="Anek Devanagari SemiBold" w:cs="Anek Devanagari SemiBold"/>
                <w:color w:val="F15B40"/>
                <w:sz w:val="28"/>
                <w:szCs w:val="28"/>
              </w:rPr>
              <w:t xml:space="preserve"> </w:t>
            </w:r>
          </w:p>
        </w:tc>
      </w:tr>
      <w:tr w:rsidR="00983B96" w:rsidTr="7D95AB9E" w14:paraId="66D3DE77" w14:textId="77777777">
        <w:tc>
          <w:tcPr>
            <w:tcW w:w="435" w:type="dxa"/>
            <w:tcMar/>
          </w:tcPr>
          <w:p w:rsidR="00983B96" w:rsidP="008B33BD" w:rsidRDefault="0065061E" w14:paraId="47AACADE" w14:textId="7C0A1B99">
            <w:sdt>
              <w:sdtPr>
                <w:id w:val="914204066"/>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bottom w:val="single" w:color="E99D93" w:themeColor="accent6" w:sz="8" w:space="0"/>
            </w:tcBorders>
            <w:tcMar/>
          </w:tcPr>
          <w:p w:rsidRPr="00482827" w:rsidR="00983B96" w:rsidP="6C89EABD" w:rsidRDefault="00B400AF" w14:paraId="7E3588F3" w14:textId="16569385">
            <w:pPr>
              <w:rPr>
                <w:sz w:val="20"/>
                <w:szCs w:val="20"/>
              </w:rPr>
            </w:pPr>
            <w:r w:rsidRPr="7D95AB9E" w:rsidR="60363642">
              <w:rPr>
                <w:sz w:val="20"/>
                <w:szCs w:val="20"/>
              </w:rPr>
              <w:t xml:space="preserve">Overall, </w:t>
            </w:r>
            <w:r w:rsidRPr="7D95AB9E" w:rsidR="671F18DB">
              <w:rPr>
                <w:b w:val="1"/>
                <w:bCs w:val="1"/>
                <w:sz w:val="20"/>
                <w:szCs w:val="20"/>
              </w:rPr>
              <w:t>1</w:t>
            </w:r>
            <w:r w:rsidRPr="7D95AB9E" w:rsidR="1D081858">
              <w:rPr>
                <w:b w:val="1"/>
                <w:bCs w:val="1"/>
                <w:sz w:val="20"/>
                <w:szCs w:val="20"/>
              </w:rPr>
              <w:t>6</w:t>
            </w:r>
            <w:r w:rsidRPr="7D95AB9E" w:rsidR="055D790F">
              <w:rPr>
                <w:b w:val="1"/>
                <w:bCs w:val="1"/>
                <w:sz w:val="20"/>
                <w:szCs w:val="20"/>
              </w:rPr>
              <w:t xml:space="preserve"> </w:t>
            </w:r>
            <w:r w:rsidRPr="7D95AB9E" w:rsidR="74CD54A7">
              <w:rPr>
                <w:sz w:val="20"/>
                <w:szCs w:val="20"/>
              </w:rPr>
              <w:t xml:space="preserve">years of IT experience in Software Design, Development of various client/server and </w:t>
            </w:r>
            <w:r w:rsidRPr="7D95AB9E" w:rsidR="60363642">
              <w:rPr>
                <w:sz w:val="20"/>
                <w:szCs w:val="20"/>
              </w:rPr>
              <w:t>web-based</w:t>
            </w:r>
            <w:r w:rsidRPr="7D95AB9E" w:rsidR="74CD54A7">
              <w:rPr>
                <w:sz w:val="20"/>
                <w:szCs w:val="20"/>
              </w:rPr>
              <w:t xml:space="preserve"> Enterprise Applications</w:t>
            </w:r>
            <w:r w:rsidRPr="7D95AB9E" w:rsidR="2199C088">
              <w:rPr>
                <w:sz w:val="20"/>
                <w:szCs w:val="20"/>
              </w:rPr>
              <w:t>.</w:t>
            </w:r>
          </w:p>
        </w:tc>
      </w:tr>
      <w:tr w:rsidR="00ED1E1E" w:rsidTr="7D95AB9E" w14:paraId="74CAD498" w14:textId="77777777">
        <w:tc>
          <w:tcPr>
            <w:tcW w:w="435" w:type="dxa"/>
            <w:tcMar/>
          </w:tcPr>
          <w:p w:rsidR="00ED1E1E" w:rsidP="008B33BD" w:rsidRDefault="0065061E" w14:paraId="7CA53A58" w14:textId="3046349B">
            <w:sdt>
              <w:sdtPr>
                <w:id w:val="1343822292"/>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ED1E1E" w:rsidP="6C89EABD" w:rsidRDefault="56D9E2D7" w14:paraId="0C07D564" w14:textId="6BB1C229">
            <w:pPr>
              <w:spacing w:before="0" w:after="0" w:line="240" w:lineRule="auto"/>
              <w:jc w:val="both"/>
              <w:rPr>
                <w:b w:val="1"/>
                <w:bCs w:val="1"/>
                <w:sz w:val="20"/>
                <w:szCs w:val="20"/>
              </w:rPr>
            </w:pPr>
            <w:r w:rsidRPr="7D95AB9E" w:rsidR="6CCD2619">
              <w:rPr>
                <w:sz w:val="20"/>
                <w:szCs w:val="20"/>
              </w:rPr>
              <w:t>Expertise</w:t>
            </w:r>
            <w:r w:rsidRPr="7D95AB9E" w:rsidR="6CCD2619">
              <w:rPr>
                <w:sz w:val="20"/>
                <w:szCs w:val="20"/>
              </w:rPr>
              <w:t xml:space="preserve"> in using .</w:t>
            </w:r>
            <w:r w:rsidRPr="7D95AB9E" w:rsidR="6CCD2619">
              <w:rPr>
                <w:b w:val="1"/>
                <w:bCs w:val="1"/>
                <w:sz w:val="20"/>
                <w:szCs w:val="20"/>
              </w:rPr>
              <w:t>NET</w:t>
            </w:r>
            <w:r w:rsidRPr="7D95AB9E" w:rsidR="6CCD2619">
              <w:rPr>
                <w:sz w:val="20"/>
                <w:szCs w:val="20"/>
              </w:rPr>
              <w:t xml:space="preserve"> </w:t>
            </w:r>
            <w:r w:rsidRPr="7D95AB9E" w:rsidR="6CCD2619">
              <w:rPr>
                <w:b w:val="1"/>
                <w:bCs w:val="1"/>
                <w:sz w:val="20"/>
                <w:szCs w:val="20"/>
              </w:rPr>
              <w:t xml:space="preserve">Core </w:t>
            </w:r>
            <w:r w:rsidRPr="7D95AB9E" w:rsidR="6CCD2619">
              <w:rPr>
                <w:sz w:val="20"/>
                <w:szCs w:val="20"/>
              </w:rPr>
              <w:t xml:space="preserve">and Web technologies like </w:t>
            </w:r>
            <w:r w:rsidRPr="7D95AB9E" w:rsidR="6CCD2619">
              <w:rPr>
                <w:b w:val="1"/>
                <w:bCs w:val="1"/>
                <w:sz w:val="20"/>
                <w:szCs w:val="20"/>
              </w:rPr>
              <w:t>ASP.NET, MVC.NET, .NET Core,</w:t>
            </w:r>
            <w:r w:rsidRPr="7D95AB9E" w:rsidR="324ECB0C">
              <w:rPr>
                <w:b w:val="1"/>
                <w:bCs w:val="1"/>
                <w:sz w:val="20"/>
                <w:szCs w:val="20"/>
              </w:rPr>
              <w:t xml:space="preserve"> Microservices,</w:t>
            </w:r>
            <w:r w:rsidRPr="7D95AB9E" w:rsidR="6CCD2619">
              <w:rPr>
                <w:b w:val="1"/>
                <w:bCs w:val="1"/>
                <w:sz w:val="20"/>
                <w:szCs w:val="20"/>
              </w:rPr>
              <w:t xml:space="preserve"> </w:t>
            </w:r>
            <w:r w:rsidRPr="7D95AB9E" w:rsidR="6468F72F">
              <w:rPr>
                <w:b w:val="1"/>
                <w:bCs w:val="1"/>
                <w:sz w:val="20"/>
                <w:szCs w:val="20"/>
              </w:rPr>
              <w:t xml:space="preserve">EF, EF </w:t>
            </w:r>
            <w:r w:rsidRPr="7D95AB9E" w:rsidR="6468F72F">
              <w:rPr>
                <w:b w:val="1"/>
                <w:bCs w:val="1"/>
                <w:sz w:val="20"/>
                <w:szCs w:val="20"/>
              </w:rPr>
              <w:t>core,</w:t>
            </w:r>
            <w:r w:rsidRPr="7D95AB9E" w:rsidR="2D34340C">
              <w:rPr>
                <w:b w:val="1"/>
                <w:bCs w:val="1"/>
                <w:sz w:val="20"/>
                <w:szCs w:val="20"/>
              </w:rPr>
              <w:t xml:space="preserve"> Dapper</w:t>
            </w:r>
            <w:r w:rsidRPr="7D95AB9E" w:rsidR="2D34340C">
              <w:rPr>
                <w:b w:val="1"/>
                <w:bCs w:val="1"/>
                <w:sz w:val="20"/>
                <w:szCs w:val="20"/>
              </w:rPr>
              <w:t>,</w:t>
            </w:r>
            <w:r w:rsidRPr="7D95AB9E" w:rsidR="6468F72F">
              <w:rPr>
                <w:b w:val="1"/>
                <w:bCs w:val="1"/>
                <w:sz w:val="20"/>
                <w:szCs w:val="20"/>
              </w:rPr>
              <w:t xml:space="preserve"> </w:t>
            </w:r>
            <w:r w:rsidRPr="7D95AB9E" w:rsidR="6CCD2619">
              <w:rPr>
                <w:b w:val="1"/>
                <w:bCs w:val="1"/>
                <w:sz w:val="20"/>
                <w:szCs w:val="20"/>
              </w:rPr>
              <w:t xml:space="preserve">.NET MAUI, Hybrid </w:t>
            </w:r>
            <w:r w:rsidRPr="7D95AB9E" w:rsidR="6CCD2619">
              <w:rPr>
                <w:b w:val="1"/>
                <w:bCs w:val="1"/>
                <w:sz w:val="20"/>
                <w:szCs w:val="20"/>
              </w:rPr>
              <w:t>application</w:t>
            </w:r>
            <w:r w:rsidRPr="7D95AB9E" w:rsidR="6CCD2619">
              <w:rPr>
                <w:b w:val="1"/>
                <w:bCs w:val="1"/>
                <w:sz w:val="20"/>
                <w:szCs w:val="20"/>
              </w:rPr>
              <w:t xml:space="preserve"> and Android +Kotlin using MVVM architecture</w:t>
            </w:r>
            <w:r w:rsidRPr="7D95AB9E" w:rsidR="0C7C3954">
              <w:rPr>
                <w:b w:val="1"/>
                <w:bCs w:val="1"/>
                <w:sz w:val="20"/>
                <w:szCs w:val="20"/>
              </w:rPr>
              <w:t>,</w:t>
            </w:r>
            <w:r w:rsidRPr="7D95AB9E" w:rsidR="1A6C0011">
              <w:rPr>
                <w:b w:val="1"/>
                <w:bCs w:val="1"/>
                <w:sz w:val="20"/>
                <w:szCs w:val="20"/>
              </w:rPr>
              <w:t xml:space="preserve"> </w:t>
            </w:r>
            <w:r w:rsidRPr="7D95AB9E" w:rsidR="0C7C3954">
              <w:rPr>
                <w:b w:val="1"/>
                <w:bCs w:val="1"/>
                <w:sz w:val="20"/>
                <w:szCs w:val="20"/>
              </w:rPr>
              <w:t>CI/CD|AI &amp;</w:t>
            </w:r>
            <w:r w:rsidRPr="7D95AB9E" w:rsidR="5905C264">
              <w:rPr>
                <w:b w:val="1"/>
                <w:bCs w:val="1"/>
                <w:sz w:val="20"/>
                <w:szCs w:val="20"/>
              </w:rPr>
              <w:t xml:space="preserve"> LLM,</w:t>
            </w:r>
            <w:r w:rsidRPr="7D95AB9E" w:rsidR="1210B009">
              <w:rPr>
                <w:b w:val="1"/>
                <w:bCs w:val="1"/>
                <w:sz w:val="20"/>
                <w:szCs w:val="20"/>
              </w:rPr>
              <w:t xml:space="preserve"> AI tools-</w:t>
            </w:r>
            <w:r w:rsidRPr="7D95AB9E" w:rsidR="5905C264">
              <w:rPr>
                <w:b w:val="1"/>
                <w:bCs w:val="1"/>
                <w:sz w:val="20"/>
                <w:szCs w:val="20"/>
              </w:rPr>
              <w:t>GHCP,</w:t>
            </w:r>
            <w:r w:rsidRPr="7D95AB9E" w:rsidR="4E79DBDA">
              <w:rPr>
                <w:b w:val="1"/>
                <w:bCs w:val="1"/>
                <w:sz w:val="20"/>
                <w:szCs w:val="20"/>
              </w:rPr>
              <w:t xml:space="preserve"> Claude Opus, </w:t>
            </w:r>
            <w:r w:rsidRPr="7D95AB9E" w:rsidR="2CDD9536">
              <w:rPr>
                <w:b w:val="1"/>
                <w:bCs w:val="1"/>
                <w:sz w:val="20"/>
                <w:szCs w:val="20"/>
              </w:rPr>
              <w:t>Sonnet</w:t>
            </w:r>
            <w:r w:rsidRPr="7D95AB9E" w:rsidR="4E79DBDA">
              <w:rPr>
                <w:b w:val="1"/>
                <w:bCs w:val="1"/>
                <w:sz w:val="20"/>
                <w:szCs w:val="20"/>
              </w:rPr>
              <w:t>,</w:t>
            </w:r>
            <w:r w:rsidRPr="7D95AB9E" w:rsidR="0DD220EA">
              <w:rPr>
                <w:b w:val="1"/>
                <w:bCs w:val="1"/>
                <w:sz w:val="20"/>
                <w:szCs w:val="20"/>
              </w:rPr>
              <w:t xml:space="preserve"> </w:t>
            </w:r>
            <w:r w:rsidRPr="7D95AB9E" w:rsidR="4E79DBDA">
              <w:rPr>
                <w:b w:val="1"/>
                <w:bCs w:val="1"/>
                <w:sz w:val="20"/>
                <w:szCs w:val="20"/>
              </w:rPr>
              <w:t>Windsurf</w:t>
            </w:r>
            <w:r w:rsidRPr="7D95AB9E" w:rsidR="3C572550">
              <w:rPr>
                <w:b w:val="1"/>
                <w:bCs w:val="1"/>
                <w:sz w:val="20"/>
                <w:szCs w:val="20"/>
              </w:rPr>
              <w:t>,</w:t>
            </w:r>
            <w:r w:rsidRPr="7D95AB9E" w:rsidR="43AF92F3">
              <w:rPr>
                <w:b w:val="1"/>
                <w:bCs w:val="1"/>
                <w:sz w:val="20"/>
                <w:szCs w:val="20"/>
              </w:rPr>
              <w:t xml:space="preserve"> </w:t>
            </w:r>
            <w:r w:rsidRPr="7D95AB9E" w:rsidR="3C572550">
              <w:rPr>
                <w:b w:val="1"/>
                <w:bCs w:val="1"/>
                <w:sz w:val="20"/>
                <w:szCs w:val="20"/>
              </w:rPr>
              <w:t>Google Antigravity</w:t>
            </w:r>
            <w:r w:rsidRPr="7D95AB9E" w:rsidR="77F5E34C">
              <w:rPr>
                <w:b w:val="1"/>
                <w:bCs w:val="1"/>
                <w:sz w:val="20"/>
                <w:szCs w:val="20"/>
              </w:rPr>
              <w:t xml:space="preserve"> and Copilot.</w:t>
            </w:r>
          </w:p>
          <w:p w:rsidRPr="00482827" w:rsidR="00ED1E1E" w:rsidP="6C89EABD" w:rsidRDefault="56D9E2D7" w14:paraId="69BC385A" w14:textId="52835B10">
            <w:pPr>
              <w:pStyle w:val="Normal"/>
              <w:spacing w:before="0" w:after="0" w:line="240" w:lineRule="auto"/>
              <w:jc w:val="both"/>
              <w:rPr>
                <w:sz w:val="20"/>
                <w:szCs w:val="20"/>
              </w:rPr>
            </w:pPr>
          </w:p>
        </w:tc>
      </w:tr>
      <w:tr w:rsidR="00D92A4B" w:rsidTr="7D95AB9E" w14:paraId="48DD9306" w14:textId="77777777">
        <w:tc>
          <w:tcPr>
            <w:tcW w:w="435" w:type="dxa"/>
            <w:tcMar/>
          </w:tcPr>
          <w:p w:rsidR="00D92A4B" w:rsidP="008B33BD" w:rsidRDefault="0065061E" w14:paraId="244ACDBF" w14:textId="0A42F524">
            <w:pPr>
              <w:rPr>
                <w:rFonts w:ascii="MS Gothic" w:hAnsi="MS Gothic" w:eastAsia="MS Gothic"/>
              </w:rPr>
            </w:pPr>
            <w:sdt>
              <w:sdtPr>
                <w:id w:val="-1682421267"/>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56D9E2D7" w14:paraId="64C3DC0C" w14:textId="00D75CEB">
            <w:pPr>
              <w:spacing w:before="0" w:after="0" w:line="240" w:lineRule="auto"/>
              <w:jc w:val="both"/>
              <w:rPr>
                <w:b w:val="1"/>
                <w:bCs w:val="1"/>
                <w:sz w:val="20"/>
                <w:szCs w:val="20"/>
              </w:rPr>
            </w:pPr>
            <w:r w:rsidRPr="7D95AB9E" w:rsidR="0763D176">
              <w:rPr>
                <w:sz w:val="20"/>
                <w:szCs w:val="20"/>
              </w:rPr>
              <w:t xml:space="preserve">Experience in RDBMS databases like </w:t>
            </w:r>
            <w:r w:rsidRPr="7D95AB9E" w:rsidR="0763D176">
              <w:rPr>
                <w:b w:val="1"/>
                <w:bCs w:val="1"/>
                <w:sz w:val="20"/>
                <w:szCs w:val="20"/>
              </w:rPr>
              <w:t>SQL Server-Database stored procedure and query optimization</w:t>
            </w:r>
            <w:r w:rsidRPr="7D95AB9E" w:rsidR="725BBF9A">
              <w:rPr>
                <w:b w:val="1"/>
                <w:bCs w:val="1"/>
                <w:sz w:val="20"/>
                <w:szCs w:val="20"/>
              </w:rPr>
              <w:t>, SQL Lite, Cosmo DB (No SQL)</w:t>
            </w:r>
          </w:p>
        </w:tc>
      </w:tr>
      <w:tr w:rsidR="00D92A4B" w:rsidTr="7D95AB9E" w14:paraId="650960D3" w14:textId="77777777">
        <w:tc>
          <w:tcPr>
            <w:tcW w:w="435" w:type="dxa"/>
            <w:tcMar/>
          </w:tcPr>
          <w:p w:rsidR="00D92A4B" w:rsidP="008B33BD" w:rsidRDefault="0065061E" w14:paraId="775E1EC6" w14:textId="0110F8BB">
            <w:pPr>
              <w:rPr>
                <w:rFonts w:ascii="MS Gothic" w:hAnsi="MS Gothic" w:eastAsia="MS Gothic"/>
              </w:rPr>
            </w:pPr>
            <w:sdt>
              <w:sdtPr>
                <w:id w:val="869574769"/>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0FD26C24" w14:paraId="70CF8AB6" w14:textId="16D37DA1">
            <w:pPr>
              <w:pStyle w:val="Normal"/>
              <w:spacing w:before="0" w:after="0" w:line="240" w:lineRule="auto"/>
              <w:jc w:val="both"/>
              <w:rPr>
                <w:b w:val="0"/>
                <w:bCs w:val="0"/>
                <w:sz w:val="20"/>
                <w:szCs w:val="20"/>
              </w:rPr>
            </w:pPr>
            <w:r w:rsidRPr="7D95AB9E" w:rsidR="776B0C62">
              <w:rPr>
                <w:sz w:val="20"/>
                <w:szCs w:val="20"/>
              </w:rPr>
              <w:t xml:space="preserve">Secondary Skill Exposure in Front Technologies like Angular and Node JS. HTML, JavaScript, </w:t>
            </w:r>
            <w:r w:rsidRPr="7D95AB9E" w:rsidR="4EDC814C">
              <w:rPr>
                <w:sz w:val="20"/>
                <w:szCs w:val="20"/>
              </w:rPr>
              <w:t>jQuery,</w:t>
            </w:r>
            <w:r w:rsidRPr="7D95AB9E" w:rsidR="776B0C62">
              <w:rPr>
                <w:sz w:val="20"/>
                <w:szCs w:val="20"/>
              </w:rPr>
              <w:t xml:space="preserve"> Ajax and Razor</w:t>
            </w:r>
            <w:r w:rsidRPr="7D95AB9E" w:rsidR="300A5F5E">
              <w:rPr>
                <w:sz w:val="20"/>
                <w:szCs w:val="20"/>
              </w:rPr>
              <w:t xml:space="preserve"> </w:t>
            </w:r>
            <w:r w:rsidRPr="7D95AB9E" w:rsidR="0FA7B310">
              <w:rPr>
                <w:sz w:val="20"/>
                <w:szCs w:val="20"/>
              </w:rPr>
              <w:t>v</w:t>
            </w:r>
            <w:r w:rsidRPr="7D95AB9E" w:rsidR="300A5F5E">
              <w:rPr>
                <w:sz w:val="20"/>
                <w:szCs w:val="20"/>
              </w:rPr>
              <w:t>iew</w:t>
            </w:r>
            <w:r w:rsidRPr="7D95AB9E" w:rsidR="48721582">
              <w:rPr>
                <w:sz w:val="20"/>
                <w:szCs w:val="20"/>
              </w:rPr>
              <w:t xml:space="preserve"> and B</w:t>
            </w:r>
            <w:r w:rsidRPr="7D95AB9E" w:rsidR="7930CC3E">
              <w:rPr>
                <w:sz w:val="20"/>
                <w:szCs w:val="20"/>
              </w:rPr>
              <w:t>la</w:t>
            </w:r>
            <w:r w:rsidRPr="7D95AB9E" w:rsidR="48721582">
              <w:rPr>
                <w:sz w:val="20"/>
                <w:szCs w:val="20"/>
              </w:rPr>
              <w:t>zor</w:t>
            </w:r>
            <w:r w:rsidRPr="7D95AB9E" w:rsidR="300A5F5E">
              <w:rPr>
                <w:sz w:val="20"/>
                <w:szCs w:val="20"/>
              </w:rPr>
              <w:t>.</w:t>
            </w:r>
          </w:p>
        </w:tc>
      </w:tr>
      <w:tr w:rsidR="00D92A4B" w:rsidTr="7D95AB9E" w14:paraId="20E96AD1" w14:textId="77777777">
        <w:tc>
          <w:tcPr>
            <w:tcW w:w="435" w:type="dxa"/>
            <w:tcMar/>
          </w:tcPr>
          <w:p w:rsidR="00D92A4B" w:rsidP="008B33BD" w:rsidRDefault="0065061E" w14:paraId="33D47078" w14:textId="6D564B94">
            <w:pPr>
              <w:rPr>
                <w:rFonts w:ascii="MS Gothic" w:hAnsi="MS Gothic" w:eastAsia="MS Gothic"/>
              </w:rPr>
            </w:pPr>
            <w:sdt>
              <w:sdtPr>
                <w:id w:val="-944998822"/>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7D95AB9E" w:rsidRDefault="00EE3D43" w14:paraId="77EB820F" w14:textId="200B3CDC">
            <w:pPr>
              <w:pStyle w:val="Normal"/>
              <w:spacing w:before="0" w:beforeAutospacing="off" w:after="0" w:afterAutospacing="off" w:line="300" w:lineRule="auto"/>
              <w:jc w:val="both"/>
            </w:pPr>
            <w:r w:rsidRPr="7D95AB9E" w:rsidR="0EE9C86A">
              <w:rPr>
                <w:rFonts w:ascii="Century Gothic" w:hAnsi="Century Gothic" w:eastAsia="Century Gothic" w:cs="Century Gothic" w:asciiTheme="minorAscii" w:hAnsiTheme="minorAscii" w:eastAsiaTheme="minorAscii" w:cstheme="minorAscii"/>
                <w:sz w:val="20"/>
                <w:szCs w:val="20"/>
              </w:rPr>
              <w:t xml:space="preserve">Experience in </w:t>
            </w:r>
            <w:r w:rsidRPr="7D95AB9E" w:rsidR="0EE9C86A">
              <w:rPr>
                <w:rFonts w:ascii="Century Gothic" w:hAnsi="Century Gothic" w:eastAsia="Century Gothic" w:cs="Century Gothic" w:asciiTheme="minorAscii" w:hAnsiTheme="minorAscii" w:eastAsiaTheme="minorAscii" w:cstheme="minorAscii"/>
                <w:b w:val="1"/>
                <w:bCs w:val="1"/>
                <w:sz w:val="20"/>
                <w:szCs w:val="20"/>
              </w:rPr>
              <w:t>MVC, MVVM, Microservices</w:t>
            </w:r>
            <w:r w:rsidRPr="7D95AB9E" w:rsidR="704DE48A">
              <w:rPr>
                <w:rFonts w:ascii="Century Gothic" w:hAnsi="Century Gothic" w:eastAsia="Century Gothic" w:cs="Century Gothic" w:asciiTheme="minorAscii" w:hAnsiTheme="minorAscii" w:eastAsiaTheme="minorAscii" w:cstheme="minorAscii"/>
                <w:b w:val="1"/>
                <w:bCs w:val="1"/>
                <w:sz w:val="20"/>
                <w:szCs w:val="20"/>
              </w:rPr>
              <w:t>, Kubernetes,</w:t>
            </w:r>
            <w:r w:rsidRPr="7D95AB9E" w:rsidR="309CB209">
              <w:rPr>
                <w:rFonts w:ascii="Century Gothic" w:hAnsi="Century Gothic" w:eastAsia="Century Gothic" w:cs="Century Gothic" w:asciiTheme="minorAscii" w:hAnsiTheme="minorAscii" w:eastAsiaTheme="minorAscii" w:cstheme="minorAscii"/>
                <w:b w:val="1"/>
                <w:bCs w:val="1"/>
                <w:sz w:val="20"/>
                <w:szCs w:val="20"/>
              </w:rPr>
              <w:t xml:space="preserve"> </w:t>
            </w:r>
            <w:r w:rsidRPr="7D95AB9E" w:rsidR="309CB209">
              <w:rPr>
                <w:rFonts w:ascii="Century Gothic" w:hAnsi="Century Gothic" w:eastAsia="Century Gothic" w:cs="Century Gothic" w:asciiTheme="minorAscii" w:hAnsiTheme="minorAscii" w:eastAsiaTheme="minorAscii" w:cstheme="minorAscii"/>
                <w:b w:val="1"/>
                <w:bCs w:val="1"/>
                <w:sz w:val="20"/>
                <w:szCs w:val="20"/>
              </w:rPr>
              <w:t xml:space="preserve">Docker, </w:t>
            </w:r>
            <w:r w:rsidRPr="7D95AB9E" w:rsidR="309CB209">
              <w:rPr>
                <w:rFonts w:ascii="Century Gothic" w:hAnsi="Century Gothic" w:eastAsia="Century Gothic" w:cs="Century Gothic" w:asciiTheme="minorAscii" w:hAnsiTheme="minorAscii" w:eastAsiaTheme="minorAscii" w:cstheme="minorAscii"/>
                <w:b w:val="1"/>
                <w:bCs w:val="1"/>
                <w:sz w:val="20"/>
                <w:szCs w:val="20"/>
              </w:rPr>
              <w:t>Kafka</w:t>
            </w:r>
            <w:r w:rsidRPr="7D95AB9E" w:rsidR="77C89CA0">
              <w:rPr>
                <w:rFonts w:ascii="Century Gothic" w:hAnsi="Century Gothic" w:eastAsia="Century Gothic" w:cs="Century Gothic" w:asciiTheme="minorAscii" w:hAnsiTheme="minorAscii" w:eastAsiaTheme="minorAscii" w:cstheme="minorAscii"/>
                <w:b w:val="1"/>
                <w:bCs w:val="1"/>
                <w:sz w:val="20"/>
                <w:szCs w:val="20"/>
              </w:rPr>
              <w:t>, OAuth</w:t>
            </w:r>
            <w:r w:rsidRPr="7D95AB9E" w:rsidR="77C89CA0">
              <w:rPr>
                <w:rFonts w:ascii="Century Gothic" w:hAnsi="Century Gothic" w:eastAsia="Century Gothic" w:cs="Century Gothic" w:asciiTheme="minorAscii" w:hAnsiTheme="minorAscii" w:eastAsiaTheme="minorAscii" w:cstheme="minorAscii"/>
                <w:b w:val="1"/>
                <w:bCs w:val="1"/>
                <w:sz w:val="20"/>
                <w:szCs w:val="20"/>
              </w:rPr>
              <w:t>2.0</w:t>
            </w:r>
            <w:r w:rsidRPr="7D95AB9E" w:rsidR="0EE9C86A">
              <w:rPr>
                <w:rFonts w:ascii="Century Gothic" w:hAnsi="Century Gothic" w:eastAsia="Century Gothic" w:cs="Century Gothic" w:asciiTheme="minorAscii" w:hAnsiTheme="minorAscii" w:eastAsiaTheme="minorAscii" w:cstheme="minorAscii"/>
                <w:b w:val="1"/>
                <w:bCs w:val="1"/>
                <w:sz w:val="20"/>
                <w:szCs w:val="20"/>
              </w:rPr>
              <w:t xml:space="preserve"> and (</w:t>
            </w:r>
            <w:r w:rsidRPr="7D95AB9E" w:rsidR="0EE9C86A">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N-Tier) Architecture</w:t>
            </w:r>
            <w:r w:rsidRPr="7D95AB9E" w:rsidR="0FB77FC5">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w:t>
            </w:r>
            <w:r w:rsidRPr="7D95AB9E" w:rsidR="0FB77FC5">
              <w:rPr>
                <w:rFonts w:ascii="Century Gothic" w:hAnsi="Century Gothic" w:eastAsia="Century Gothic" w:cs="Century Gothic" w:asciiTheme="minorAscii" w:hAnsiTheme="minorAscii" w:eastAsiaTheme="minorAscii" w:cstheme="minorAscii"/>
                <w:b w:val="1"/>
                <w:bCs w:val="1"/>
                <w:sz w:val="20"/>
                <w:szCs w:val="20"/>
              </w:rPr>
              <w:t xml:space="preserve"> CQRS,</w:t>
            </w:r>
            <w:r w:rsidRPr="7D95AB9E" w:rsidR="0FB77FC5">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 xml:space="preserve"> Saga Pattern, Azure Service Bus, Retry &amp; Resiliency, Redis, Event Driven Architecture,</w:t>
            </w:r>
            <w:r w:rsidRPr="7D95AB9E" w:rsidR="6CA19DD2">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 xml:space="preserve"> </w:t>
            </w:r>
            <w:r w:rsidRPr="7D95AB9E" w:rsidR="0FB77FC5">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Domain Driven Architecture</w:t>
            </w:r>
            <w:r w:rsidRPr="7D95AB9E" w:rsidR="27ED6E44">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 Clean and Onion Architecture.</w:t>
            </w:r>
          </w:p>
        </w:tc>
      </w:tr>
      <w:tr w:rsidRPr="00635A59" w:rsidR="00EE3D43" w:rsidTr="7D95AB9E" w14:paraId="68C06D1D" w14:textId="77777777">
        <w:trPr>
          <w:trHeight w:val="300"/>
        </w:trPr>
        <w:tc>
          <w:tcPr>
            <w:tcW w:w="435" w:type="dxa"/>
            <w:tcMar/>
          </w:tcPr>
          <w:p w:rsidR="00EE3D43" w:rsidP="001C62FC" w:rsidRDefault="0065061E" w14:paraId="671F2E64" w14:textId="13708641">
            <w:pPr>
              <w:rPr>
                <w:rFonts w:ascii="MS Gothic" w:hAnsi="MS Gothic" w:eastAsia="MS Gothic"/>
              </w:rPr>
            </w:pPr>
            <w:sdt>
              <w:sdtPr>
                <w:id w:val="-761149077"/>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EE3D43" w:rsidP="6C89EABD" w:rsidRDefault="56D9E2D7" w14:paraId="3243A93E" w14:textId="431F977D">
            <w:pPr>
              <w:spacing w:before="0" w:after="0" w:line="240" w:lineRule="auto"/>
              <w:jc w:val="both"/>
              <w:rPr>
                <w:sz w:val="20"/>
                <w:szCs w:val="20"/>
              </w:rPr>
            </w:pPr>
            <w:r w:rsidRPr="69DACA84" w:rsidR="7C4C50C9">
              <w:rPr>
                <w:sz w:val="20"/>
                <w:szCs w:val="20"/>
              </w:rPr>
              <w:t xml:space="preserve">Experience in </w:t>
            </w:r>
            <w:r w:rsidRPr="69DACA84" w:rsidR="7C4C50C9">
              <w:rPr>
                <w:b w:val="1"/>
                <w:bCs w:val="1"/>
                <w:sz w:val="20"/>
                <w:szCs w:val="20"/>
              </w:rPr>
              <w:t>AGILE</w:t>
            </w:r>
            <w:r w:rsidRPr="69DACA84" w:rsidR="7C4C50C9">
              <w:rPr>
                <w:sz w:val="20"/>
                <w:szCs w:val="20"/>
              </w:rPr>
              <w:t xml:space="preserve"> Methodology.</w:t>
            </w:r>
            <w:r w:rsidRPr="69DACA84" w:rsidR="048A266C">
              <w:rPr>
                <w:sz w:val="20"/>
                <w:szCs w:val="20"/>
              </w:rPr>
              <w:t xml:space="preserve"> </w:t>
            </w:r>
          </w:p>
        </w:tc>
      </w:tr>
      <w:tr w:rsidRPr="00635A59" w:rsidR="00EE3D43" w:rsidTr="7D95AB9E" w14:paraId="2B0FA875" w14:textId="77777777">
        <w:tc>
          <w:tcPr>
            <w:tcW w:w="435" w:type="dxa"/>
            <w:tcMar/>
          </w:tcPr>
          <w:p w:rsidR="00EE3D43" w:rsidP="001C62FC" w:rsidRDefault="0065061E" w14:paraId="6C39AD08" w14:textId="4572A848">
            <w:pPr>
              <w:rPr>
                <w:rFonts w:ascii="MS Gothic" w:hAnsi="MS Gothic" w:eastAsia="MS Gothic"/>
              </w:rPr>
            </w:pPr>
            <w:sdt>
              <w:sdtPr>
                <w:id w:val="469486359"/>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EE3D43" w:rsidP="69DACA84" w:rsidRDefault="00482827" w14:paraId="7BB00729" w14:textId="52681B34">
            <w:pPr>
              <w:pStyle w:val="Normal"/>
              <w:spacing w:before="0" w:after="0" w:line="240" w:lineRule="auto"/>
              <w:jc w:val="both"/>
              <w:rPr>
                <w:rFonts w:ascii="Century Gothic" w:hAnsi="Century Gothic" w:eastAsia="Century Gothic" w:cs="Century Gothic"/>
                <w:b w:val="0"/>
                <w:bCs w:val="0"/>
                <w:noProof w:val="0"/>
                <w:sz w:val="20"/>
                <w:szCs w:val="20"/>
                <w:lang w:val="en-US"/>
              </w:rPr>
            </w:pPr>
            <w:r w:rsidRPr="7D95AB9E" w:rsidR="73737375">
              <w:rPr>
                <w:rFonts w:ascii="Century Gothic" w:hAnsi="Century Gothic" w:eastAsia="Century Gothic" w:cs="Century Gothic"/>
                <w:b w:val="0"/>
                <w:bCs w:val="0"/>
                <w:noProof w:val="0"/>
                <w:sz w:val="20"/>
                <w:szCs w:val="20"/>
                <w:lang w:val="en-US"/>
              </w:rPr>
              <w:t>Experience in Healthcare &amp; Life Science,</w:t>
            </w:r>
            <w:r w:rsidRPr="7D95AB9E" w:rsidR="1EE7FAB4">
              <w:rPr>
                <w:rFonts w:ascii="Century Gothic" w:hAnsi="Century Gothic" w:eastAsia="Century Gothic" w:cs="Century Gothic"/>
                <w:b w:val="0"/>
                <w:bCs w:val="0"/>
                <w:noProof w:val="0"/>
                <w:sz w:val="20"/>
                <w:szCs w:val="20"/>
                <w:lang w:val="en-US"/>
              </w:rPr>
              <w:t xml:space="preserve"> </w:t>
            </w:r>
            <w:r w:rsidRPr="7D95AB9E" w:rsidR="73737375">
              <w:rPr>
                <w:rFonts w:ascii="Century Gothic" w:hAnsi="Century Gothic" w:eastAsia="Century Gothic" w:cs="Century Gothic"/>
                <w:b w:val="0"/>
                <w:bCs w:val="0"/>
                <w:noProof w:val="0"/>
                <w:sz w:val="20"/>
                <w:szCs w:val="20"/>
                <w:lang w:val="en-US"/>
              </w:rPr>
              <w:t>Banking,</w:t>
            </w:r>
            <w:r w:rsidRPr="7D95AB9E" w:rsidR="4ADAF540">
              <w:rPr>
                <w:rFonts w:ascii="Century Gothic" w:hAnsi="Century Gothic" w:eastAsia="Century Gothic" w:cs="Century Gothic"/>
                <w:b w:val="0"/>
                <w:bCs w:val="0"/>
                <w:noProof w:val="0"/>
                <w:sz w:val="20"/>
                <w:szCs w:val="20"/>
                <w:lang w:val="en-US"/>
              </w:rPr>
              <w:t xml:space="preserve"> </w:t>
            </w:r>
            <w:r w:rsidRPr="7D95AB9E" w:rsidR="73737375">
              <w:rPr>
                <w:rFonts w:ascii="Century Gothic" w:hAnsi="Century Gothic" w:eastAsia="Century Gothic" w:cs="Century Gothic"/>
                <w:b w:val="0"/>
                <w:bCs w:val="0"/>
                <w:noProof w:val="0"/>
                <w:sz w:val="20"/>
                <w:szCs w:val="20"/>
                <w:lang w:val="en-US"/>
              </w:rPr>
              <w:t>Finance,</w:t>
            </w:r>
            <w:r w:rsidRPr="7D95AB9E" w:rsidR="23E1475A">
              <w:rPr>
                <w:rFonts w:ascii="Century Gothic" w:hAnsi="Century Gothic" w:eastAsia="Century Gothic" w:cs="Century Gothic"/>
                <w:b w:val="0"/>
                <w:bCs w:val="0"/>
                <w:noProof w:val="0"/>
                <w:sz w:val="20"/>
                <w:szCs w:val="20"/>
                <w:lang w:val="en-US"/>
              </w:rPr>
              <w:t xml:space="preserve"> </w:t>
            </w:r>
            <w:r w:rsidRPr="7D95AB9E" w:rsidR="73737375">
              <w:rPr>
                <w:rFonts w:ascii="Century Gothic" w:hAnsi="Century Gothic" w:eastAsia="Century Gothic" w:cs="Century Gothic"/>
                <w:b w:val="0"/>
                <w:bCs w:val="0"/>
                <w:noProof w:val="0"/>
                <w:sz w:val="20"/>
                <w:szCs w:val="20"/>
                <w:lang w:val="en-US"/>
              </w:rPr>
              <w:t>Aviation</w:t>
            </w:r>
            <w:r w:rsidRPr="7D95AB9E" w:rsidR="573B147B">
              <w:rPr>
                <w:rFonts w:ascii="Century Gothic" w:hAnsi="Century Gothic" w:eastAsia="Century Gothic" w:cs="Century Gothic"/>
                <w:b w:val="0"/>
                <w:bCs w:val="0"/>
                <w:noProof w:val="0"/>
                <w:sz w:val="20"/>
                <w:szCs w:val="20"/>
                <w:lang w:val="en-US"/>
              </w:rPr>
              <w:t>,</w:t>
            </w:r>
            <w:r w:rsidRPr="7D95AB9E" w:rsidR="13E8C9C5">
              <w:rPr>
                <w:rFonts w:ascii="Century Gothic" w:hAnsi="Century Gothic" w:eastAsia="Century Gothic" w:cs="Century Gothic"/>
                <w:b w:val="0"/>
                <w:bCs w:val="0"/>
                <w:noProof w:val="0"/>
                <w:sz w:val="20"/>
                <w:szCs w:val="20"/>
                <w:lang w:val="en-US"/>
              </w:rPr>
              <w:t xml:space="preserve"> </w:t>
            </w:r>
            <w:r w:rsidRPr="7D95AB9E" w:rsidR="05E48B63">
              <w:rPr>
                <w:rFonts w:ascii="Century Gothic" w:hAnsi="Century Gothic" w:eastAsia="Century Gothic" w:cs="Century Gothic"/>
                <w:b w:val="0"/>
                <w:bCs w:val="0"/>
                <w:noProof w:val="0"/>
                <w:sz w:val="20"/>
                <w:szCs w:val="20"/>
                <w:lang w:val="en-US"/>
              </w:rPr>
              <w:t>Defense</w:t>
            </w:r>
            <w:r w:rsidRPr="7D95AB9E" w:rsidR="573B147B">
              <w:rPr>
                <w:rFonts w:ascii="Century Gothic" w:hAnsi="Century Gothic" w:eastAsia="Century Gothic" w:cs="Century Gothic"/>
                <w:b w:val="0"/>
                <w:bCs w:val="0"/>
                <w:noProof w:val="0"/>
                <w:sz w:val="20"/>
                <w:szCs w:val="20"/>
                <w:lang w:val="en-US"/>
              </w:rPr>
              <w:t>,</w:t>
            </w:r>
            <w:r w:rsidRPr="7D95AB9E" w:rsidR="53CB9EE9">
              <w:rPr>
                <w:rFonts w:ascii="Century Gothic" w:hAnsi="Century Gothic" w:eastAsia="Century Gothic" w:cs="Century Gothic"/>
                <w:b w:val="0"/>
                <w:bCs w:val="0"/>
                <w:noProof w:val="0"/>
                <w:sz w:val="20"/>
                <w:szCs w:val="20"/>
                <w:lang w:val="en-US"/>
              </w:rPr>
              <w:t xml:space="preserve"> </w:t>
            </w:r>
            <w:r w:rsidRPr="7D95AB9E" w:rsidR="6AE10260">
              <w:rPr>
                <w:rFonts w:ascii="Century Gothic" w:hAnsi="Century Gothic" w:eastAsia="Century Gothic" w:cs="Century Gothic"/>
                <w:b w:val="0"/>
                <w:bCs w:val="0"/>
                <w:noProof w:val="0"/>
                <w:sz w:val="20"/>
                <w:szCs w:val="20"/>
                <w:lang w:val="en-US"/>
              </w:rPr>
              <w:t>Automobile and Education</w:t>
            </w:r>
            <w:r w:rsidRPr="7D95AB9E" w:rsidR="1AA4A3A1">
              <w:rPr>
                <w:rFonts w:ascii="Century Gothic" w:hAnsi="Century Gothic" w:eastAsia="Century Gothic" w:cs="Century Gothic"/>
                <w:b w:val="0"/>
                <w:bCs w:val="0"/>
                <w:noProof w:val="0"/>
                <w:sz w:val="20"/>
                <w:szCs w:val="20"/>
                <w:lang w:val="en-US"/>
              </w:rPr>
              <w:t>, FMCG, Digital and Telecom.</w:t>
            </w:r>
          </w:p>
        </w:tc>
      </w:tr>
      <w:tr w:rsidRPr="00EE3D43" w:rsidR="00482827" w:rsidTr="7D95AB9E" w14:paraId="3BA33494" w14:textId="77777777">
        <w:tc>
          <w:tcPr>
            <w:tcW w:w="435" w:type="dxa"/>
            <w:tcMar/>
          </w:tcPr>
          <w:p w:rsidR="00482827" w:rsidP="001C62FC" w:rsidRDefault="0065061E" w14:paraId="6E0251C2" w14:textId="24665E2F">
            <w:pPr>
              <w:rPr>
                <w:rFonts w:ascii="MS Gothic" w:hAnsi="MS Gothic" w:eastAsia="MS Gothic"/>
              </w:rPr>
            </w:pPr>
            <w:sdt>
              <w:sdtPr>
                <w:id w:val="-1452702582"/>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482827" w:rsidP="6C89EABD" w:rsidRDefault="00482827" w14:paraId="31E9C38F" w14:textId="1C25CEA1">
            <w:pPr>
              <w:spacing w:before="0" w:after="0" w:line="240" w:lineRule="auto"/>
              <w:jc w:val="both"/>
              <w:rPr>
                <w:b w:val="1"/>
                <w:bCs w:val="1"/>
                <w:sz w:val="20"/>
                <w:szCs w:val="20"/>
              </w:rPr>
            </w:pPr>
            <w:r w:rsidRPr="7D95AB9E" w:rsidR="10E2D588">
              <w:rPr>
                <w:sz w:val="20"/>
                <w:szCs w:val="20"/>
              </w:rPr>
              <w:t xml:space="preserve">Experience in IDE tools such as </w:t>
            </w:r>
            <w:r w:rsidRPr="7D95AB9E" w:rsidR="10E2D588">
              <w:rPr>
                <w:b w:val="1"/>
                <w:bCs w:val="1"/>
                <w:sz w:val="20"/>
                <w:szCs w:val="20"/>
              </w:rPr>
              <w:t xml:space="preserve">Eclipse, Visual Studio, </w:t>
            </w:r>
            <w:r w:rsidRPr="7D95AB9E" w:rsidR="10E2D588">
              <w:rPr>
                <w:sz w:val="20"/>
                <w:szCs w:val="20"/>
              </w:rPr>
              <w:t>and with</w:t>
            </w:r>
            <w:r w:rsidRPr="7D95AB9E" w:rsidR="10E2D588">
              <w:rPr>
                <w:b w:val="1"/>
                <w:bCs w:val="1"/>
                <w:sz w:val="20"/>
                <w:szCs w:val="20"/>
              </w:rPr>
              <w:t xml:space="preserve"> </w:t>
            </w:r>
            <w:r w:rsidRPr="7D95AB9E" w:rsidR="10E2D588">
              <w:rPr>
                <w:sz w:val="20"/>
                <w:szCs w:val="20"/>
              </w:rPr>
              <w:t>version controls like</w:t>
            </w:r>
            <w:r w:rsidRPr="7D95AB9E" w:rsidR="10E2D588">
              <w:rPr>
                <w:b w:val="1"/>
                <w:bCs w:val="1"/>
                <w:sz w:val="20"/>
                <w:szCs w:val="20"/>
              </w:rPr>
              <w:t xml:space="preserve"> Microsoft Azure DevOps and CI/CD pipelines, </w:t>
            </w:r>
            <w:r w:rsidRPr="7D95AB9E" w:rsidR="5A4D4BE9">
              <w:rPr>
                <w:b w:val="1"/>
                <w:bCs w:val="1"/>
                <w:sz w:val="20"/>
                <w:szCs w:val="20"/>
              </w:rPr>
              <w:t xml:space="preserve">Gitlab, Sauce lab, GHCP, </w:t>
            </w:r>
            <w:r w:rsidRPr="7D95AB9E" w:rsidR="10E2D588">
              <w:rPr>
                <w:b w:val="1"/>
                <w:bCs w:val="1"/>
                <w:sz w:val="20"/>
                <w:szCs w:val="20"/>
              </w:rPr>
              <w:t>GIthub</w:t>
            </w:r>
            <w:r w:rsidRPr="7D95AB9E" w:rsidR="10E2D588">
              <w:rPr>
                <w:b w:val="1"/>
                <w:bCs w:val="1"/>
                <w:sz w:val="20"/>
                <w:szCs w:val="20"/>
              </w:rPr>
              <w:t xml:space="preserve">, </w:t>
            </w:r>
            <w:r w:rsidRPr="7D95AB9E" w:rsidR="43FF0B6A">
              <w:rPr>
                <w:b w:val="1"/>
                <w:bCs w:val="1"/>
                <w:sz w:val="20"/>
                <w:szCs w:val="20"/>
              </w:rPr>
              <w:t>Jira,</w:t>
            </w:r>
            <w:r w:rsidRPr="7D95AB9E" w:rsidR="62DFD3A8">
              <w:rPr>
                <w:b w:val="1"/>
                <w:bCs w:val="1"/>
                <w:sz w:val="20"/>
                <w:szCs w:val="20"/>
              </w:rPr>
              <w:t xml:space="preserve"> </w:t>
            </w:r>
            <w:r w:rsidRPr="7D95AB9E" w:rsidR="43FF0B6A">
              <w:rPr>
                <w:b w:val="1"/>
                <w:bCs w:val="1"/>
                <w:sz w:val="20"/>
                <w:szCs w:val="20"/>
              </w:rPr>
              <w:t>SSRS,</w:t>
            </w:r>
            <w:r w:rsidRPr="7D95AB9E" w:rsidR="204D8193">
              <w:rPr>
                <w:b w:val="1"/>
                <w:bCs w:val="1"/>
                <w:sz w:val="20"/>
                <w:szCs w:val="20"/>
              </w:rPr>
              <w:t xml:space="preserve"> </w:t>
            </w:r>
            <w:r w:rsidRPr="7D95AB9E" w:rsidR="10E2D588">
              <w:rPr>
                <w:b w:val="1"/>
                <w:bCs w:val="1"/>
                <w:sz w:val="20"/>
                <w:szCs w:val="20"/>
              </w:rPr>
              <w:t xml:space="preserve">SVN, </w:t>
            </w:r>
            <w:r w:rsidRPr="7D95AB9E" w:rsidR="10E2D588">
              <w:rPr>
                <w:sz w:val="20"/>
                <w:szCs w:val="20"/>
              </w:rPr>
              <w:t xml:space="preserve">and </w:t>
            </w:r>
            <w:r w:rsidRPr="7D95AB9E" w:rsidR="10E2D588">
              <w:rPr>
                <w:b w:val="1"/>
                <w:bCs w:val="1"/>
                <w:sz w:val="20"/>
                <w:szCs w:val="20"/>
              </w:rPr>
              <w:t>TFS.</w:t>
            </w:r>
          </w:p>
          <w:p w:rsidRPr="00482827" w:rsidR="00482827" w:rsidP="6C89EABD" w:rsidRDefault="00482827" w14:paraId="6A077869" w14:textId="2E665CA3">
            <w:pPr>
              <w:spacing w:before="0" w:after="0" w:line="240" w:lineRule="auto"/>
              <w:jc w:val="both"/>
              <w:rPr>
                <w:b w:val="1"/>
                <w:bCs w:val="1"/>
                <w:sz w:val="20"/>
                <w:szCs w:val="20"/>
              </w:rPr>
            </w:pPr>
          </w:p>
        </w:tc>
      </w:tr>
    </w:tbl>
    <w:p w:rsidR="69DACA84" w:rsidP="69DACA84" w:rsidRDefault="69DACA84" w14:paraId="416F462B" w14:textId="4F73EC5F">
      <w:pPr>
        <w:ind w:left="-270" w:firstLine="270"/>
        <w:rPr>
          <w:rFonts w:ascii="Anek Devanagari SemiBold" w:hAnsi="Anek Devanagari SemiBold" w:eastAsia="" w:cs="Anek Devanagari SemiBold" w:eastAsiaTheme="majorEastAsia"/>
          <w:b w:val="1"/>
          <w:bCs w:val="1"/>
          <w:caps w:val="1"/>
          <w:color w:val="F15B40"/>
          <w:sz w:val="28"/>
          <w:szCs w:val="28"/>
        </w:rPr>
      </w:pPr>
    </w:p>
    <w:p w:rsidR="00482827" w:rsidP="059DF2E2" w:rsidRDefault="00482827" w14:paraId="39C660EC" w14:textId="04B3C380">
      <w:pPr>
        <w:ind w:left="-270" w:firstLine="270"/>
        <w:rPr>
          <w:rFonts w:ascii="Anek Devanagari SemiBold" w:hAnsi="Anek Devanagari SemiBold" w:eastAsia="" w:cs="Anek Devanagari SemiBold" w:eastAsiaTheme="majorEastAsia"/>
          <w:b w:val="1"/>
          <w:bCs w:val="1"/>
          <w:caps w:val="1"/>
          <w:color w:val="F15B40"/>
          <w:spacing w:val="20"/>
          <w:sz w:val="28"/>
          <w:szCs w:val="28"/>
        </w:rPr>
      </w:pPr>
      <w:r w:rsidRPr="059DF2E2" w:rsidR="00482827">
        <w:rPr>
          <w:rFonts w:ascii="Anek Devanagari SemiBold" w:hAnsi="Anek Devanagari SemiBold" w:eastAsia="" w:cs="Anek Devanagari SemiBold" w:eastAsiaTheme="majorEastAsia"/>
          <w:b w:val="1"/>
          <w:bCs w:val="1"/>
          <w:caps w:val="1"/>
          <w:color w:val="F15B40"/>
          <w:spacing w:val="20"/>
          <w:sz w:val="28"/>
          <w:szCs w:val="28"/>
        </w:rPr>
        <w:t xml:space="preserve">Technical </w:t>
      </w:r>
      <w:r w:rsidRPr="059DF2E2" w:rsidR="5F572021">
        <w:rPr>
          <w:rFonts w:ascii="Anek Devanagari SemiBold" w:hAnsi="Anek Devanagari SemiBold" w:eastAsia="" w:cs="Anek Devanagari SemiBold" w:eastAsiaTheme="majorEastAsia"/>
          <w:b w:val="1"/>
          <w:bCs w:val="1"/>
          <w:caps w:val="1"/>
          <w:color w:val="F15B40"/>
          <w:spacing w:val="20"/>
          <w:sz w:val="28"/>
          <w:szCs w:val="28"/>
        </w:rPr>
        <w:t>Summary</w:t>
      </w:r>
    </w:p>
    <w:tbl>
      <w:tblPr>
        <w:tblStyle w:val="TableGridLight"/>
        <w:tblW w:w="10429" w:type="dxa"/>
        <w:tblLook w:val="04A0" w:firstRow="1" w:lastRow="0" w:firstColumn="1" w:lastColumn="0" w:noHBand="0" w:noVBand="1"/>
      </w:tblPr>
      <w:tblGrid>
        <w:gridCol w:w="3360"/>
        <w:gridCol w:w="7069"/>
      </w:tblGrid>
      <w:tr w:rsidR="69DACA84" w:rsidTr="7D95AB9E" w14:paraId="7C9E3D49">
        <w:trPr>
          <w:trHeight w:val="378"/>
        </w:trPr>
        <w:tc>
          <w:tcPr>
            <w:tcW w:w="3360" w:type="dxa"/>
            <w:shd w:val="clear" w:color="auto" w:fill="F2F2F2" w:themeFill="background1" w:themeFillShade="F2"/>
            <w:tcMar/>
          </w:tcPr>
          <w:p w:rsidR="69DACA84" w:rsidP="69DACA84" w:rsidRDefault="69DACA84" w14:paraId="10F68E95" w14:textId="64EEF640">
            <w:pPr>
              <w:rPr>
                <w:rFonts w:ascii="Century Gothic" w:hAnsi="Century Gothic" w:eastAsia="Century Gothic" w:cs="Century Gothic" w:asciiTheme="minorAscii" w:hAnsiTheme="minorAscii" w:eastAsiaTheme="minorAscii" w:cstheme="minorAscii"/>
                <w:b w:val="1"/>
                <w:bC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fr-FR"/>
              </w:rPr>
              <w:t xml:space="preserve">Technologies/ </w:t>
            </w:r>
            <w:r w:rsidRPr="69DACA84" w:rsidR="69DACA84">
              <w:rPr>
                <w:rFonts w:ascii="Century Gothic" w:hAnsi="Century Gothic" w:eastAsia="Century Gothic" w:cs="Century Gothic" w:asciiTheme="minorAscii" w:hAnsiTheme="minorAscii" w:eastAsiaTheme="minorAscii" w:cstheme="minorAscii"/>
                <w:b w:val="1"/>
                <w:bCs w:val="1"/>
                <w:sz w:val="20"/>
                <w:szCs w:val="20"/>
                <w:lang w:val="fr-FR"/>
              </w:rPr>
              <w:t>Framework</w:t>
            </w:r>
          </w:p>
        </w:tc>
        <w:tc>
          <w:tcPr>
            <w:tcW w:w="7069" w:type="dxa"/>
            <w:shd w:val="clear" w:color="auto" w:fill="F2F2F2" w:themeFill="background1" w:themeFillShade="F2"/>
            <w:tcMar/>
          </w:tcPr>
          <w:p w:rsidR="69DACA84" w:rsidP="69DACA84" w:rsidRDefault="69DACA84" w14:paraId="0CB4A83D" w14:textId="20353D17">
            <w:pPr/>
            <w:r w:rsidRPr="7D95AB9E" w:rsidR="38EC276B">
              <w:rPr>
                <w:rFonts w:ascii="Century Gothic" w:hAnsi="Century Gothic" w:eastAsia="Century Gothic" w:cs="Century Gothic" w:asciiTheme="minorAscii" w:hAnsiTheme="minorAscii" w:eastAsiaTheme="minorAscii" w:cstheme="minorAscii"/>
                <w:b w:val="1"/>
                <w:bCs w:val="1"/>
                <w:sz w:val="20"/>
                <w:szCs w:val="20"/>
              </w:rPr>
              <w:t>.</w:t>
            </w:r>
            <w:r w:rsidRPr="7D95AB9E" w:rsidR="38EC276B">
              <w:rPr>
                <w:rFonts w:ascii="Century Gothic" w:hAnsi="Century Gothic" w:eastAsia="Century Gothic" w:cs="Century Gothic" w:asciiTheme="minorAscii" w:hAnsiTheme="minorAscii" w:eastAsiaTheme="minorAscii" w:cstheme="minorAscii"/>
                <w:b w:val="1"/>
                <w:bCs w:val="1"/>
                <w:sz w:val="20"/>
                <w:szCs w:val="20"/>
              </w:rPr>
              <w:t>NET Core</w:t>
            </w:r>
            <w:r w:rsidRPr="7D95AB9E" w:rsidR="38EC276B">
              <w:rPr>
                <w:rFonts w:ascii="Century Gothic" w:hAnsi="Century Gothic" w:eastAsia="Century Gothic" w:cs="Century Gothic" w:asciiTheme="minorAscii" w:hAnsiTheme="minorAscii" w:eastAsiaTheme="minorAscii" w:cstheme="minorAscii"/>
                <w:sz w:val="20"/>
                <w:szCs w:val="20"/>
              </w:rPr>
              <w:t>,</w:t>
            </w:r>
            <w:r w:rsidRPr="7D95AB9E" w:rsidR="38EC276B">
              <w:rPr>
                <w:rFonts w:ascii="Century Gothic" w:hAnsi="Century Gothic" w:eastAsia="Century Gothic" w:cs="Century Gothic" w:asciiTheme="minorAscii" w:hAnsiTheme="minorAscii" w:eastAsiaTheme="minorAscii" w:cstheme="minorAscii"/>
                <w:b w:val="1"/>
                <w:bCs w:val="1"/>
                <w:sz w:val="20"/>
                <w:szCs w:val="20"/>
              </w:rPr>
              <w:t xml:space="preserve"> ASP.NET Core</w:t>
            </w:r>
            <w:r w:rsidRPr="7D95AB9E" w:rsidR="71297B41">
              <w:rPr>
                <w:rFonts w:ascii="Century Gothic" w:hAnsi="Century Gothic" w:eastAsia="Century Gothic" w:cs="Century Gothic" w:asciiTheme="minorAscii" w:hAnsiTheme="minorAscii" w:eastAsiaTheme="minorAscii" w:cstheme="minorAscii"/>
                <w:b w:val="1"/>
                <w:bCs w:val="1"/>
                <w:sz w:val="20"/>
                <w:szCs w:val="20"/>
              </w:rPr>
              <w:t>, Microservices</w:t>
            </w:r>
            <w:r w:rsidRPr="7D95AB9E" w:rsidR="38EC276B">
              <w:rPr>
                <w:rFonts w:ascii="Century Gothic" w:hAnsi="Century Gothic" w:eastAsia="Century Gothic" w:cs="Century Gothic" w:asciiTheme="minorAscii" w:hAnsiTheme="minorAscii" w:eastAsiaTheme="minorAscii" w:cstheme="minorAscii"/>
                <w:sz w:val="20"/>
                <w:szCs w:val="20"/>
              </w:rPr>
              <w:t xml:space="preserve"> (in .NET Core/.NET 5/6/7/8+)</w:t>
            </w:r>
            <w:r w:rsidRPr="7D95AB9E" w:rsidR="38EC276B">
              <w:rPr>
                <w:rFonts w:ascii="Century Gothic" w:hAnsi="Century Gothic" w:eastAsia="Century Gothic" w:cs="Century Gothic" w:asciiTheme="minorAscii" w:hAnsiTheme="minorAscii" w:eastAsiaTheme="minorAscii" w:cstheme="minorAscii"/>
                <w:sz w:val="20"/>
                <w:szCs w:val="20"/>
              </w:rPr>
              <w:t>, MVC, Razor Pages and Web APIs</w:t>
            </w:r>
            <w:r w:rsidRPr="7D95AB9E" w:rsidR="7F14CDB4">
              <w:rPr>
                <w:rFonts w:ascii="Century Gothic" w:hAnsi="Century Gothic" w:eastAsia="Century Gothic" w:cs="Century Gothic" w:asciiTheme="minorAscii" w:hAnsiTheme="minorAscii" w:eastAsiaTheme="minorAscii" w:cstheme="minorAscii"/>
                <w:sz w:val="20"/>
                <w:szCs w:val="20"/>
              </w:rPr>
              <w:t xml:space="preserve">, </w:t>
            </w:r>
            <w:r w:rsidRPr="7D95AB9E" w:rsidR="7F14CDB4">
              <w:rPr>
                <w:rFonts w:ascii="Century Gothic" w:hAnsi="Century Gothic" w:eastAsia="Century Gothic" w:cs="Century Gothic" w:asciiTheme="minorAscii" w:hAnsiTheme="minorAscii" w:eastAsiaTheme="minorAscii" w:cstheme="minorAscii"/>
                <w:b w:val="1"/>
                <w:bCs w:val="1"/>
                <w:sz w:val="20"/>
                <w:szCs w:val="20"/>
              </w:rPr>
              <w:t>EF core and dapper</w:t>
            </w:r>
            <w:r w:rsidRPr="7D95AB9E" w:rsidR="7F14CDB4">
              <w:rPr>
                <w:rFonts w:ascii="Century Gothic" w:hAnsi="Century Gothic" w:eastAsia="Century Gothic" w:cs="Century Gothic" w:asciiTheme="minorAscii" w:hAnsiTheme="minorAscii" w:eastAsiaTheme="minorAscii" w:cstheme="minorAscii"/>
                <w:sz w:val="20"/>
                <w:szCs w:val="20"/>
              </w:rPr>
              <w:t>.</w:t>
            </w:r>
          </w:p>
        </w:tc>
      </w:tr>
      <w:tr w:rsidR="059DF2E2" w:rsidTr="7D95AB9E" w14:paraId="6E760348">
        <w:trPr>
          <w:trHeight w:val="378"/>
        </w:trPr>
        <w:tc>
          <w:tcPr>
            <w:tcW w:w="3360" w:type="dxa"/>
            <w:shd w:val="clear" w:color="auto" w:fill="FFFFFF" w:themeFill="background1"/>
            <w:tcMar/>
          </w:tcPr>
          <w:p w:rsidR="69DACA84" w:rsidP="69DACA84" w:rsidRDefault="69DACA84" w14:paraId="68E0D96F" w14:textId="1F46DBB1">
            <w:pPr>
              <w:rPr>
                <w:rFonts w:ascii="Century Gothic" w:hAnsi="Century Gothic" w:eastAsia="Century Gothic" w:cs="Century Gothic" w:asciiTheme="minorAscii" w:hAnsiTheme="minorAscii" w:eastAsiaTheme="minorAscii" w:cstheme="minorAscii"/>
                <w:b w:val="1"/>
                <w:bCs w:val="1"/>
                <w:sz w:val="20"/>
                <w:szCs w:val="20"/>
                <w:lang w:val="en-IN" w:eastAsia="en-IN"/>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Front End Technologies</w:t>
            </w:r>
          </w:p>
        </w:tc>
        <w:tc>
          <w:tcPr>
            <w:tcW w:w="7069" w:type="dxa"/>
            <w:shd w:val="clear" w:color="auto" w:fill="FFFFFF" w:themeFill="background1"/>
            <w:tcMar/>
          </w:tcPr>
          <w:p w:rsidR="69DACA84" w:rsidP="69DACA84" w:rsidRDefault="69DACA84" w14:paraId="097791DB" w14:textId="25E69931">
            <w:pPr>
              <w:rPr>
                <w:rFonts w:ascii="Century Gothic" w:hAnsi="Century Gothic" w:eastAsia="Century Gothic" w:cs="Century Gothic" w:asciiTheme="minorAscii" w:hAnsiTheme="minorAscii" w:eastAsiaTheme="minorAscii" w:cstheme="minorAscii"/>
                <w:sz w:val="20"/>
                <w:szCs w:val="20"/>
              </w:rPr>
            </w:pPr>
            <w:r w:rsidRPr="69DACA84" w:rsidR="69DACA84">
              <w:rPr>
                <w:rFonts w:ascii="Century Gothic" w:hAnsi="Century Gothic" w:eastAsia="Century Gothic" w:cs="Century Gothic" w:asciiTheme="minorAscii" w:hAnsiTheme="minorAscii" w:eastAsiaTheme="minorAscii" w:cstheme="minorAscii"/>
                <w:sz w:val="20"/>
                <w:szCs w:val="20"/>
              </w:rPr>
              <w:t>Bootstrap /CSS, HTML5 / CSS3 / JavaScript, TypeScript and Angular</w:t>
            </w:r>
          </w:p>
        </w:tc>
      </w:tr>
      <w:tr w:rsidR="69DACA84" w:rsidTr="7D95AB9E" w14:paraId="31CCAD29">
        <w:trPr>
          <w:trHeight w:val="300"/>
        </w:trPr>
        <w:tc>
          <w:tcPr>
            <w:tcW w:w="3360" w:type="dxa"/>
            <w:shd w:val="clear" w:color="auto" w:fill="F2F2F2" w:themeFill="background1" w:themeFillShade="F2"/>
            <w:tcMar/>
          </w:tcPr>
          <w:p w:rsidR="69DACA84" w:rsidP="69DACA84" w:rsidRDefault="69DACA84" w14:paraId="689BD18F" w14:textId="4C9314CC">
            <w:pPr>
              <w:rPr>
                <w:rFonts w:ascii="Century Gothic" w:hAnsi="Century Gothic" w:eastAsia="Century Gothic" w:cs="Century Gothic" w:asciiTheme="minorAscii" w:hAnsiTheme="minorAscii" w:eastAsiaTheme="minorAscii" w:cstheme="minorAscii"/>
                <w:b w:val="1"/>
                <w:bCs w:val="1"/>
                <w:sz w:val="20"/>
                <w:szCs w:val="20"/>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Internet Technologies</w:t>
            </w:r>
          </w:p>
        </w:tc>
        <w:tc>
          <w:tcPr>
            <w:tcW w:w="7069" w:type="dxa"/>
            <w:shd w:val="clear" w:color="auto" w:fill="F2F2F2" w:themeFill="background1" w:themeFillShade="F2"/>
            <w:tcMar/>
          </w:tcPr>
          <w:p w:rsidR="69DACA84" w:rsidP="69DACA84" w:rsidRDefault="69DACA84" w14:paraId="56C2487E" w14:textId="61B9F4BD">
            <w:pPr>
              <w:rPr>
                <w:rFonts w:ascii="Century Gothic" w:hAnsi="Century Gothic" w:eastAsia="Century Gothic" w:cs="Century Gothic" w:asciiTheme="minorAscii" w:hAnsiTheme="minorAscii" w:eastAsiaTheme="minorAscii" w:cstheme="minorAscii"/>
                <w:sz w:val="20"/>
                <w:szCs w:val="20"/>
              </w:rPr>
            </w:pPr>
            <w:r w:rsidRPr="69DACA84" w:rsidR="69DACA84">
              <w:rPr>
                <w:rFonts w:ascii="Century Gothic" w:hAnsi="Century Gothic" w:eastAsia="Century Gothic" w:cs="Century Gothic" w:asciiTheme="minorAscii" w:hAnsiTheme="minorAscii" w:eastAsiaTheme="minorAscii" w:cstheme="minorAscii"/>
                <w:sz w:val="20"/>
                <w:szCs w:val="20"/>
              </w:rPr>
              <w:t>Web Services (SOAP &amp; REST)</w:t>
            </w:r>
            <w:r w:rsidRPr="69DACA84" w:rsidR="69DACA84">
              <w:rPr>
                <w:rFonts w:ascii="Century Gothic" w:hAnsi="Century Gothic" w:eastAsia="Century Gothic" w:cs="Century Gothic" w:asciiTheme="minorAscii" w:hAnsiTheme="minorAscii" w:eastAsiaTheme="minorAscii" w:cstheme="minorAscii"/>
                <w:sz w:val="20"/>
                <w:szCs w:val="20"/>
              </w:rPr>
              <w:t>,</w:t>
            </w:r>
            <w:r w:rsidRPr="69DACA84" w:rsidR="69DACA84">
              <w:rPr>
                <w:rFonts w:ascii="Century Gothic" w:hAnsi="Century Gothic" w:eastAsia="Century Gothic" w:cs="Century Gothic" w:asciiTheme="minorAscii" w:hAnsiTheme="minorAscii" w:eastAsiaTheme="minorAscii" w:cstheme="minorAscii"/>
                <w:sz w:val="20"/>
                <w:szCs w:val="20"/>
              </w:rPr>
              <w:t xml:space="preserve"> </w:t>
            </w:r>
            <w:r w:rsidRPr="69DACA84" w:rsidR="69DACA84">
              <w:rPr>
                <w:rFonts w:ascii="Century Gothic" w:hAnsi="Century Gothic" w:eastAsia="Century Gothic" w:cs="Century Gothic" w:asciiTheme="minorAscii" w:hAnsiTheme="minorAscii" w:eastAsiaTheme="minorAscii" w:cstheme="minorAscii"/>
                <w:sz w:val="20"/>
                <w:szCs w:val="20"/>
              </w:rPr>
              <w:t>gRPC,</w:t>
            </w:r>
            <w:r w:rsidRPr="69DACA84" w:rsidR="69DACA84">
              <w:rPr>
                <w:rFonts w:ascii="Century Gothic" w:hAnsi="Century Gothic" w:eastAsia="Century Gothic" w:cs="Century Gothic" w:asciiTheme="minorAscii" w:hAnsiTheme="minorAscii" w:eastAsiaTheme="minorAscii" w:cstheme="minorAscii"/>
                <w:sz w:val="20"/>
                <w:szCs w:val="20"/>
              </w:rPr>
              <w:t>NuGet</w:t>
            </w:r>
            <w:r w:rsidRPr="69DACA84" w:rsidR="69DACA84">
              <w:rPr>
                <w:rFonts w:ascii="Century Gothic" w:hAnsi="Century Gothic" w:eastAsia="Century Gothic" w:cs="Century Gothic" w:asciiTheme="minorAscii" w:hAnsiTheme="minorAscii" w:eastAsiaTheme="minorAscii" w:cstheme="minorAscii"/>
                <w:sz w:val="20"/>
                <w:szCs w:val="20"/>
              </w:rPr>
              <w:t>, Kestrel, Docker &amp; Kubernetes</w:t>
            </w:r>
            <w:r w:rsidRPr="69DACA84" w:rsidR="69DACA84">
              <w:rPr>
                <w:rFonts w:ascii="Century Gothic" w:hAnsi="Century Gothic" w:eastAsia="Century Gothic" w:cs="Century Gothic" w:asciiTheme="minorAscii" w:hAnsiTheme="minorAscii" w:eastAsiaTheme="minorAscii" w:cstheme="minorAscii"/>
                <w:sz w:val="20"/>
                <w:szCs w:val="20"/>
              </w:rPr>
              <w:t>.</w:t>
            </w:r>
          </w:p>
        </w:tc>
      </w:tr>
      <w:tr w:rsidR="69DACA84" w:rsidTr="7D95AB9E" w14:paraId="15DF736E">
        <w:trPr>
          <w:trHeight w:val="375"/>
        </w:trPr>
        <w:tc>
          <w:tcPr>
            <w:tcW w:w="3360" w:type="dxa"/>
            <w:shd w:val="clear" w:color="auto" w:fill="FFFFFF" w:themeFill="background1"/>
            <w:tcMar/>
          </w:tcPr>
          <w:p w:rsidR="69DACA84" w:rsidP="69DACA84" w:rsidRDefault="69DACA84" w14:paraId="3661187A" w14:textId="1A84DD81">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Databases</w:t>
            </w:r>
          </w:p>
        </w:tc>
        <w:tc>
          <w:tcPr>
            <w:tcW w:w="7069" w:type="dxa"/>
            <w:shd w:val="clear" w:color="auto" w:fill="FFFFFF" w:themeFill="background1"/>
            <w:tcMar/>
          </w:tcPr>
          <w:p w:rsidR="69DACA84" w:rsidP="7D95AB9E" w:rsidRDefault="69DACA84" w14:paraId="2CC84F1A" w14:textId="5C92E91D">
            <w:pPr>
              <w:pStyle w:val="Normal"/>
              <w:suppressLineNumbers w:val="0"/>
              <w:bidi w:val="0"/>
              <w:spacing w:before="60" w:beforeAutospacing="off" w:after="60" w:afterAutospacing="off" w:line="250" w:lineRule="auto"/>
              <w:ind w:left="0" w:right="0"/>
              <w:jc w:val="both"/>
            </w:pPr>
            <w:r w:rsidRPr="7D95AB9E" w:rsidR="38EC276B">
              <w:rPr>
                <w:rFonts w:ascii="Century Gothic" w:hAnsi="Century Gothic" w:eastAsia="Century Gothic" w:cs="Century Gothic" w:asciiTheme="minorAscii" w:hAnsiTheme="minorAscii" w:eastAsiaTheme="minorAscii" w:cstheme="minorAscii"/>
                <w:b w:val="1"/>
                <w:bCs w:val="1"/>
                <w:caps w:val="1"/>
                <w:color w:val="000000" w:themeColor="text1" w:themeTint="FF" w:themeShade="FF"/>
                <w:sz w:val="20"/>
                <w:szCs w:val="20"/>
              </w:rPr>
              <w:t xml:space="preserve">SQL SERVER </w:t>
            </w:r>
            <w:r w:rsidRPr="7D95AB9E" w:rsidR="13558B3D">
              <w:rPr>
                <w:rFonts w:ascii="Century Gothic" w:hAnsi="Century Gothic" w:eastAsia="Century Gothic" w:cs="Century Gothic" w:asciiTheme="minorAscii" w:hAnsiTheme="minorAscii" w:eastAsiaTheme="minorAscii" w:cstheme="minorAscii"/>
                <w:b w:val="1"/>
                <w:bCs w:val="1"/>
                <w:caps w:val="1"/>
                <w:color w:val="000000" w:themeColor="text1" w:themeTint="FF" w:themeShade="FF"/>
                <w:sz w:val="20"/>
                <w:szCs w:val="20"/>
              </w:rPr>
              <w:t xml:space="preserve">And </w:t>
            </w:r>
            <w:r w:rsidRPr="7D95AB9E" w:rsidR="13558B3D">
              <w:rPr>
                <w:rFonts w:ascii="Century Gothic" w:hAnsi="Century Gothic" w:eastAsia="Century Gothic" w:cs="Century Gothic" w:asciiTheme="minorAscii" w:hAnsiTheme="minorAscii" w:eastAsiaTheme="minorAscii" w:cstheme="minorAscii"/>
                <w:b w:val="1"/>
                <w:bCs w:val="1"/>
                <w:caps w:val="1"/>
                <w:color w:val="000000" w:themeColor="text1" w:themeTint="FF" w:themeShade="FF"/>
                <w:sz w:val="20"/>
                <w:szCs w:val="20"/>
              </w:rPr>
              <w:t>Cosmo DB</w:t>
            </w:r>
          </w:p>
        </w:tc>
      </w:tr>
      <w:tr w:rsidR="69DACA84" w:rsidTr="7D95AB9E" w14:paraId="0FD8F0CB">
        <w:trPr>
          <w:trHeight w:val="375"/>
        </w:trPr>
        <w:tc>
          <w:tcPr>
            <w:tcW w:w="3360" w:type="dxa"/>
            <w:shd w:val="clear" w:color="auto" w:fill="F2F2F2" w:themeFill="background1" w:themeFillShade="F2"/>
            <w:tcMar/>
          </w:tcPr>
          <w:p w:rsidR="69DACA84" w:rsidP="69DACA84" w:rsidRDefault="69DACA84" w14:paraId="2714A6C4" w14:textId="3824A38B">
            <w:pPr>
              <w:rPr>
                <w:rFonts w:ascii="Century Gothic" w:hAnsi="Century Gothic" w:eastAsia="Century Gothic" w:cs="Century Gothic" w:asciiTheme="minorAscii" w:hAnsiTheme="minorAscii" w:eastAsiaTheme="minorAscii" w:cstheme="minorAscii"/>
                <w:cap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Software Methodologies</w:t>
            </w:r>
          </w:p>
        </w:tc>
        <w:tc>
          <w:tcPr>
            <w:tcW w:w="7069" w:type="dxa"/>
            <w:shd w:val="clear" w:color="auto" w:fill="F2F2F2" w:themeFill="background1" w:themeFillShade="F2"/>
            <w:tcMar/>
          </w:tcPr>
          <w:p w:rsidR="69DACA84" w:rsidP="69DACA84" w:rsidRDefault="69DACA84" w14:paraId="5D5C72CB" w14:textId="3EEE1979">
            <w:pPr>
              <w:rPr>
                <w:rFonts w:ascii="Century Gothic" w:hAnsi="Century Gothic" w:eastAsia="Century Gothic" w:cs="Century Gothic" w:asciiTheme="minorAscii" w:hAnsiTheme="minorAscii" w:eastAsiaTheme="minorAscii" w:cstheme="minorAscii"/>
                <w:b w:val="0"/>
                <w:bCs w:val="0"/>
                <w:cap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 xml:space="preserve">Agile </w:t>
            </w: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M</w:t>
            </w: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ETHODOLOGIES</w:t>
            </w:r>
          </w:p>
        </w:tc>
      </w:tr>
      <w:tr w:rsidR="69DACA84" w:rsidTr="7D95AB9E" w14:paraId="3C469DC4">
        <w:trPr>
          <w:trHeight w:val="300"/>
        </w:trPr>
        <w:tc>
          <w:tcPr>
            <w:tcW w:w="3360" w:type="dxa"/>
            <w:shd w:val="clear" w:color="auto" w:fill="FFFFFF" w:themeFill="background1"/>
            <w:tcMar/>
          </w:tcPr>
          <w:p w:rsidR="2F033152" w:rsidP="69DACA84" w:rsidRDefault="2F033152" w14:paraId="0904E5A7" w14:textId="3E1F1FD9">
            <w:pPr>
              <w:rPr>
                <w:rFonts w:ascii="Century Gothic" w:hAnsi="Century Gothic" w:eastAsia="Century Gothic" w:cs="Century Gothic" w:asciiTheme="minorAscii" w:hAnsiTheme="minorAscii" w:eastAsiaTheme="minorAscii" w:cstheme="minorAscii"/>
                <w:b w:val="1"/>
                <w:bCs w:val="1"/>
                <w:sz w:val="20"/>
                <w:szCs w:val="20"/>
              </w:rPr>
            </w:pPr>
            <w:r w:rsidRPr="69DACA84" w:rsidR="2F033152">
              <w:rPr>
                <w:rFonts w:ascii="Century Gothic" w:hAnsi="Century Gothic" w:eastAsia="Century Gothic" w:cs="Century Gothic" w:asciiTheme="minorAscii" w:hAnsiTheme="minorAscii" w:eastAsiaTheme="minorAscii" w:cstheme="minorAscii"/>
                <w:b w:val="1"/>
                <w:bCs w:val="1"/>
                <w:sz w:val="20"/>
                <w:szCs w:val="20"/>
                <w:lang w:val="en-IN" w:eastAsia="en-IN"/>
              </w:rPr>
              <w:t>Build Tools</w:t>
            </w:r>
          </w:p>
        </w:tc>
        <w:tc>
          <w:tcPr>
            <w:tcW w:w="7069" w:type="dxa"/>
            <w:shd w:val="clear" w:color="auto" w:fill="FFFFFF" w:themeFill="background1"/>
            <w:tcMar/>
          </w:tcPr>
          <w:p w:rsidR="2F033152" w:rsidP="69DACA84" w:rsidRDefault="2F033152" w14:paraId="521CE155" w14:textId="4FFD45F2">
            <w:pPr>
              <w:pStyle w:val="Normal"/>
              <w:rPr>
                <w:rFonts w:ascii="Century Gothic" w:hAnsi="Century Gothic" w:eastAsia="Century Gothic" w:cs="Century Gothic" w:asciiTheme="minorAscii" w:hAnsiTheme="minorAscii" w:eastAsiaTheme="minorAscii" w:cstheme="minorAscii"/>
                <w:sz w:val="20"/>
                <w:szCs w:val="20"/>
              </w:rPr>
            </w:pPr>
            <w:r w:rsidRPr="69DACA84" w:rsidR="2F033152">
              <w:rPr>
                <w:rFonts w:ascii="Century Gothic" w:hAnsi="Century Gothic" w:eastAsia="Century Gothic" w:cs="Century Gothic" w:asciiTheme="minorAscii" w:hAnsiTheme="minorAscii" w:eastAsiaTheme="minorAscii" w:cstheme="minorAscii"/>
                <w:sz w:val="20"/>
                <w:szCs w:val="20"/>
              </w:rPr>
              <w:t>Visual Studio &amp; VS Code and Azure DevOps &amp; GitHub.</w:t>
            </w:r>
          </w:p>
        </w:tc>
      </w:tr>
      <w:tr w:rsidR="059DF2E2" w:rsidTr="7D95AB9E" w14:paraId="070E782A">
        <w:trPr>
          <w:trHeight w:val="300"/>
        </w:trPr>
        <w:tc>
          <w:tcPr>
            <w:tcW w:w="3360" w:type="dxa"/>
            <w:shd w:val="clear" w:color="auto" w:fill="F2F2F2" w:themeFill="background1" w:themeFillShade="F2"/>
            <w:tcMar/>
          </w:tcPr>
          <w:p w:rsidR="33CFE752" w:rsidP="69DACA84" w:rsidRDefault="33CFE752" w14:paraId="7F911A6F" w14:textId="231B69B8">
            <w:pPr>
              <w:pStyle w:val="Normal"/>
              <w:rPr>
                <w:rFonts w:ascii="Century Gothic" w:hAnsi="Century Gothic" w:eastAsia="Century Gothic" w:cs="Century Gothic" w:asciiTheme="minorAscii" w:hAnsiTheme="minorAscii" w:eastAsiaTheme="minorAscii" w:cstheme="minorAscii"/>
                <w:b w:val="1"/>
                <w:bCs w:val="1"/>
                <w:sz w:val="20"/>
                <w:szCs w:val="20"/>
                <w:lang w:val="en-IN" w:eastAsia="en-IN"/>
              </w:rPr>
            </w:pPr>
            <w:r w:rsidRPr="69DACA84" w:rsidR="2F033152">
              <w:rPr>
                <w:rFonts w:ascii="Century Gothic" w:hAnsi="Century Gothic" w:eastAsia="Century Gothic" w:cs="Century Gothic" w:asciiTheme="minorAscii" w:hAnsiTheme="minorAscii" w:eastAsiaTheme="minorAscii" w:cstheme="minorAscii"/>
                <w:b w:val="1"/>
                <w:bCs w:val="1"/>
                <w:sz w:val="20"/>
                <w:szCs w:val="20"/>
                <w:lang w:val="fr-FR"/>
              </w:rPr>
              <w:t>Domain/Industries</w:t>
            </w:r>
          </w:p>
        </w:tc>
        <w:tc>
          <w:tcPr>
            <w:tcW w:w="7069" w:type="dxa"/>
            <w:shd w:val="clear" w:color="auto" w:fill="F2F2F2" w:themeFill="background1" w:themeFillShade="F2"/>
            <w:tcMar/>
          </w:tcPr>
          <w:p w:rsidR="4BA9270E" w:rsidP="69DACA84" w:rsidRDefault="4BA9270E" w14:paraId="7A5B7593" w14:textId="75388699">
            <w:pPr>
              <w:rPr>
                <w:rFonts w:ascii="Century Gothic" w:hAnsi="Century Gothic" w:eastAsia="Century Gothic" w:cs="Century Gothic" w:asciiTheme="minorAscii" w:hAnsiTheme="minorAscii" w:eastAsiaTheme="minorAscii" w:cstheme="minorAscii"/>
                <w:sz w:val="20"/>
                <w:szCs w:val="20"/>
              </w:rPr>
            </w:pPr>
            <w:r w:rsidRPr="7D95AB9E" w:rsidR="23DBE45D">
              <w:rPr>
                <w:rFonts w:ascii="Century Gothic" w:hAnsi="Century Gothic" w:eastAsia="Century Gothic" w:cs="Century Gothic" w:asciiTheme="minorAscii" w:hAnsiTheme="minorAscii" w:eastAsiaTheme="minorAscii" w:cstheme="minorAscii"/>
                <w:sz w:val="20"/>
                <w:szCs w:val="20"/>
              </w:rPr>
              <w:t>Pharma Domain, Healthcare, FMCG, digital, Telecom, Automobile and Defense</w:t>
            </w:r>
            <w:r w:rsidRPr="7D95AB9E" w:rsidR="2C658786">
              <w:rPr>
                <w:rFonts w:ascii="Century Gothic" w:hAnsi="Century Gothic" w:eastAsia="Century Gothic" w:cs="Century Gothic" w:asciiTheme="minorAscii" w:hAnsiTheme="minorAscii" w:eastAsiaTheme="minorAscii" w:cstheme="minorAscii"/>
                <w:sz w:val="20"/>
                <w:szCs w:val="20"/>
              </w:rPr>
              <w:t>, Aviation, Banking and Finance.</w:t>
            </w:r>
          </w:p>
          <w:p w:rsidR="4BA9270E" w:rsidP="69DACA84" w:rsidRDefault="4BA9270E" w14:paraId="0F383EB1" w14:textId="6331CB1C">
            <w:pPr>
              <w:rPr>
                <w:rFonts w:ascii="Century Gothic" w:hAnsi="Century Gothic" w:eastAsia="Century Gothic" w:cs="Century Gothic" w:asciiTheme="minorAscii" w:hAnsiTheme="minorAscii" w:eastAsiaTheme="minorAscii" w:cstheme="minorAscii"/>
                <w:sz w:val="20"/>
                <w:szCs w:val="20"/>
              </w:rPr>
            </w:pPr>
          </w:p>
        </w:tc>
      </w:tr>
      <w:tr w:rsidR="059DF2E2" w:rsidTr="7D95AB9E" w14:paraId="2B48721B">
        <w:trPr/>
        <w:tc>
          <w:tcPr>
            <w:tcW w:w="3360" w:type="dxa"/>
            <w:shd w:val="clear" w:color="auto" w:fill="F2F2F2" w:themeFill="background1" w:themeFillShade="F2"/>
            <w:tcMar/>
          </w:tcPr>
          <w:p w:rsidR="33CFE752" w:rsidP="69DACA84" w:rsidRDefault="33CFE752" w14:paraId="5E251624" w14:textId="0C151A98">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Web/Enterprise Servers</w:t>
            </w:r>
          </w:p>
        </w:tc>
        <w:tc>
          <w:tcPr>
            <w:tcW w:w="7069" w:type="dxa"/>
            <w:shd w:val="clear" w:color="auto" w:fill="F2F2F2" w:themeFill="background1" w:themeFillShade="F2"/>
            <w:tcMar/>
          </w:tcPr>
          <w:p w:rsidR="003E7A4B" w:rsidP="69DACA84" w:rsidRDefault="003E7A4B" w14:paraId="24F361AE" w14:textId="302FBC39">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pP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 xml:space="preserve">Microsoft Azure </w:t>
            </w:r>
            <w:r w:rsidRPr="69DACA84" w:rsidR="5340994D">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Cloud SERVER</w:t>
            </w:r>
          </w:p>
        </w:tc>
      </w:tr>
      <w:tr w:rsidR="059DF2E2" w:rsidTr="7D95AB9E" w14:paraId="5E7D6E71">
        <w:trPr/>
        <w:tc>
          <w:tcPr>
            <w:tcW w:w="3360" w:type="dxa"/>
            <w:tcMar/>
          </w:tcPr>
          <w:p w:rsidR="33CFE752" w:rsidP="69DACA84" w:rsidRDefault="33CFE752" w14:paraId="48E73AFF" w14:textId="2FF05119">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Version Control</w:t>
            </w:r>
          </w:p>
        </w:tc>
        <w:tc>
          <w:tcPr>
            <w:tcW w:w="7069" w:type="dxa"/>
            <w:tcMar/>
          </w:tcPr>
          <w:p w:rsidR="7EF55709" w:rsidP="69DACA84" w:rsidRDefault="7EF55709" w14:paraId="301BBF05" w14:textId="6C12B717">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pPr>
            <w:r w:rsidRPr="7D95AB9E" w:rsidR="65967C2D">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T</w:t>
            </w:r>
            <w:r w:rsidRPr="7D95AB9E" w:rsidR="4422DCD7">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FS, SVN</w:t>
            </w:r>
            <w:r w:rsidRPr="7D95AB9E" w:rsidR="0F967809">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 Gitlab.</w:t>
            </w:r>
          </w:p>
        </w:tc>
      </w:tr>
      <w:tr w:rsidR="059DF2E2" w:rsidTr="7D95AB9E" w14:paraId="63851670">
        <w:trPr/>
        <w:tc>
          <w:tcPr>
            <w:tcW w:w="3360" w:type="dxa"/>
            <w:shd w:val="clear" w:color="auto" w:fill="F2F2F2" w:themeFill="background1" w:themeFillShade="F2"/>
            <w:tcMar/>
          </w:tcPr>
          <w:p w:rsidR="33CFE752" w:rsidP="69DACA84" w:rsidRDefault="33CFE752" w14:paraId="36366FFA" w14:textId="63841526">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Loggers</w:t>
            </w:r>
          </w:p>
        </w:tc>
        <w:tc>
          <w:tcPr>
            <w:tcW w:w="7069" w:type="dxa"/>
            <w:shd w:val="clear" w:color="auto" w:fill="F2F2F2" w:themeFill="background1" w:themeFillShade="F2"/>
            <w:tcMar/>
          </w:tcPr>
          <w:p w:rsidR="2D03E81B" w:rsidP="7D95AB9E" w:rsidRDefault="2D03E81B" w14:paraId="0CDA3E0F" w14:textId="343FF2C8">
            <w:pPr>
              <w:pStyle w:val="Normal"/>
              <w:jc w:val="both"/>
              <w:rPr>
                <w:rFonts w:ascii="Century Gothic" w:hAnsi="Century Gothic" w:eastAsia="Century Gothic" w:cs="Century Gothic" w:asciiTheme="minorAscii" w:hAnsiTheme="minorAscii" w:eastAsiaTheme="minorAscii" w:cstheme="minorAscii"/>
                <w:sz w:val="20"/>
                <w:szCs w:val="20"/>
              </w:rPr>
            </w:pPr>
            <w:r w:rsidRPr="7D95AB9E" w:rsidR="44D0889E">
              <w:rPr>
                <w:rFonts w:ascii="Century Gothic" w:hAnsi="Century Gothic" w:eastAsia="Century Gothic" w:cs="Century Gothic" w:asciiTheme="minorAscii" w:hAnsiTheme="minorAscii" w:eastAsiaTheme="minorAscii" w:cstheme="minorAscii"/>
                <w:sz w:val="20"/>
                <w:szCs w:val="20"/>
              </w:rPr>
              <w:t xml:space="preserve">LOG4NET, </w:t>
            </w:r>
            <w:r w:rsidRPr="7D95AB9E" w:rsidR="44D0889E">
              <w:rPr>
                <w:rFonts w:ascii="Century Gothic" w:hAnsi="Century Gothic" w:eastAsia="Century Gothic" w:cs="Century Gothic" w:asciiTheme="minorAscii" w:hAnsiTheme="minorAscii" w:eastAsiaTheme="minorAscii" w:cstheme="minorAscii"/>
                <w:sz w:val="20"/>
                <w:szCs w:val="20"/>
              </w:rPr>
              <w:t>Serilog</w:t>
            </w:r>
            <w:r w:rsidRPr="7D95AB9E" w:rsidR="44D0889E">
              <w:rPr>
                <w:rFonts w:ascii="Century Gothic" w:hAnsi="Century Gothic" w:eastAsia="Century Gothic" w:cs="Century Gothic" w:asciiTheme="minorAscii" w:hAnsiTheme="minorAscii" w:eastAsiaTheme="minorAscii" w:cstheme="minorAscii"/>
                <w:sz w:val="20"/>
                <w:szCs w:val="20"/>
              </w:rPr>
              <w:t xml:space="preserve">, </w:t>
            </w:r>
            <w:r w:rsidRPr="7D95AB9E" w:rsidR="297351CD">
              <w:rPr>
                <w:rFonts w:ascii="Century Gothic" w:hAnsi="Century Gothic" w:eastAsia="Century Gothic" w:cs="Century Gothic" w:asciiTheme="minorAscii" w:hAnsiTheme="minorAscii" w:eastAsiaTheme="minorAscii" w:cstheme="minorAscii"/>
                <w:sz w:val="20"/>
                <w:szCs w:val="20"/>
              </w:rPr>
              <w:t>Grafana</w:t>
            </w:r>
            <w:r w:rsidRPr="7D95AB9E" w:rsidR="355F112C">
              <w:rPr>
                <w:rFonts w:ascii="Century Gothic" w:hAnsi="Century Gothic" w:eastAsia="Century Gothic" w:cs="Century Gothic" w:asciiTheme="minorAscii" w:hAnsiTheme="minorAscii" w:eastAsiaTheme="minorAscii" w:cstheme="minorAscii"/>
                <w:sz w:val="20"/>
                <w:szCs w:val="20"/>
              </w:rPr>
              <w:t xml:space="preserve">, </w:t>
            </w:r>
            <w:r w:rsidRPr="7D95AB9E" w:rsidR="297351CD">
              <w:rPr>
                <w:rFonts w:ascii="Century Gothic" w:hAnsi="Century Gothic" w:eastAsia="Century Gothic" w:cs="Century Gothic" w:asciiTheme="minorAscii" w:hAnsiTheme="minorAscii" w:eastAsiaTheme="minorAscii" w:cstheme="minorAscii"/>
                <w:sz w:val="20"/>
                <w:szCs w:val="20"/>
              </w:rPr>
              <w:t>Prometheus</w:t>
            </w:r>
            <w:r w:rsidRPr="7D95AB9E" w:rsidR="4515BCC1">
              <w:rPr>
                <w:rFonts w:ascii="Century Gothic" w:hAnsi="Century Gothic" w:eastAsia="Century Gothic" w:cs="Century Gothic" w:asciiTheme="minorAscii" w:hAnsiTheme="minorAscii" w:eastAsiaTheme="minorAscii" w:cstheme="minorAscii"/>
                <w:sz w:val="20"/>
                <w:szCs w:val="20"/>
              </w:rPr>
              <w:t>.</w:t>
            </w:r>
          </w:p>
        </w:tc>
      </w:tr>
      <w:tr w:rsidR="009E7834" w:rsidTr="7D95AB9E" w14:paraId="6194EEC2" w14:textId="77777777">
        <w:tc>
          <w:tcPr>
            <w:tcW w:w="3360" w:type="dxa"/>
            <w:tcMar/>
          </w:tcPr>
          <w:p w:rsidRPr="004F2F32" w:rsidR="009E7834" w:rsidP="69DACA84" w:rsidRDefault="009E7834" w14:paraId="6B8257DE" w14:textId="29710317">
            <w:pPr>
              <w:jc w:val="both"/>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pPr>
            <w:r w:rsidRPr="69DACA84" w:rsidR="0BF0B2DA">
              <w:rPr>
                <w:rFonts w:ascii="Century Gothic" w:hAnsi="Century Gothic" w:eastAsia="Century Gothic" w:cs="Century Gothic" w:asciiTheme="minorAscii" w:hAnsiTheme="minorAscii" w:eastAsiaTheme="minorAscii" w:cstheme="minorAscii"/>
                <w:b w:val="1"/>
                <w:bCs w:val="1"/>
                <w:sz w:val="20"/>
                <w:szCs w:val="20"/>
                <w:lang w:val="en-IN" w:eastAsia="en-IN"/>
              </w:rPr>
              <w:t>I</w:t>
            </w:r>
            <w:r w:rsidRPr="69DACA84" w:rsidR="636F8398">
              <w:rPr>
                <w:rFonts w:ascii="Century Gothic" w:hAnsi="Century Gothic" w:eastAsia="Century Gothic" w:cs="Century Gothic" w:asciiTheme="minorAscii" w:hAnsiTheme="minorAscii" w:eastAsiaTheme="minorAscii" w:cstheme="minorAscii"/>
                <w:b w:val="1"/>
                <w:bCs w:val="1"/>
                <w:sz w:val="20"/>
                <w:szCs w:val="20"/>
                <w:lang w:val="en-IN" w:eastAsia="en-IN"/>
              </w:rPr>
              <w:t>DE</w:t>
            </w:r>
          </w:p>
        </w:tc>
        <w:tc>
          <w:tcPr>
            <w:tcW w:w="7069" w:type="dxa"/>
            <w:tcMar/>
          </w:tcPr>
          <w:p w:rsidRPr="004F2F32" w:rsidR="009E7834" w:rsidP="69DACA84" w:rsidRDefault="003E7A4B" w14:paraId="0271C4BB" w14:textId="23056745">
            <w:pPr>
              <w:jc w:val="both"/>
              <w:rPr>
                <w:rFonts w:ascii="Century Gothic" w:hAnsi="Century Gothic" w:eastAsia="Century Gothic" w:cs="Century Gothic" w:asciiTheme="minorAscii" w:hAnsiTheme="minorAscii" w:eastAsiaTheme="minorAscii" w:cstheme="minorAscii"/>
                <w:spacing w:val="20"/>
                <w:sz w:val="20"/>
                <w:szCs w:val="20"/>
              </w:rPr>
            </w:pPr>
            <w:r w:rsidRPr="69DACA84" w:rsidR="003E7A4B">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t>.</w:t>
            </w: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NET</w:t>
            </w:r>
            <w:r w:rsidRPr="69DACA84" w:rsidR="0FCAEA5A">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 Visual studio &amp; vs code</w:t>
            </w:r>
          </w:p>
        </w:tc>
      </w:tr>
      <w:tr w:rsidR="009E7834" w:rsidTr="7D95AB9E" w14:paraId="24A7BDC7" w14:textId="77777777">
        <w:tc>
          <w:tcPr>
            <w:tcW w:w="3360" w:type="dxa"/>
            <w:shd w:val="clear" w:color="auto" w:fill="F2F2F2" w:themeFill="background1" w:themeFillShade="F2"/>
            <w:tcMar/>
          </w:tcPr>
          <w:p w:rsidRPr="004F2F32" w:rsidR="009E7834" w:rsidP="69DACA84" w:rsidRDefault="009E7834" w14:paraId="6FEB0298" w14:textId="4DA49FBC">
            <w:pPr>
              <w:jc w:val="both"/>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pPr>
            <w:r w:rsidRPr="69DACA84" w:rsidR="0BF0B2DA">
              <w:rPr>
                <w:rFonts w:ascii="Century Gothic" w:hAnsi="Century Gothic" w:eastAsia="Century Gothic" w:cs="Century Gothic" w:asciiTheme="minorAscii" w:hAnsiTheme="minorAscii" w:eastAsiaTheme="minorAscii" w:cstheme="minorAscii"/>
                <w:b w:val="1"/>
                <w:bCs w:val="1"/>
                <w:sz w:val="20"/>
                <w:szCs w:val="20"/>
                <w:lang w:val="en-IN" w:eastAsia="en-IN"/>
              </w:rPr>
              <w:t>Operating Systems</w:t>
            </w:r>
          </w:p>
        </w:tc>
        <w:tc>
          <w:tcPr>
            <w:tcW w:w="7069" w:type="dxa"/>
            <w:shd w:val="clear" w:color="auto" w:fill="F2F2F2" w:themeFill="background1" w:themeFillShade="F2"/>
            <w:tcMar/>
          </w:tcPr>
          <w:p w:rsidRPr="004F2F32" w:rsidR="009E7834" w:rsidP="69DACA84" w:rsidRDefault="003E7A4B" w14:paraId="25CF817F" w14:textId="62C5C899">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pP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Window </w:t>
            </w:r>
            <w:r w:rsidRPr="69DACA84" w:rsidR="6DF5FD90">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and MAC</w:t>
            </w:r>
            <w:r w:rsidRPr="69DACA84" w:rsidR="1D7E26CF">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 OS</w:t>
            </w:r>
            <w:r w:rsidRPr="69DACA84" w:rsidR="6DF5FD90">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w:t>
            </w:r>
          </w:p>
        </w:tc>
      </w:tr>
    </w:tbl>
    <w:p w:rsidR="00482827" w:rsidP="008B33BD" w:rsidRDefault="00482827" w14:paraId="2B21407B" w14:textId="77777777">
      <w:pPr>
        <w:rPr>
          <w:rFonts w:ascii="Anek Devanagari SemiBold" w:hAnsi="Anek Devanagari SemiBold" w:cs="Anek Devanagari SemiBold" w:eastAsiaTheme="majorEastAsia"/>
          <w:b/>
          <w:bCs/>
          <w:caps/>
          <w:color w:val="F15B40"/>
          <w:spacing w:val="20"/>
          <w:sz w:val="28"/>
          <w:szCs w:val="36"/>
        </w:rPr>
      </w:pPr>
    </w:p>
    <w:sdt>
      <w:sdtPr>
        <w:rPr>
          <w:rFonts w:ascii="Anek Devanagari SemiBold" w:hAnsi="Anek Devanagari SemiBold" w:cs="Anek Devanagari SemiBold"/>
          <w:color w:val="F15B40"/>
          <w:sz w:val="28"/>
          <w:szCs w:val="36"/>
        </w:rPr>
        <w:id w:val="-1173798385"/>
        <w:placeholder>
          <w:docPart w:val="C84AE14595654AF0B8C8EB95E5AC8F30"/>
        </w:placeholder>
        <w15:appearance w15:val="hidden"/>
      </w:sdtPr>
      <w:sdtEndPr>
        <w:rPr>
          <w:rFonts w:ascii="Anek Devanagari SemiBold" w:hAnsi="Anek Devanagari SemiBold" w:eastAsia="" w:cs="Anek Devanagari SemiBold" w:eastAsiaTheme="majorEastAsia"/>
          <w:b w:val="1"/>
          <w:bCs w:val="1"/>
          <w:caps w:val="1"/>
          <w:color w:val="F15B40"/>
          <w:spacing w:val="20"/>
          <w:sz w:val="28"/>
          <w:szCs w:val="28"/>
        </w:rPr>
      </w:sdtEndPr>
      <w:sdtContent>
        <w:p w:rsidR="001F57F7" w:rsidP="31C5DAAA" w:rsidRDefault="00130678" w14:textId="77777777" w14:paraId="068D0932">
          <w:pPr/>
          <w:r w:rsidRPr="31C5DAAA" w:rsidR="00130678">
            <w:rPr>
              <w:rFonts w:ascii="Anek Devanagari SemiBold" w:hAnsi="Anek Devanagari SemiBold" w:eastAsia="" w:cs="Anek Devanagari SemiBold" w:eastAsiaTheme="majorEastAsia"/>
              <w:b w:val="1"/>
              <w:bCs w:val="1"/>
              <w:caps w:val="1"/>
              <w:color w:val="F15B40"/>
              <w:spacing w:val="20"/>
              <w:sz w:val="28"/>
              <w:szCs w:val="28"/>
            </w:rPr>
            <w:t>Client / Project Details</w:t>
          </w:r>
        </w:p>
        <w:tbl>
          <w:tblPr>
            <w:tblStyle w:val="PlainTable1"/>
            <w:tblW w:w="0" w:type="auto"/>
            <w:tblLook w:val="0000" w:firstRow="0" w:lastRow="0" w:firstColumn="0" w:lastColumn="0" w:noHBand="0" w:noVBand="0"/>
          </w:tblPr>
          <w:tblGrid>
            <w:gridCol w:w="2715"/>
            <w:gridCol w:w="2619"/>
            <w:gridCol w:w="5101"/>
          </w:tblGrid>
          <w:tr w:rsidR="7D95AB9E" w:rsidTr="7D95AB9E" w14:paraId="1EE90F3B">
            <w:trPr>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7D95AB9E" w:rsidP="7D95AB9E" w:rsidRDefault="7D95AB9E" w14:paraId="4955C69D" w14:textId="69DC0106">
                <w:pPr>
                  <w:rPr>
                    <w:rFonts w:ascii="Century Gothic" w:hAnsi="Century Gothic" w:eastAsia="Century Gothic" w:cs="Century Gothic" w:asciiTheme="minorAscii" w:hAnsiTheme="minorAscii" w:eastAsiaTheme="minorAscii" w:cstheme="minorAscii"/>
                    <w:b w:val="1"/>
                    <w:bCs w:val="1"/>
                    <w:lang w:val="fr-FR"/>
                  </w:rPr>
                </w:pPr>
                <w:r w:rsidRPr="7D95AB9E" w:rsidR="7D95AB9E">
                  <w:rPr>
                    <w:rFonts w:ascii="Century Gothic" w:hAnsi="Century Gothic" w:eastAsia="Century Gothic" w:cs="Century Gothic" w:asciiTheme="minorAscii" w:hAnsiTheme="minorAscii" w:eastAsiaTheme="minorAscii" w:cstheme="minorAscii"/>
                    <w:b w:val="1"/>
                    <w:bCs w:val="1"/>
                    <w:lang w:val="fr-FR"/>
                  </w:rPr>
                  <w:t xml:space="preserve">Client Name : </w:t>
                </w:r>
                <w:r w:rsidRPr="7D95AB9E" w:rsidR="7E9DA2CD">
                  <w:rPr>
                    <w:rFonts w:ascii="Century Gothic" w:hAnsi="Century Gothic" w:eastAsia="Century Gothic" w:cs="Century Gothic" w:asciiTheme="minorAscii" w:hAnsiTheme="minorAscii" w:eastAsiaTheme="minorAscii" w:cstheme="minorAscii"/>
                    <w:b w:val="1"/>
                    <w:bCs w:val="1"/>
                    <w:lang w:val="fr-FR"/>
                  </w:rPr>
                  <w:t>Fiserv</w:t>
                </w:r>
                <w:r w:rsidRPr="7D95AB9E" w:rsidR="7921536E">
                  <w:rPr>
                    <w:rFonts w:ascii="Century Gothic" w:hAnsi="Century Gothic" w:eastAsia="Century Gothic" w:cs="Century Gothic" w:asciiTheme="minorAscii" w:hAnsiTheme="minorAscii" w:eastAsiaTheme="minorAscii" w:cstheme="minorAscii"/>
                    <w:b w:val="1"/>
                    <w:bCs w:val="1"/>
                    <w:lang w:val="fr-FR"/>
                  </w:rPr>
                  <w:t xml:space="preserve"> (</w:t>
                </w:r>
                <w:r w:rsidRPr="7D95AB9E" w:rsidR="7921536E">
                  <w:rPr>
                    <w:rFonts w:ascii="Century Gothic" w:hAnsi="Century Gothic" w:eastAsia="Century Gothic" w:cs="Century Gothic" w:asciiTheme="minorAscii" w:hAnsiTheme="minorAscii" w:eastAsiaTheme="minorAscii" w:cstheme="minorAscii"/>
                    <w:b w:val="1"/>
                    <w:bCs w:val="1"/>
                    <w:lang w:val="fr-FR"/>
                  </w:rPr>
                  <w:t>SnapPay</w:t>
                </w:r>
                <w:r w:rsidRPr="7D95AB9E" w:rsidR="7921536E">
                  <w:rPr>
                    <w:rFonts w:ascii="Century Gothic" w:hAnsi="Century Gothic" w:eastAsia="Century Gothic" w:cs="Century Gothic" w:asciiTheme="minorAscii" w:hAnsiTheme="minorAscii" w:eastAsiaTheme="minorAscii" w:cstheme="minorAscii"/>
                    <w:b w:val="1"/>
                    <w:bCs w:val="1"/>
                    <w:lang w:val="fr-FR"/>
                  </w:rPr>
                  <w:t xml:space="preserve"> Modernization)</w:t>
                </w:r>
              </w:p>
            </w:tc>
            <w:tc>
              <w:tcPr>
                <w:cnfStyle w:val="000010000000" w:firstRow="0" w:lastRow="0" w:firstColumn="0" w:lastColumn="0" w:oddVBand="1" w:evenVBand="0" w:oddHBand="0" w:evenHBand="0" w:firstRowFirstColumn="0" w:firstRowLastColumn="0" w:lastRowFirstColumn="0" w:lastRowLastColumn="0"/>
                <w:tcW w:w="5101" w:type="dxa"/>
                <w:tcMar/>
              </w:tcPr>
              <w:p w:rsidR="7D95AB9E" w:rsidP="7D95AB9E" w:rsidRDefault="7D95AB9E" w14:paraId="0538DDAC" w14:textId="3DF3BD6B">
                <w:pPr>
                  <w:rPr>
                    <w:rFonts w:ascii="Century Gothic" w:hAnsi="Century Gothic" w:eastAsia="Century Gothic" w:cs="Century Gothic" w:asciiTheme="minorAscii" w:hAnsiTheme="minorAscii" w:eastAsiaTheme="minorAscii" w:cstheme="minorAscii"/>
                    <w:b w:val="0"/>
                    <w:bCs w:val="0"/>
                    <w:lang w:val="fr-FR"/>
                  </w:rPr>
                </w:pPr>
                <w:r w:rsidRPr="7D95AB9E" w:rsidR="7D95AB9E">
                  <w:rPr>
                    <w:rFonts w:ascii="Century Gothic" w:hAnsi="Century Gothic" w:eastAsia="Century Gothic" w:cs="Century Gothic" w:asciiTheme="minorAscii" w:hAnsiTheme="minorAscii" w:eastAsiaTheme="minorAscii" w:cstheme="minorAscii"/>
                    <w:b w:val="0"/>
                    <w:bCs w:val="0"/>
                    <w:lang w:val="fr-FR"/>
                  </w:rPr>
                  <w:t>Duration : 0</w:t>
                </w:r>
                <w:r w:rsidRPr="7D95AB9E" w:rsidR="62C02C4B">
                  <w:rPr>
                    <w:rFonts w:ascii="Century Gothic" w:hAnsi="Century Gothic" w:eastAsia="Century Gothic" w:cs="Century Gothic" w:asciiTheme="minorAscii" w:hAnsiTheme="minorAscii" w:eastAsiaTheme="minorAscii" w:cstheme="minorAscii"/>
                    <w:b w:val="0"/>
                    <w:bCs w:val="0"/>
                    <w:lang w:val="fr-FR"/>
                  </w:rPr>
                  <w:t>5</w:t>
                </w:r>
                <w:r w:rsidRPr="7D95AB9E" w:rsidR="7D95AB9E">
                  <w:rPr>
                    <w:rFonts w:ascii="Century Gothic" w:hAnsi="Century Gothic" w:eastAsia="Century Gothic" w:cs="Century Gothic" w:asciiTheme="minorAscii" w:hAnsiTheme="minorAscii" w:eastAsiaTheme="minorAscii" w:cstheme="minorAscii"/>
                    <w:b w:val="0"/>
                    <w:bCs w:val="0"/>
                    <w:lang w:val="fr-FR"/>
                  </w:rPr>
                  <w:t>-2026 to till date</w:t>
                </w:r>
              </w:p>
            </w:tc>
          </w:tr>
          <w:tr w:rsidR="7D95AB9E" w:rsidTr="7D95AB9E" w14:paraId="7E924F4E">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7D95AB9E" w:rsidP="7D95AB9E" w:rsidRDefault="7D95AB9E" w14:paraId="43BD71A6">
                <w:pPr>
                  <w:rPr>
                    <w:rFonts w:ascii="Century Gothic" w:hAnsi="Century Gothic" w:eastAsia="Century Gothic" w:cs="Century Gothic" w:asciiTheme="minorAscii" w:hAnsiTheme="minorAscii" w:eastAsiaTheme="minorAscii" w:cstheme="minorAscii"/>
                    <w:lang w:val="fr-FR"/>
                  </w:rPr>
                </w:pPr>
                <w:r w:rsidRPr="7D95AB9E" w:rsidR="7D95AB9E">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6C96283E" w:rsidP="7D95AB9E" w:rsidRDefault="6C96283E" w14:paraId="6A2ED030" w14:textId="2991D2A1">
                <w:pPr>
                  <w:rPr>
                    <w:rFonts w:ascii="Century Gothic" w:hAnsi="Century Gothic" w:eastAsia="Century Gothic" w:cs="Century Gothic" w:asciiTheme="minorAscii" w:hAnsiTheme="minorAscii" w:eastAsiaTheme="minorAscii" w:cstheme="minorAscii"/>
                    <w:lang w:val="fr-FR"/>
                  </w:rPr>
                </w:pPr>
                <w:r w:rsidRPr="7D95AB9E" w:rsidR="6C96283E">
                  <w:rPr>
                    <w:rFonts w:ascii="Century Gothic" w:hAnsi="Century Gothic" w:eastAsia="Century Gothic" w:cs="Century Gothic" w:asciiTheme="minorAscii" w:hAnsiTheme="minorAscii" w:eastAsiaTheme="minorAscii" w:cstheme="minorAscii"/>
                    <w:lang w:val="fr-FR"/>
                  </w:rPr>
                  <w:t>16</w:t>
                </w:r>
              </w:p>
            </w:tc>
          </w:tr>
          <w:tr w:rsidR="7D95AB9E" w:rsidTr="7D95AB9E" w14:paraId="13A18289">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7D95AB9E" w:rsidP="7D95AB9E" w:rsidRDefault="7D95AB9E" w14:paraId="24773E47">
                <w:pPr>
                  <w:rPr>
                    <w:rFonts w:ascii="Century Gothic" w:hAnsi="Century Gothic" w:eastAsia="Century Gothic" w:cs="Century Gothic" w:asciiTheme="minorAscii" w:hAnsiTheme="minorAscii" w:eastAsiaTheme="minorAscii" w:cstheme="minorAscii"/>
                    <w:b w:val="1"/>
                    <w:bCs w:val="1"/>
                    <w:lang w:val="fr-FR"/>
                  </w:rPr>
                </w:pPr>
                <w:r w:rsidRPr="7D95AB9E" w:rsidR="7D95AB9E">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46E39AC4" w:rsidRDefault="46E39AC4" w14:paraId="5ED2DE7F" w14:textId="08928191">
                <w:r w:rsidRPr="7D95AB9E" w:rsidR="46E39AC4">
                  <w:rPr>
                    <w:rFonts w:ascii="Century Gothic" w:hAnsi="Century Gothic" w:eastAsia="Century Gothic" w:cs="Century Gothic" w:asciiTheme="minorAscii" w:hAnsiTheme="minorAscii" w:eastAsiaTheme="minorAscii" w:cstheme="minorAscii"/>
                    <w:lang w:val="fr-FR"/>
                  </w:rPr>
                  <w:t>Web API</w:t>
                </w:r>
                <w:r w:rsidRPr="7D95AB9E" w:rsidR="3F9B20E7">
                  <w:rPr>
                    <w:rFonts w:ascii="Century Gothic" w:hAnsi="Century Gothic" w:eastAsia="Century Gothic" w:cs="Century Gothic" w:asciiTheme="minorAscii" w:hAnsiTheme="minorAscii" w:eastAsiaTheme="minorAscii" w:cstheme="minorAscii"/>
                    <w:lang w:val="fr-FR"/>
                  </w:rPr>
                  <w:t xml:space="preserve">, </w:t>
                </w:r>
                <w:r w:rsidRPr="7D95AB9E" w:rsidR="17604A00">
                  <w:rPr>
                    <w:rFonts w:ascii="Century Gothic" w:hAnsi="Century Gothic" w:eastAsia="Century Gothic" w:cs="Century Gothic" w:asciiTheme="minorAscii" w:hAnsiTheme="minorAscii" w:eastAsiaTheme="minorAscii" w:cstheme="minorAscii"/>
                    <w:lang w:val="fr-FR"/>
                  </w:rPr>
                  <w:t>M</w:t>
                </w:r>
                <w:r w:rsidRPr="7D95AB9E" w:rsidR="3F9B20E7">
                  <w:rPr>
                    <w:rFonts w:ascii="Century Gothic" w:hAnsi="Century Gothic" w:eastAsia="Century Gothic" w:cs="Century Gothic" w:asciiTheme="minorAscii" w:hAnsiTheme="minorAscii" w:eastAsiaTheme="minorAscii" w:cstheme="minorAscii"/>
                    <w:lang w:val="fr-FR"/>
                  </w:rPr>
                  <w:t>icroservices</w:t>
                </w:r>
                <w:r w:rsidRPr="7D95AB9E" w:rsidR="3F2EA0C4">
                  <w:rPr>
                    <w:rFonts w:ascii="Century Gothic" w:hAnsi="Century Gothic" w:eastAsia="Century Gothic" w:cs="Century Gothic" w:asciiTheme="minorAscii" w:hAnsiTheme="minorAscii" w:eastAsiaTheme="minorAscii" w:cstheme="minorAscii"/>
                    <w:lang w:val="fr-FR"/>
                  </w:rPr>
                  <w:t xml:space="preserve">, </w:t>
                </w:r>
                <w:r w:rsidRPr="7D95AB9E" w:rsidR="59089811">
                  <w:rPr>
                    <w:rFonts w:ascii="Century Gothic" w:hAnsi="Century Gothic" w:eastAsia="Century Gothic" w:cs="Century Gothic" w:asciiTheme="minorAscii" w:hAnsiTheme="minorAscii" w:eastAsiaTheme="minorAscii" w:cstheme="minorAscii"/>
                    <w:lang w:val="fr-FR"/>
                  </w:rPr>
                  <w:t>K</w:t>
                </w:r>
                <w:r w:rsidRPr="7D95AB9E" w:rsidR="3F2EA0C4">
                  <w:rPr>
                    <w:rFonts w:ascii="Century Gothic" w:hAnsi="Century Gothic" w:eastAsia="Century Gothic" w:cs="Century Gothic" w:asciiTheme="minorAscii" w:hAnsiTheme="minorAscii" w:eastAsiaTheme="minorAscii" w:cstheme="minorAscii"/>
                    <w:lang w:val="fr-FR"/>
                  </w:rPr>
                  <w:t>ubernetes</w:t>
                </w:r>
                <w:r w:rsidRPr="7D95AB9E" w:rsidR="3F2EA0C4">
                  <w:rPr>
                    <w:rFonts w:ascii="Century Gothic" w:hAnsi="Century Gothic" w:eastAsia="Century Gothic" w:cs="Century Gothic" w:asciiTheme="minorAscii" w:hAnsiTheme="minorAscii" w:eastAsiaTheme="minorAscii" w:cstheme="minorAscii"/>
                    <w:lang w:val="fr-FR"/>
                  </w:rPr>
                  <w:t>, Docker,</w:t>
                </w:r>
                <w:r w:rsidRPr="7D95AB9E" w:rsidR="1EE838EF">
                  <w:rPr>
                    <w:rFonts w:ascii="Century Gothic" w:hAnsi="Century Gothic" w:eastAsia="Century Gothic" w:cs="Century Gothic" w:asciiTheme="minorAscii" w:hAnsiTheme="minorAscii" w:eastAsiaTheme="minorAscii" w:cstheme="minorAscii"/>
                    <w:lang w:val="fr-FR"/>
                  </w:rPr>
                  <w:t xml:space="preserve"> Redis</w:t>
                </w:r>
                <w:r w:rsidRPr="7D95AB9E" w:rsidR="179CF674">
                  <w:rPr>
                    <w:rFonts w:ascii="Century Gothic" w:hAnsi="Century Gothic" w:eastAsia="Century Gothic" w:cs="Century Gothic" w:asciiTheme="minorAscii" w:hAnsiTheme="minorAscii" w:eastAsiaTheme="minorAscii" w:cstheme="minorAscii"/>
                    <w:lang w:val="fr-FR"/>
                  </w:rPr>
                  <w:t xml:space="preserve">, </w:t>
                </w:r>
                <w:r w:rsidRPr="7D95AB9E" w:rsidR="3F2EA0C4">
                  <w:rPr>
                    <w:rFonts w:ascii="Century Gothic" w:hAnsi="Century Gothic" w:eastAsia="Century Gothic" w:cs="Century Gothic" w:asciiTheme="minorAscii" w:hAnsiTheme="minorAscii" w:eastAsiaTheme="minorAscii" w:cstheme="minorAscii"/>
                    <w:lang w:val="fr-FR"/>
                  </w:rPr>
                  <w:t>Kafka</w:t>
                </w:r>
                <w:r w:rsidRPr="7D95AB9E" w:rsidR="3F2EA0C4">
                  <w:rPr>
                    <w:rFonts w:ascii="Century Gothic" w:hAnsi="Century Gothic" w:eastAsia="Century Gothic" w:cs="Century Gothic" w:asciiTheme="minorAscii" w:hAnsiTheme="minorAscii" w:eastAsiaTheme="minorAscii" w:cstheme="minorAscii"/>
                    <w:lang w:val="fr-FR"/>
                  </w:rPr>
                  <w:t>,</w:t>
                </w:r>
                <w:r w:rsidRPr="7D95AB9E" w:rsidR="1C8F988C">
                  <w:rPr>
                    <w:rFonts w:ascii="Century Gothic" w:hAnsi="Century Gothic" w:eastAsia="Century Gothic" w:cs="Century Gothic" w:asciiTheme="minorAscii" w:hAnsiTheme="minorAscii" w:eastAsiaTheme="minorAscii" w:cstheme="minorAscii"/>
                    <w:lang w:val="fr-FR"/>
                  </w:rPr>
                  <w:t xml:space="preserve"> </w:t>
                </w:r>
                <w:r w:rsidRPr="7D95AB9E" w:rsidR="3F2EA0C4">
                  <w:rPr>
                    <w:rFonts w:ascii="Century Gothic" w:hAnsi="Century Gothic" w:eastAsia="Century Gothic" w:cs="Century Gothic" w:asciiTheme="minorAscii" w:hAnsiTheme="minorAscii" w:eastAsiaTheme="minorAscii" w:cstheme="minorAscii"/>
                    <w:lang w:val="fr-FR"/>
                  </w:rPr>
                  <w:t xml:space="preserve">CI/CD </w:t>
                </w:r>
                <w:r w:rsidRPr="7D95AB9E" w:rsidR="064B57AC">
                  <w:rPr>
                    <w:rFonts w:ascii="Century Gothic" w:hAnsi="Century Gothic" w:eastAsia="Century Gothic" w:cs="Century Gothic" w:asciiTheme="minorAscii" w:hAnsiTheme="minorAscii" w:eastAsiaTheme="minorAscii" w:cstheme="minorAscii"/>
                    <w:lang w:val="fr-FR"/>
                  </w:rPr>
                  <w:t>pipelines</w:t>
                </w:r>
              </w:p>
            </w:tc>
          </w:tr>
          <w:tr w:rsidR="7D95AB9E" w:rsidTr="7D95AB9E" w14:paraId="1A73B90C">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7D95AB9E" w:rsidP="7D95AB9E" w:rsidRDefault="7D95AB9E" w14:paraId="73C0B59E">
                <w:pPr>
                  <w:rPr>
                    <w:rFonts w:ascii="Century Gothic" w:hAnsi="Century Gothic" w:eastAsia="Century Gothic" w:cs="Century Gothic" w:asciiTheme="minorAscii" w:hAnsiTheme="minorAscii" w:eastAsiaTheme="minorAscii" w:cstheme="minorAscii"/>
                    <w:b w:val="1"/>
                    <w:bCs w:val="1"/>
                  </w:rPr>
                </w:pPr>
                <w:r w:rsidRPr="7D95AB9E" w:rsidR="7D95AB9E">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18233E1C" w:rsidP="7D95AB9E" w:rsidRDefault="18233E1C" w14:paraId="36409212" w14:textId="7F115F59">
                <w:pPr>
                  <w:rPr>
                    <w:rFonts w:ascii="Century Gothic" w:hAnsi="Century Gothic" w:eastAsia="Century Gothic" w:cs="Century Gothic" w:asciiTheme="minorAscii" w:hAnsiTheme="minorAscii" w:eastAsiaTheme="minorAscii" w:cstheme="minorAscii"/>
                    <w:color w:val="000000" w:themeColor="text1" w:themeTint="FF" w:themeShade="FF"/>
                  </w:rPr>
                </w:pPr>
                <w:r w:rsidRPr="7D95AB9E" w:rsidR="18233E1C">
                  <w:rPr>
                    <w:rFonts w:ascii="Century Gothic" w:hAnsi="Century Gothic" w:eastAsia="Century Gothic" w:cs="Century Gothic" w:asciiTheme="minorAscii" w:hAnsiTheme="minorAscii" w:eastAsiaTheme="minorAscii" w:cstheme="minorAscii"/>
                    <w:color w:val="000000" w:themeColor="text1" w:themeTint="FF" w:themeShade="FF"/>
                  </w:rPr>
                  <w:t xml:space="preserve">Senior </w:t>
                </w:r>
                <w:r w:rsidRPr="7D95AB9E" w:rsidR="7D95AB9E">
                  <w:rPr>
                    <w:rFonts w:ascii="Century Gothic" w:hAnsi="Century Gothic" w:eastAsia="Century Gothic" w:cs="Century Gothic" w:asciiTheme="minorAscii" w:hAnsiTheme="minorAscii" w:eastAsiaTheme="minorAscii" w:cstheme="minorAscii"/>
                    <w:color w:val="000000" w:themeColor="text1" w:themeTint="FF" w:themeShade="FF"/>
                  </w:rPr>
                  <w:t>Technical Lead</w:t>
                </w:r>
                <w:r w:rsidRPr="7D95AB9E" w:rsidR="0D8C3625">
                  <w:rPr>
                    <w:rFonts w:ascii="Century Gothic" w:hAnsi="Century Gothic" w:eastAsia="Century Gothic" w:cs="Century Gothic" w:asciiTheme="minorAscii" w:hAnsiTheme="minorAscii" w:eastAsiaTheme="minorAscii" w:cstheme="minorAscii"/>
                    <w:color w:val="000000" w:themeColor="text1" w:themeTint="FF" w:themeShade="FF"/>
                  </w:rPr>
                  <w:t xml:space="preserve"> </w:t>
                </w:r>
                <w:r w:rsidRPr="7D95AB9E" w:rsidR="19A23B84">
                  <w:rPr>
                    <w:rFonts w:ascii="Century Gothic" w:hAnsi="Century Gothic" w:eastAsia="Century Gothic" w:cs="Century Gothic" w:asciiTheme="minorAscii" w:hAnsiTheme="minorAscii" w:eastAsiaTheme="minorAscii" w:cstheme="minorAscii"/>
                    <w:color w:val="000000" w:themeColor="text1" w:themeTint="FF" w:themeShade="FF"/>
                  </w:rPr>
                  <w:t>(</w:t>
                </w:r>
                <w:r w:rsidRPr="7D95AB9E" w:rsidR="5170ABD7">
                  <w:rPr>
                    <w:rFonts w:ascii="Century Gothic" w:hAnsi="Century Gothic" w:eastAsia="Century Gothic" w:cs="Century Gothic" w:asciiTheme="minorAscii" w:hAnsiTheme="minorAscii" w:eastAsiaTheme="minorAscii" w:cstheme="minorAscii"/>
                    <w:color w:val="000000" w:themeColor="text1" w:themeTint="FF" w:themeShade="FF"/>
                  </w:rPr>
                  <w:t>AI</w:t>
                </w:r>
                <w:r w:rsidRPr="7D95AB9E" w:rsidR="0AE81A42">
                  <w:rPr>
                    <w:rFonts w:ascii="Century Gothic" w:hAnsi="Century Gothic" w:eastAsia="Century Gothic" w:cs="Century Gothic" w:asciiTheme="minorAscii" w:hAnsiTheme="minorAscii" w:eastAsiaTheme="minorAscii" w:cstheme="minorAscii"/>
                    <w:color w:val="000000" w:themeColor="text1" w:themeTint="FF" w:themeShade="FF"/>
                  </w:rPr>
                  <w:t>-LEAD)</w:t>
                </w:r>
              </w:p>
            </w:tc>
          </w:tr>
          <w:tr w:rsidR="7D95AB9E" w:rsidTr="7D95AB9E" w14:paraId="1192D05E">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7D95AB9E" w:rsidP="7D95AB9E" w:rsidRDefault="7D95AB9E" w14:paraId="3F84CC41">
                <w:pPr>
                  <w:rPr>
                    <w:rFonts w:ascii="Century Gothic" w:hAnsi="Century Gothic" w:eastAsia="Century Gothic" w:cs="Century Gothic" w:asciiTheme="minorAscii" w:hAnsiTheme="minorAscii" w:eastAsiaTheme="minorAscii" w:cstheme="minorAscii"/>
                    <w:b w:val="1"/>
                    <w:bCs w:val="1"/>
                  </w:rPr>
                </w:pPr>
                <w:r w:rsidRPr="7D95AB9E" w:rsidR="7D95AB9E">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5C73181E" w:rsidP="7D95AB9E" w:rsidRDefault="5C73181E" w14:paraId="6E73013F" w14:textId="766655D2">
                <w:pPr>
                  <w:bidi w:val="0"/>
                  <w:spacing w:before="0" w:beforeAutospacing="off" w:after="0" w:afterAutospacing="off" w:line="300" w:lineRule="auto"/>
                  <w:rPr>
                    <w:rFonts w:ascii="Century Gothic" w:hAnsi="Century Gothic" w:eastAsia="Century Gothic" w:cs="Century Gothic" w:asciiTheme="minorAscii" w:hAnsiTheme="minorAscii" w:eastAsiaTheme="minorAscii" w:cstheme="minorAscii"/>
                    <w:b w:val="0"/>
                    <w:bCs w:val="0"/>
                    <w:noProof w:val="0"/>
                    <w:sz w:val="20"/>
                    <w:szCs w:val="20"/>
                    <w:lang w:val="en-US"/>
                  </w:rPr>
                </w:pPr>
                <w:r w:rsidRPr="7D95AB9E" w:rsidR="5C73181E">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F</w:t>
                </w:r>
                <w:r w:rsidRPr="7D95AB9E" w:rsidR="5C73181E">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iserv SnapPay Modernization is a digital transformation initiative focused on converting traditional payment and accounts receivable systems into a secure, cloud-native, API-first platform that enables automated payment processing, ERP integration, real-time reconciliation, scalability, and improved customer payment experiences.</w:t>
                </w:r>
              </w:p>
              <w:p w:rsidR="7D95AB9E" w:rsidP="7D95AB9E" w:rsidRDefault="7D95AB9E" w14:paraId="6913547B" w14:textId="0A3DE50D">
                <w:pPr>
                  <w:pStyle w:val="Normal"/>
                  <w:suppressLineNumbers w:val="0"/>
                  <w:bidi w:val="0"/>
                  <w:spacing w:before="60" w:beforeAutospacing="off" w:after="60" w:afterAutospacing="off" w:line="250" w:lineRule="auto"/>
                  <w:ind w:left="0" w:right="0"/>
                  <w:jc w:val="left"/>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tc>
          </w:tr>
          <w:tr w:rsidR="7D95AB9E" w:rsidTr="7D95AB9E" w14:paraId="73A4B579">
            <w:trPr>
              <w:trHeight w:val="2466"/>
            </w:trPr>
            <w:tc>
              <w:tcPr>
                <w:cnfStyle w:val="000010000000" w:firstRow="0" w:lastRow="0" w:firstColumn="0" w:lastColumn="0" w:oddVBand="1" w:evenVBand="0" w:oddHBand="0" w:evenHBand="0" w:firstRowFirstColumn="0" w:firstRowLastColumn="0" w:lastRowFirstColumn="0" w:lastRowLastColumn="0"/>
                <w:tcW w:w="2715" w:type="dxa"/>
                <w:tcMar/>
              </w:tcPr>
              <w:p w:rsidR="7D95AB9E" w:rsidP="7D95AB9E" w:rsidRDefault="7D95AB9E" w14:paraId="3A761930">
                <w:pPr>
                  <w:jc w:val="both"/>
                  <w:rPr>
                    <w:rFonts w:ascii="Century Gothic" w:hAnsi="Century Gothic" w:eastAsia="Century Gothic" w:cs="Century Gothic" w:asciiTheme="minorAscii" w:hAnsiTheme="minorAscii" w:eastAsiaTheme="minorAscii" w:cstheme="minorAscii"/>
                    <w:b w:val="1"/>
                    <w:bCs w:val="1"/>
                  </w:rPr>
                </w:pPr>
              </w:p>
              <w:p w:rsidR="7D95AB9E" w:rsidP="7D95AB9E" w:rsidRDefault="7D95AB9E" w14:paraId="77733D1B">
                <w:pPr>
                  <w:jc w:val="both"/>
                  <w:rPr>
                    <w:rFonts w:ascii="Century Gothic" w:hAnsi="Century Gothic" w:eastAsia="Century Gothic" w:cs="Century Gothic" w:asciiTheme="minorAscii" w:hAnsiTheme="minorAscii" w:eastAsiaTheme="minorAscii" w:cstheme="minorAscii"/>
                    <w:b w:val="1"/>
                    <w:bCs w:val="1"/>
                  </w:rPr>
                </w:pPr>
              </w:p>
              <w:p w:rsidR="7D95AB9E" w:rsidP="7D95AB9E" w:rsidRDefault="7D95AB9E" w14:paraId="6F51B109" w14:textId="3B1069BB">
                <w:pPr>
                  <w:jc w:val="both"/>
                  <w:rPr>
                    <w:rFonts w:ascii="Century Gothic" w:hAnsi="Century Gothic" w:eastAsia="Century Gothic" w:cs="Century Gothic" w:asciiTheme="minorAscii" w:hAnsiTheme="minorAscii" w:eastAsiaTheme="minorAscii" w:cstheme="minorAscii"/>
                    <w:b w:val="1"/>
                    <w:bCs w:val="1"/>
                  </w:rPr>
                </w:pPr>
                <w:r w:rsidRPr="7D95AB9E" w:rsidR="7D95AB9E">
                  <w:rPr>
                    <w:rFonts w:ascii="Century Gothic" w:hAnsi="Century Gothic" w:eastAsia="Century Gothic" w:cs="Century Gothic" w:asciiTheme="minorAscii" w:hAnsiTheme="minorAscii" w:eastAsiaTheme="minorAscii" w:cstheme="minorAscii"/>
                    <w:b w:val="1"/>
                    <w:bCs w:val="1"/>
                  </w:rPr>
                  <w:t>Roles</w:t>
                </w:r>
                <w:r w:rsidRPr="7D95AB9E" w:rsidR="7D95AB9E">
                  <w:rPr>
                    <w:rFonts w:ascii="Century Gothic" w:hAnsi="Century Gothic" w:eastAsia="Century Gothic" w:cs="Century Gothic" w:asciiTheme="minorAscii" w:hAnsiTheme="minorAscii" w:eastAsiaTheme="minorAscii" w:cstheme="minorAscii"/>
                    <w:b w:val="1"/>
                    <w:bCs w:val="1"/>
                  </w:rPr>
                  <w:t xml:space="preserve"> </w:t>
                </w:r>
                <w:r w:rsidRPr="7D95AB9E" w:rsidR="7D95AB9E">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43F63C13" w:rsidP="7D95AB9E" w:rsidRDefault="43F63C13" w14:paraId="11E21E99" w14:textId="403ED1BD">
                <w:pPr>
                  <w:pStyle w:val="ListParagraph"/>
                  <w:numPr>
                    <w:ilvl w:val="0"/>
                    <w:numId w:val="20"/>
                  </w:numPr>
                  <w:tabs>
                    <w:tab w:val="left" w:leader="none" w:pos="720"/>
                  </w:tabs>
                  <w:spacing w:before="0" w:beforeAutospacing="off" w:after="200" w:afterAutospacing="off" w:line="276" w:lineRule="auto"/>
                  <w:ind w:left="360" w:right="0" w:hanging="360"/>
                  <w:jc w:val="left"/>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Created internal microservices for POCs.</w:t>
                </w:r>
              </w:p>
              <w:p w:rsidR="43F63C13" w:rsidP="7D95AB9E" w:rsidRDefault="43F63C13" w14:paraId="767FE231" w14:textId="3B195496">
                <w:pPr>
                  <w:pStyle w:val="ListParagraph"/>
                  <w:numPr>
                    <w:ilvl w:val="0"/>
                    <w:numId w:val="20"/>
                  </w:numPr>
                  <w:tabs>
                    <w:tab w:val="left" w:leader="none" w:pos="720"/>
                  </w:tabs>
                  <w:spacing w:before="0" w:beforeAutospacing="off" w:after="200" w:afterAutospacing="off" w:line="276" w:lineRule="auto"/>
                  <w:ind w:left="360" w:right="0" w:hanging="360"/>
                  <w:jc w:val="left"/>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Captured requirements and documented them.</w:t>
                </w:r>
              </w:p>
              <w:p w:rsidR="43F63C13" w:rsidP="7D95AB9E" w:rsidRDefault="43F63C13" w14:paraId="4B020D8A" w14:textId="7AB305D2">
                <w:pPr>
                  <w:pStyle w:val="ListParagraph"/>
                  <w:numPr>
                    <w:ilvl w:val="0"/>
                    <w:numId w:val="20"/>
                  </w:numPr>
                  <w:tabs>
                    <w:tab w:val="left" w:leader="none" w:pos="720"/>
                  </w:tabs>
                  <w:spacing w:before="0" w:beforeAutospacing="off" w:after="200" w:afterAutospacing="off" w:line="276" w:lineRule="auto"/>
                  <w:ind w:left="360" w:right="0" w:hanging="360"/>
                  <w:jc w:val="left"/>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Contributed to internal discussion over the proposed architecture.</w:t>
                </w:r>
              </w:p>
              <w:p w:rsidR="43F63C13" w:rsidP="7D95AB9E" w:rsidRDefault="43F63C13" w14:paraId="16DFC83A" w14:textId="5A6506C1">
                <w:pPr>
                  <w:pStyle w:val="ListParagraph"/>
                  <w:numPr>
                    <w:ilvl w:val="0"/>
                    <w:numId w:val="20"/>
                  </w:numPr>
                  <w:tabs>
                    <w:tab w:val="left" w:leader="none" w:pos="720"/>
                  </w:tabs>
                  <w:spacing w:before="0" w:beforeAutospacing="off" w:after="200" w:afterAutospacing="off" w:line="276" w:lineRule="auto"/>
                  <w:ind w:left="360" w:right="0" w:hanging="360"/>
                  <w:jc w:val="left"/>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Generated code scaffolding.</w:t>
                </w:r>
              </w:p>
              <w:p w:rsidR="43F63C13" w:rsidP="7D95AB9E" w:rsidRDefault="43F63C13" w14:paraId="6CAA20CD" w14:textId="403CA83D">
                <w:pPr>
                  <w:pStyle w:val="ListParagraph"/>
                  <w:numPr>
                    <w:ilvl w:val="0"/>
                    <w:numId w:val="20"/>
                  </w:numPr>
                  <w:tabs>
                    <w:tab w:val="left" w:leader="none" w:pos="720"/>
                  </w:tabs>
                  <w:spacing w:before="0" w:after="200" w:line="276" w:lineRule="auto"/>
                  <w:jc w:val="left"/>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Did could review of developers.</w:t>
                </w:r>
              </w:p>
              <w:p w:rsidR="43F63C13" w:rsidP="7D95AB9E" w:rsidRDefault="43F63C13" w14:paraId="0314C5A9" w14:textId="227DF3BB">
                <w:pPr>
                  <w:pStyle w:val="ListParagraph"/>
                  <w:numPr>
                    <w:ilvl w:val="0"/>
                    <w:numId w:val="20"/>
                  </w:numPr>
                  <w:tabs>
                    <w:tab w:val="left" w:leader="none" w:pos="720"/>
                  </w:tabs>
                  <w:spacing w:before="0" w:beforeAutospacing="off" w:after="200" w:afterAutospacing="off" w:line="276" w:lineRule="auto"/>
                  <w:ind w:left="360" w:right="0" w:hanging="360"/>
                  <w:jc w:val="left"/>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Written prompts GHCP to quickly generate the </w:t>
                </w: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initial</w:t>
                </w:r>
                <w:r w:rsidRPr="7D95AB9E" w:rsidR="43F63C13">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drafts of conversions for demos.</w:t>
                </w:r>
              </w:p>
            </w:tc>
          </w:tr>
        </w:tbl>
        <w:p w:rsidR="7D95AB9E" w:rsidP="7D95AB9E" w:rsidRDefault="7D95AB9E" w14:paraId="4B9CE294" w14:textId="68BBB282">
          <w:pPr>
            <w:rPr>
              <w:rFonts w:ascii="Anek Devanagari SemiBold" w:hAnsi="Anek Devanagari SemiBold" w:eastAsia="" w:cs="Anek Devanagari SemiBold" w:eastAsiaTheme="majorEastAsia"/>
              <w:b w:val="1"/>
              <w:bCs w:val="1"/>
              <w:caps w:val="1"/>
              <w:color w:val="F15B40"/>
              <w:sz w:val="28"/>
              <w:szCs w:val="28"/>
            </w:rPr>
          </w:pPr>
        </w:p>
        <w:tbl>
          <w:tblPr>
            <w:tblStyle w:val="PlainTable1"/>
            <w:tblW w:w="0" w:type="auto"/>
            <w:tblLook w:val="0000" w:firstRow="0" w:lastRow="0" w:firstColumn="0" w:lastColumn="0" w:noHBand="0" w:noVBand="0"/>
          </w:tblPr>
          <w:tblGrid>
            <w:gridCol w:w="2715"/>
            <w:gridCol w:w="2619"/>
            <w:gridCol w:w="5101"/>
          </w:tblGrid>
          <w:tr w:rsidR="31C5DAAA" w:rsidTr="7D95AB9E" w14:paraId="151F5203">
            <w:trPr>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31C5DAAA" w:rsidP="31C5DAAA" w:rsidRDefault="31C5DAAA" w14:paraId="22D29E62" w14:textId="13396F72">
                <w:pPr>
                  <w:rPr>
                    <w:rFonts w:ascii="Century Gothic" w:hAnsi="Century Gothic" w:eastAsia="Century Gothic" w:cs="Century Gothic" w:asciiTheme="minorAscii" w:hAnsiTheme="minorAscii" w:eastAsiaTheme="minorAscii" w:cstheme="minorAscii"/>
                    <w:b w:val="1"/>
                    <w:bCs w:val="1"/>
                    <w:lang w:val="fr-FR"/>
                  </w:rPr>
                </w:pPr>
                <w:r w:rsidRPr="31C5DAAA" w:rsidR="31C5DAAA">
                  <w:rPr>
                    <w:rFonts w:ascii="Century Gothic" w:hAnsi="Century Gothic" w:eastAsia="Century Gothic" w:cs="Century Gothic" w:asciiTheme="minorAscii" w:hAnsiTheme="minorAscii" w:eastAsiaTheme="minorAscii" w:cstheme="minorAscii"/>
                    <w:b w:val="1"/>
                    <w:bCs w:val="1"/>
                    <w:lang w:val="fr-FR"/>
                  </w:rPr>
                  <w:t xml:space="preserve">Client Name : </w:t>
                </w:r>
                <w:r w:rsidRPr="31C5DAAA" w:rsidR="2C9B3CB2">
                  <w:rPr>
                    <w:rFonts w:ascii="Century Gothic" w:hAnsi="Century Gothic" w:eastAsia="Century Gothic" w:cs="Century Gothic" w:asciiTheme="minorAscii" w:hAnsiTheme="minorAscii" w:eastAsiaTheme="minorAscii" w:cstheme="minorAscii"/>
                    <w:b w:val="1"/>
                    <w:bCs w:val="1"/>
                    <w:lang w:val="fr-FR"/>
                  </w:rPr>
                  <w:t>AD</w:t>
                </w:r>
                <w:r w:rsidRPr="31C5DAAA" w:rsidR="1B397D2F">
                  <w:rPr>
                    <w:rFonts w:ascii="Century Gothic" w:hAnsi="Century Gothic" w:eastAsia="Century Gothic" w:cs="Century Gothic" w:asciiTheme="minorAscii" w:hAnsiTheme="minorAscii" w:eastAsiaTheme="minorAscii" w:cstheme="minorAscii"/>
                    <w:b w:val="1"/>
                    <w:bCs w:val="1"/>
                    <w:lang w:val="fr-FR"/>
                  </w:rPr>
                  <w:t xml:space="preserve">AC( </w:t>
                </w:r>
                <w:r w:rsidRPr="31C5DAAA" w:rsidR="1B397D2F">
                  <w:rPr>
                    <w:rFonts w:ascii="Century Gothic" w:hAnsi="Century Gothic" w:eastAsia="Century Gothic" w:cs="Century Gothic" w:asciiTheme="minorAscii" w:hAnsiTheme="minorAscii" w:eastAsiaTheme="minorAscii" w:cstheme="minorAscii"/>
                    <w:b w:val="1"/>
                    <w:bCs w:val="1"/>
                    <w:lang w:val="fr-FR"/>
                  </w:rPr>
                  <w:t>Dubai</w:t>
                </w:r>
                <w:r w:rsidRPr="31C5DAAA" w:rsidR="1B397D2F">
                  <w:rPr>
                    <w:rFonts w:ascii="Century Gothic" w:hAnsi="Century Gothic" w:eastAsia="Century Gothic" w:cs="Century Gothic" w:asciiTheme="minorAscii" w:hAnsiTheme="minorAscii" w:eastAsiaTheme="minorAscii" w:cstheme="minorAscii"/>
                    <w:b w:val="1"/>
                    <w:bCs w:val="1"/>
                    <w:lang w:val="fr-FR"/>
                  </w:rPr>
                  <w:t xml:space="preserve"> A</w:t>
                </w:r>
                <w:r w:rsidRPr="31C5DAAA" w:rsidR="645AB176">
                  <w:rPr>
                    <w:rFonts w:ascii="Century Gothic" w:hAnsi="Century Gothic" w:eastAsia="Century Gothic" w:cs="Century Gothic" w:asciiTheme="minorAscii" w:hAnsiTheme="minorAscii" w:eastAsiaTheme="minorAscii" w:cstheme="minorAscii"/>
                    <w:b w:val="1"/>
                    <w:bCs w:val="1"/>
                    <w:lang w:val="fr-FR"/>
                  </w:rPr>
                  <w:t>irport</w:t>
                </w:r>
                <w:r w:rsidRPr="31C5DAAA" w:rsidR="1B397D2F">
                  <w:rPr>
                    <w:rFonts w:ascii="Century Gothic" w:hAnsi="Century Gothic" w:eastAsia="Century Gothic" w:cs="Century Gothic" w:asciiTheme="minorAscii" w:hAnsiTheme="minorAscii" w:eastAsiaTheme="minorAscii" w:cstheme="minorAscii"/>
                    <w:b w:val="1"/>
                    <w:bCs w:val="1"/>
                    <w:lang w:val="fr-FR"/>
                  </w:rPr>
                  <w:t>)</w:t>
                </w:r>
              </w:p>
            </w:tc>
            <w:tc>
              <w:tcPr>
                <w:cnfStyle w:val="000010000000" w:firstRow="0" w:lastRow="0" w:firstColumn="0" w:lastColumn="0" w:oddVBand="1" w:evenVBand="0" w:oddHBand="0" w:evenHBand="0" w:firstRowFirstColumn="0" w:firstRowLastColumn="0" w:lastRowFirstColumn="0" w:lastRowLastColumn="0"/>
                <w:tcW w:w="5101" w:type="dxa"/>
                <w:tcMar/>
              </w:tcPr>
              <w:p w:rsidR="31C5DAAA" w:rsidP="31C5DAAA" w:rsidRDefault="31C5DAAA" w14:paraId="50B61CE2" w14:textId="08CFF9A9">
                <w:pPr>
                  <w:rPr>
                    <w:rFonts w:ascii="Century Gothic" w:hAnsi="Century Gothic" w:eastAsia="Century Gothic" w:cs="Century Gothic" w:asciiTheme="minorAscii" w:hAnsiTheme="minorAscii" w:eastAsiaTheme="minorAscii" w:cstheme="minorAscii"/>
                    <w:b w:val="0"/>
                    <w:bCs w:val="0"/>
                    <w:lang w:val="fr-FR"/>
                  </w:rPr>
                </w:pPr>
                <w:r w:rsidRPr="7D95AB9E" w:rsidR="31C5DAAA">
                  <w:rPr>
                    <w:rFonts w:ascii="Century Gothic" w:hAnsi="Century Gothic" w:eastAsia="Century Gothic" w:cs="Century Gothic" w:asciiTheme="minorAscii" w:hAnsiTheme="minorAscii" w:eastAsiaTheme="minorAscii" w:cstheme="minorAscii"/>
                    <w:b w:val="0"/>
                    <w:bCs w:val="0"/>
                    <w:lang w:val="fr-FR"/>
                  </w:rPr>
                  <w:t>Duration : 0</w:t>
                </w:r>
                <w:r w:rsidRPr="7D95AB9E" w:rsidR="50B8E647">
                  <w:rPr>
                    <w:rFonts w:ascii="Century Gothic" w:hAnsi="Century Gothic" w:eastAsia="Century Gothic" w:cs="Century Gothic" w:asciiTheme="minorAscii" w:hAnsiTheme="minorAscii" w:eastAsiaTheme="minorAscii" w:cstheme="minorAscii"/>
                    <w:b w:val="0"/>
                    <w:bCs w:val="0"/>
                    <w:lang w:val="fr-FR"/>
                  </w:rPr>
                  <w:t>1</w:t>
                </w:r>
                <w:r w:rsidRPr="7D95AB9E" w:rsidR="31C5DAAA">
                  <w:rPr>
                    <w:rFonts w:ascii="Century Gothic" w:hAnsi="Century Gothic" w:eastAsia="Century Gothic" w:cs="Century Gothic" w:asciiTheme="minorAscii" w:hAnsiTheme="minorAscii" w:eastAsiaTheme="minorAscii" w:cstheme="minorAscii"/>
                    <w:b w:val="0"/>
                    <w:bCs w:val="0"/>
                    <w:lang w:val="fr-FR"/>
                  </w:rPr>
                  <w:t>-202</w:t>
                </w:r>
                <w:r w:rsidRPr="7D95AB9E" w:rsidR="557AD27A">
                  <w:rPr>
                    <w:rFonts w:ascii="Century Gothic" w:hAnsi="Century Gothic" w:eastAsia="Century Gothic" w:cs="Century Gothic" w:asciiTheme="minorAscii" w:hAnsiTheme="minorAscii" w:eastAsiaTheme="minorAscii" w:cstheme="minorAscii"/>
                    <w:b w:val="0"/>
                    <w:bCs w:val="0"/>
                    <w:lang w:val="fr-FR"/>
                  </w:rPr>
                  <w:t>6</w:t>
                </w:r>
                <w:r w:rsidRPr="7D95AB9E" w:rsidR="31C5DAAA">
                  <w:rPr>
                    <w:rFonts w:ascii="Century Gothic" w:hAnsi="Century Gothic" w:eastAsia="Century Gothic" w:cs="Century Gothic" w:asciiTheme="minorAscii" w:hAnsiTheme="minorAscii" w:eastAsiaTheme="minorAscii" w:cstheme="minorAscii"/>
                    <w:b w:val="0"/>
                    <w:bCs w:val="0"/>
                    <w:lang w:val="fr-FR"/>
                  </w:rPr>
                  <w:t xml:space="preserve"> to </w:t>
                </w:r>
                <w:r w:rsidRPr="7D95AB9E" w:rsidR="7FCC8866">
                  <w:rPr>
                    <w:rFonts w:ascii="Century Gothic" w:hAnsi="Century Gothic" w:eastAsia="Century Gothic" w:cs="Century Gothic" w:asciiTheme="minorAscii" w:hAnsiTheme="minorAscii" w:eastAsiaTheme="minorAscii" w:cstheme="minorAscii"/>
                    <w:b w:val="0"/>
                    <w:bCs w:val="0"/>
                    <w:lang w:val="fr-FR"/>
                  </w:rPr>
                  <w:t>4-2026</w:t>
                </w:r>
              </w:p>
            </w:tc>
          </w:tr>
          <w:tr w:rsidR="31C5DAAA" w:rsidTr="7D95AB9E" w14:paraId="4C5B5ED0">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2EA20BBB">
                <w:pPr>
                  <w:rPr>
                    <w:rFonts w:ascii="Century Gothic" w:hAnsi="Century Gothic" w:eastAsia="Century Gothic" w:cs="Century Gothic" w:asciiTheme="minorAscii" w:hAnsiTheme="minorAscii" w:eastAsiaTheme="minorAscii" w:cstheme="minorAscii"/>
                    <w:lang w:val="fr-FR"/>
                  </w:rPr>
                </w:pPr>
                <w:r w:rsidRPr="31C5DAAA" w:rsidR="31C5DAAA">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20FB7351" w:rsidP="31C5DAAA" w:rsidRDefault="20FB7351" w14:paraId="7BC3A81C" w14:textId="3FB94463">
                <w:pPr>
                  <w:rPr>
                    <w:rFonts w:ascii="Century Gothic" w:hAnsi="Century Gothic" w:eastAsia="Century Gothic" w:cs="Century Gothic" w:asciiTheme="minorAscii" w:hAnsiTheme="minorAscii" w:eastAsiaTheme="minorAscii" w:cstheme="minorAscii"/>
                    <w:lang w:val="fr-FR"/>
                  </w:rPr>
                </w:pPr>
                <w:r w:rsidRPr="31C5DAAA" w:rsidR="20FB7351">
                  <w:rPr>
                    <w:rFonts w:ascii="Century Gothic" w:hAnsi="Century Gothic" w:eastAsia="Century Gothic" w:cs="Century Gothic" w:asciiTheme="minorAscii" w:hAnsiTheme="minorAscii" w:eastAsiaTheme="minorAscii" w:cstheme="minorAscii"/>
                    <w:lang w:val="fr-FR"/>
                  </w:rPr>
                  <w:t>10</w:t>
                </w:r>
              </w:p>
            </w:tc>
          </w:tr>
          <w:tr w:rsidR="31C5DAAA" w:rsidTr="7D95AB9E" w14:paraId="0FC27A9F">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5A3769A7">
                <w:pPr>
                  <w:rPr>
                    <w:rFonts w:ascii="Century Gothic" w:hAnsi="Century Gothic" w:eastAsia="Century Gothic" w:cs="Century Gothic" w:asciiTheme="minorAscii" w:hAnsiTheme="minorAscii" w:eastAsiaTheme="minorAscii" w:cstheme="minorAscii"/>
                    <w:b w:val="1"/>
                    <w:bCs w:val="1"/>
                    <w:lang w:val="fr-FR"/>
                  </w:rPr>
                </w:pPr>
                <w:r w:rsidRPr="31C5DAAA" w:rsidR="31C5DAAA">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31C5DAAA" w:rsidP="31C5DAAA" w:rsidRDefault="31C5DAAA" w14:paraId="2C67E925" w14:textId="3E414CCA">
                <w:pPr>
                  <w:rPr>
                    <w:rFonts w:ascii="Century Gothic" w:hAnsi="Century Gothic" w:eastAsia="Century Gothic" w:cs="Century Gothic" w:asciiTheme="minorAscii" w:hAnsiTheme="minorAscii" w:eastAsiaTheme="minorAscii" w:cstheme="minorAscii"/>
                    <w:lang w:val="fr-FR"/>
                  </w:rPr>
                </w:pPr>
                <w:r w:rsidRPr="7D95AB9E" w:rsidR="31C5DAAA">
                  <w:rPr>
                    <w:rFonts w:ascii="Century Gothic" w:hAnsi="Century Gothic" w:eastAsia="Century Gothic" w:cs="Century Gothic" w:asciiTheme="minorAscii" w:hAnsiTheme="minorAscii" w:eastAsiaTheme="minorAscii" w:cstheme="minorAscii"/>
                    <w:lang w:val="fr-FR"/>
                  </w:rPr>
                  <w:t xml:space="preserve"> </w:t>
                </w:r>
                <w:bookmarkStart w:name="_Int_R67lRle7" w:id="1239493654"/>
                <w:r w:rsidRPr="7D95AB9E" w:rsidR="211491AB">
                  <w:rPr>
                    <w:rFonts w:ascii="Century Gothic" w:hAnsi="Century Gothic" w:eastAsia="Century Gothic" w:cs="Century Gothic" w:asciiTheme="minorAscii" w:hAnsiTheme="minorAscii" w:eastAsiaTheme="minorAscii" w:cstheme="minorAscii"/>
                    <w:lang w:val="fr-FR"/>
                  </w:rPr>
                  <w:t>.</w:t>
                </w:r>
                <w:r w:rsidRPr="7D95AB9E" w:rsidR="24B0337F">
                  <w:rPr>
                    <w:rFonts w:ascii="Century Gothic" w:hAnsi="Century Gothic" w:eastAsia="Century Gothic" w:cs="Century Gothic" w:asciiTheme="minorAscii" w:hAnsiTheme="minorAscii" w:eastAsiaTheme="minorAscii" w:cstheme="minorAscii"/>
                    <w:lang w:val="fr-FR"/>
                  </w:rPr>
                  <w:t>N</w:t>
                </w:r>
                <w:r w:rsidRPr="7D95AB9E" w:rsidR="211491AB">
                  <w:rPr>
                    <w:rFonts w:ascii="Century Gothic" w:hAnsi="Century Gothic" w:eastAsia="Century Gothic" w:cs="Century Gothic" w:asciiTheme="minorAscii" w:hAnsiTheme="minorAscii" w:eastAsiaTheme="minorAscii" w:cstheme="minorAscii"/>
                    <w:lang w:val="fr-FR"/>
                  </w:rPr>
                  <w:t>et</w:t>
                </w:r>
                <w:bookmarkEnd w:id="1239493654"/>
                <w:r w:rsidRPr="7D95AB9E" w:rsidR="211491AB">
                  <w:rPr>
                    <w:rFonts w:ascii="Century Gothic" w:hAnsi="Century Gothic" w:eastAsia="Century Gothic" w:cs="Century Gothic" w:asciiTheme="minorAscii" w:hAnsiTheme="minorAscii" w:eastAsiaTheme="minorAscii" w:cstheme="minorAscii"/>
                    <w:lang w:val="fr-FR"/>
                  </w:rPr>
                  <w:t xml:space="preserve"> </w:t>
                </w:r>
                <w:r w:rsidRPr="7D95AB9E" w:rsidR="211491AB">
                  <w:rPr>
                    <w:rFonts w:ascii="Century Gothic" w:hAnsi="Century Gothic" w:eastAsia="Century Gothic" w:cs="Century Gothic" w:asciiTheme="minorAscii" w:hAnsiTheme="minorAscii" w:eastAsiaTheme="minorAscii" w:cstheme="minorAscii"/>
                    <w:lang w:val="fr-FR"/>
                  </w:rPr>
                  <w:t>core</w:t>
                </w:r>
                <w:r w:rsidRPr="7D95AB9E" w:rsidR="211491AB">
                  <w:rPr>
                    <w:rFonts w:ascii="Century Gothic" w:hAnsi="Century Gothic" w:eastAsia="Century Gothic" w:cs="Century Gothic" w:asciiTheme="minorAscii" w:hAnsiTheme="minorAscii" w:eastAsiaTheme="minorAscii" w:cstheme="minorAscii"/>
                    <w:lang w:val="fr-FR"/>
                  </w:rPr>
                  <w:t xml:space="preserve"> </w:t>
                </w:r>
                <w:r w:rsidRPr="7D95AB9E" w:rsidR="5D5E5953">
                  <w:rPr>
                    <w:rFonts w:ascii="Century Gothic" w:hAnsi="Century Gothic" w:eastAsia="Century Gothic" w:cs="Century Gothic" w:asciiTheme="minorAscii" w:hAnsiTheme="minorAscii" w:eastAsiaTheme="minorAscii" w:cstheme="minorAscii"/>
                    <w:lang w:val="fr-FR"/>
                  </w:rPr>
                  <w:t>Backend API</w:t>
                </w:r>
              </w:p>
            </w:tc>
          </w:tr>
          <w:tr w:rsidR="31C5DAAA" w:rsidTr="7D95AB9E" w14:paraId="6B712341">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542A2B9E">
                <w:pPr>
                  <w:rPr>
                    <w:rFonts w:ascii="Century Gothic" w:hAnsi="Century Gothic" w:eastAsia="Century Gothic" w:cs="Century Gothic" w:asciiTheme="minorAscii" w:hAnsiTheme="minorAscii" w:eastAsiaTheme="minorAscii" w:cstheme="minorAscii"/>
                    <w:b w:val="1"/>
                    <w:bCs w:val="1"/>
                  </w:rPr>
                </w:pPr>
                <w:r w:rsidRPr="31C5DAAA" w:rsidR="31C5DAAA">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31C5DAAA" w:rsidP="31C5DAAA" w:rsidRDefault="31C5DAAA" w14:paraId="2714C023" w14:textId="2FCF8B44">
                <w:pPr>
                  <w:rPr>
                    <w:rFonts w:ascii="Century Gothic" w:hAnsi="Century Gothic" w:eastAsia="Century Gothic" w:cs="Century Gothic" w:asciiTheme="minorAscii" w:hAnsiTheme="minorAscii" w:eastAsiaTheme="minorAscii" w:cstheme="minorAscii"/>
                    <w:color w:val="000000" w:themeColor="text1" w:themeTint="FF" w:themeShade="FF"/>
                  </w:rPr>
                </w:pPr>
                <w:r w:rsidRPr="31C5DAAA" w:rsidR="31C5DAAA">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31C5DAAA" w:rsidTr="7D95AB9E" w14:paraId="70104284">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0932B46F">
                <w:pPr>
                  <w:rPr>
                    <w:rFonts w:ascii="Century Gothic" w:hAnsi="Century Gothic" w:eastAsia="Century Gothic" w:cs="Century Gothic" w:asciiTheme="minorAscii" w:hAnsiTheme="minorAscii" w:eastAsiaTheme="minorAscii" w:cstheme="minorAscii"/>
                    <w:b w:val="1"/>
                    <w:bCs w:val="1"/>
                  </w:rPr>
                </w:pPr>
                <w:r w:rsidRPr="31C5DAAA" w:rsidR="31C5DAAA">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7992A829" w:rsidP="7D95AB9E" w:rsidRDefault="7992A829" w14:paraId="3C81585B" w14:textId="1C76CBF9">
                <w:pPr>
                  <w:spacing w:before="0" w:beforeAutospacing="off" w:after="0" w:afterAutospacing="off" w:line="300" w:lineRule="auto"/>
                  <w:rPr>
                    <w:rFonts w:ascii="Century Gothic" w:hAnsi="Century Gothic" w:eastAsia="Century Gothic" w:cs="Century Gothic" w:asciiTheme="minorAscii" w:hAnsiTheme="minorAscii" w:eastAsiaTheme="minorAscii" w:cstheme="minorAscii"/>
                    <w:b w:val="0"/>
                    <w:bCs w:val="0"/>
                    <w:i w:val="0"/>
                    <w:iCs w:val="0"/>
                    <w:noProof w:val="0"/>
                    <w:sz w:val="20"/>
                    <w:szCs w:val="20"/>
                    <w:lang w:val="en-US"/>
                  </w:rPr>
                </w:pPr>
                <w:r w:rsidRPr="7D95AB9E" w:rsidR="5C1B2C68">
                  <w:rPr>
                    <w:rFonts w:ascii="Century Gothic" w:hAnsi="Century Gothic" w:eastAsia="Century Gothic" w:cs="Century Gothic" w:asciiTheme="minorAscii" w:hAnsiTheme="minorAscii" w:eastAsiaTheme="minorAscii" w:cstheme="minorAscii"/>
                    <w:b w:val="0"/>
                    <w:bCs w:val="0"/>
                    <w:i w:val="0"/>
                    <w:iCs w:val="0"/>
                    <w:noProof w:val="0"/>
                    <w:sz w:val="20"/>
                    <w:szCs w:val="20"/>
                    <w:lang w:val="en-US"/>
                  </w:rPr>
                  <w:t xml:space="preserve">Developed and </w:t>
                </w:r>
                <w:r w:rsidRPr="7D95AB9E" w:rsidR="5C1B2C68">
                  <w:rPr>
                    <w:rFonts w:ascii="Century Gothic" w:hAnsi="Century Gothic" w:eastAsia="Century Gothic" w:cs="Century Gothic" w:asciiTheme="minorAscii" w:hAnsiTheme="minorAscii" w:eastAsiaTheme="minorAscii" w:cstheme="minorAscii"/>
                    <w:b w:val="0"/>
                    <w:bCs w:val="0"/>
                    <w:i w:val="0"/>
                    <w:iCs w:val="0"/>
                    <w:noProof w:val="0"/>
                    <w:sz w:val="20"/>
                    <w:szCs w:val="20"/>
                    <w:lang w:val="en-US"/>
                  </w:rPr>
                  <w:t>maintained</w:t>
                </w:r>
                <w:r w:rsidRPr="7D95AB9E" w:rsidR="5C1B2C68">
                  <w:rPr>
                    <w:rFonts w:ascii="Century Gothic" w:hAnsi="Century Gothic" w:eastAsia="Century Gothic" w:cs="Century Gothic" w:asciiTheme="minorAscii" w:hAnsiTheme="minorAscii" w:eastAsiaTheme="minorAscii" w:cstheme="minorAscii"/>
                    <w:b w:val="0"/>
                    <w:bCs w:val="0"/>
                    <w:i w:val="0"/>
                    <w:iCs w:val="0"/>
                    <w:noProof w:val="0"/>
                    <w:sz w:val="20"/>
                    <w:szCs w:val="20"/>
                    <w:lang w:val="en-US"/>
                  </w:rPr>
                  <w:t xml:space="preserve"> a digital platform for Dubai Airports that provides passengers, airlines, and airport stakeholders with real-time flight information, airport services, travel guidance, and operational updates. The platform supports flight search, arrivals/departures tracking, airport services discovery, transportation information, and passenger self-service features. Dubai Airports manages DXB and DWC airports and offers multiple online passenger and corporate services through its digital channels.</w:t>
                </w:r>
              </w:p>
            </w:tc>
          </w:tr>
          <w:tr w:rsidR="31C5DAAA" w:rsidTr="7D95AB9E" w14:paraId="511E49F5">
            <w:trPr>
              <w:trHeight w:val="2466"/>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4CEAB3BD">
                <w:pPr>
                  <w:jc w:val="both"/>
                  <w:rPr>
                    <w:rFonts w:ascii="Century Gothic" w:hAnsi="Century Gothic" w:eastAsia="Century Gothic" w:cs="Century Gothic" w:asciiTheme="minorAscii" w:hAnsiTheme="minorAscii" w:eastAsiaTheme="minorAscii" w:cstheme="minorAscii"/>
                    <w:b w:val="1"/>
                    <w:bCs w:val="1"/>
                  </w:rPr>
                </w:pPr>
              </w:p>
              <w:p w:rsidR="31C5DAAA" w:rsidP="31C5DAAA" w:rsidRDefault="31C5DAAA" w14:paraId="3468DA4F">
                <w:pPr>
                  <w:jc w:val="both"/>
                  <w:rPr>
                    <w:rFonts w:ascii="Century Gothic" w:hAnsi="Century Gothic" w:eastAsia="Century Gothic" w:cs="Century Gothic" w:asciiTheme="minorAscii" w:hAnsiTheme="minorAscii" w:eastAsiaTheme="minorAscii" w:cstheme="minorAscii"/>
                    <w:b w:val="1"/>
                    <w:bCs w:val="1"/>
                  </w:rPr>
                </w:pPr>
              </w:p>
              <w:p w:rsidR="31C5DAAA" w:rsidP="31C5DAAA" w:rsidRDefault="31C5DAAA" w14:paraId="63AF21F5" w14:textId="3B1069BB">
                <w:pPr>
                  <w:jc w:val="both"/>
                  <w:rPr>
                    <w:rFonts w:ascii="Century Gothic" w:hAnsi="Century Gothic" w:eastAsia="Century Gothic" w:cs="Century Gothic" w:asciiTheme="minorAscii" w:hAnsiTheme="minorAscii" w:eastAsiaTheme="minorAscii" w:cstheme="minorAscii"/>
                    <w:b w:val="1"/>
                    <w:bCs w:val="1"/>
                  </w:rPr>
                </w:pPr>
                <w:r w:rsidRPr="31C5DAAA" w:rsidR="31C5DAAA">
                  <w:rPr>
                    <w:rFonts w:ascii="Century Gothic" w:hAnsi="Century Gothic" w:eastAsia="Century Gothic" w:cs="Century Gothic" w:asciiTheme="minorAscii" w:hAnsiTheme="minorAscii" w:eastAsiaTheme="minorAscii" w:cstheme="minorAscii"/>
                    <w:b w:val="1"/>
                    <w:bCs w:val="1"/>
                  </w:rPr>
                  <w:t>Roles</w:t>
                </w:r>
                <w:r w:rsidRPr="31C5DAAA" w:rsidR="31C5DAAA">
                  <w:rPr>
                    <w:rFonts w:ascii="Century Gothic" w:hAnsi="Century Gothic" w:eastAsia="Century Gothic" w:cs="Century Gothic" w:asciiTheme="minorAscii" w:hAnsiTheme="minorAscii" w:eastAsiaTheme="minorAscii" w:cstheme="minorAscii"/>
                    <w:b w:val="1"/>
                    <w:bCs w:val="1"/>
                  </w:rPr>
                  <w:t xml:space="preserve"> </w:t>
                </w:r>
                <w:r w:rsidRPr="31C5DAAA" w:rsidR="31C5DAAA">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413FEA9F" w:rsidP="31C5DAAA" w:rsidRDefault="413FEA9F" w14:paraId="0FBB7D8B" w14:textId="23AEB901">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413FEA9F">
                  <w:rPr>
                    <w:rFonts w:ascii="Century Gothic" w:hAnsi="Century Gothic" w:eastAsia="Century Gothic" w:cs="Century Gothic" w:asciiTheme="minorAscii" w:hAnsiTheme="minorAscii" w:eastAsiaTheme="minorAscii" w:cstheme="minorAscii"/>
                  </w:rPr>
                  <w:t>Work on Back-end API</w:t>
                </w:r>
              </w:p>
              <w:p w:rsidR="31C5DAAA" w:rsidP="31C5DAAA" w:rsidRDefault="31C5DAAA" w14:paraId="7BF2F5EA" w14:textId="73F6A6FB">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31C5DAAA">
                  <w:rPr>
                    <w:rFonts w:ascii="Century Gothic" w:hAnsi="Century Gothic" w:eastAsia="Century Gothic" w:cs="Century Gothic" w:asciiTheme="minorAscii" w:hAnsiTheme="minorAscii" w:eastAsiaTheme="minorAscii" w:cstheme="minorAscii"/>
                  </w:rPr>
                  <w:t>Software Des</w:t>
                </w:r>
                <w:r w:rsidRPr="31C5DAAA" w:rsidR="31C5DAAA">
                  <w:rPr>
                    <w:rFonts w:ascii="Century Gothic" w:hAnsi="Century Gothic" w:eastAsia="Century Gothic" w:cs="Century Gothic" w:asciiTheme="minorAscii" w:hAnsiTheme="minorAscii" w:eastAsiaTheme="minorAscii" w:cstheme="minorAscii"/>
                  </w:rPr>
                  <w:t>ign</w:t>
                </w:r>
                <w:r w:rsidRPr="31C5DAAA" w:rsidR="31C5DAAA">
                  <w:rPr>
                    <w:rFonts w:ascii="Century Gothic" w:hAnsi="Century Gothic" w:eastAsia="Century Gothic" w:cs="Century Gothic" w:asciiTheme="minorAscii" w:hAnsiTheme="minorAscii" w:eastAsiaTheme="minorAscii" w:cstheme="minorAscii"/>
                  </w:rPr>
                  <w:t xml:space="preserve"> and Development</w:t>
                </w:r>
              </w:p>
              <w:p w:rsidR="509B41D5" w:rsidP="31C5DAAA" w:rsidRDefault="509B41D5" w14:paraId="2DCFE780" w14:textId="7753F3D9">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509B41D5">
                  <w:rPr>
                    <w:rFonts w:ascii="Century Gothic" w:hAnsi="Century Gothic" w:eastAsia="Century Gothic" w:cs="Century Gothic" w:asciiTheme="minorAscii" w:hAnsiTheme="minorAscii" w:eastAsiaTheme="minorAscii" w:cstheme="minorAscii"/>
                  </w:rPr>
                  <w:t>Unit Testing</w:t>
                </w:r>
              </w:p>
              <w:p w:rsidR="31C5DAAA" w:rsidP="31C5DAAA" w:rsidRDefault="31C5DAAA" w14:paraId="7CCD5F8F" w14:textId="2C3A05EC">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31C5DAAA">
                  <w:rPr>
                    <w:rFonts w:ascii="Century Gothic" w:hAnsi="Century Gothic" w:eastAsia="Century Gothic" w:cs="Century Gothic" w:asciiTheme="minorAscii" w:hAnsiTheme="minorAscii" w:eastAsiaTheme="minorAscii" w:cstheme="minorAscii"/>
                  </w:rPr>
                  <w:t xml:space="preserve">Code Review </w:t>
                </w:r>
              </w:p>
              <w:p w:rsidR="31C5DAAA" w:rsidP="31C5DAAA" w:rsidRDefault="31C5DAAA" w14:paraId="750A2BE7" w14:textId="7B5077BF">
                <w:pPr>
                  <w:pStyle w:val="Normal"/>
                  <w:tabs>
                    <w:tab w:val="left" w:leader="none" w:pos="720"/>
                  </w:tabs>
                  <w:spacing w:before="0" w:after="200" w:line="276" w:lineRule="auto"/>
                  <w:ind w:left="0"/>
                  <w:jc w:val="both"/>
                  <w:rPr>
                    <w:rFonts w:ascii="Century Gothic" w:hAnsi="Century Gothic" w:eastAsia="Century Gothic" w:cs="Century Gothic" w:asciiTheme="minorAscii" w:hAnsiTheme="minorAscii" w:eastAsiaTheme="minorAscii" w:cstheme="minorAscii"/>
                  </w:rPr>
                </w:pPr>
              </w:p>
              <w:p w:rsidR="31C5DAAA" w:rsidP="31C5DAAA" w:rsidRDefault="31C5DAAA" w14:paraId="69EF5FF1" w14:textId="66CD971A">
                <w:pPr>
                  <w:pStyle w:val="ListParagraph"/>
                  <w:tabs>
                    <w:tab w:val="left" w:leader="none" w:pos="720"/>
                  </w:tabs>
                  <w:spacing w:before="0" w:after="200" w:line="276" w:lineRule="auto"/>
                  <w:ind w:left="360"/>
                  <w:jc w:val="both"/>
                  <w:rPr>
                    <w:rFonts w:ascii="Century Gothic" w:hAnsi="Century Gothic" w:eastAsia="Century Gothic" w:cs="Century Gothic" w:asciiTheme="minorAscii" w:hAnsiTheme="minorAscii" w:eastAsiaTheme="minorAscii" w:cstheme="minorAscii"/>
                  </w:rPr>
                </w:pPr>
              </w:p>
              <w:p w:rsidR="31C5DAAA" w:rsidP="31C5DAAA" w:rsidRDefault="31C5DAAA" w14:paraId="2E64213D">
                <w:pPr>
                  <w:pStyle w:val="ListParagraph"/>
                  <w:tabs>
                    <w:tab w:val="left" w:leader="none" w:pos="720"/>
                  </w:tabs>
                  <w:rPr>
                    <w:rFonts w:ascii="Century Gothic" w:hAnsi="Century Gothic" w:eastAsia="Century Gothic" w:cs="Century Gothic" w:asciiTheme="minorAscii" w:hAnsiTheme="minorAscii" w:eastAsiaTheme="minorAscii" w:cstheme="minorAscii"/>
                  </w:rPr>
                </w:pPr>
              </w:p>
              <w:p w:rsidR="31C5DAAA" w:rsidP="31C5DAAA" w:rsidRDefault="31C5DAAA" w14:paraId="52224668">
                <w:pPr>
                  <w:tabs>
                    <w:tab w:val="left" w:leader="none" w:pos="720"/>
                  </w:tabs>
                  <w:rPr>
                    <w:rFonts w:ascii="Century Gothic" w:hAnsi="Century Gothic" w:eastAsia="Century Gothic" w:cs="Century Gothic" w:asciiTheme="minorAscii" w:hAnsiTheme="minorAscii" w:eastAsiaTheme="minorAscii" w:cstheme="minorAscii"/>
                  </w:rPr>
                </w:pPr>
              </w:p>
            </w:tc>
          </w:tr>
        </w:tbl>
        <w:p w:rsidR="31C5DAAA" w:rsidP="31C5DAAA" w:rsidRDefault="31C5DAAA" w14:paraId="221654A2" w14:textId="0266FFB4">
          <w:pPr>
            <w:rPr>
              <w:rFonts w:ascii="Anek Devanagari SemiBold" w:hAnsi="Anek Devanagari SemiBold" w:eastAsia="" w:cs="Anek Devanagari SemiBold" w:eastAsiaTheme="majorEastAsia"/>
              <w:b w:val="1"/>
              <w:bCs w:val="1"/>
              <w:caps w:val="1"/>
              <w:color w:val="F15B40"/>
              <w:sz w:val="28"/>
              <w:szCs w:val="28"/>
            </w:rPr>
          </w:pPr>
        </w:p>
        <w:tbl>
          <w:tblPr>
            <w:tblStyle w:val="PlainTable1"/>
            <w:tblW w:w="10435" w:type="dxa"/>
            <w:tblLook w:val="0000" w:firstRow="0" w:lastRow="0" w:firstColumn="0" w:lastColumn="0" w:noHBand="0" w:noVBand="0"/>
          </w:tblPr>
          <w:tblGrid>
            <w:gridCol w:w="2715"/>
            <w:gridCol w:w="2619"/>
            <w:gridCol w:w="5101"/>
          </w:tblGrid>
          <w:tr w:rsidRPr="00130678" w:rsidR="001F57F7" w:rsidTr="69DACA84" w14:paraId="175212B0"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Pr="00130678" w:rsidR="001F57F7" w:rsidP="69DACA84" w:rsidRDefault="001F57F7" w14:paraId="3417C551" w14:textId="43D44E1E">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 :</w:t>
                </w:r>
                <w:r w:rsidRPr="69DACA84" w:rsidR="156D4AA8">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Gillette </w:t>
                </w:r>
                <w:r w:rsidRPr="69DACA84" w:rsidR="003E7A4B">
                  <w:rPr>
                    <w:rFonts w:ascii="Century Gothic" w:hAnsi="Century Gothic" w:eastAsia="Century Gothic" w:cs="Century Gothic" w:asciiTheme="minorAscii" w:hAnsiTheme="minorAscii" w:eastAsiaTheme="minorAscii" w:cstheme="minorAscii"/>
                    <w:b w:val="1"/>
                    <w:bCs w:val="1"/>
                    <w:lang w:val="fr-FR"/>
                  </w:rPr>
                  <w:t>I</w:t>
                </w:r>
                <w:r w:rsidRPr="69DACA84" w:rsidR="6EDA199D">
                  <w:rPr>
                    <w:rFonts w:ascii="Century Gothic" w:hAnsi="Century Gothic" w:eastAsia="Century Gothic" w:cs="Century Gothic" w:asciiTheme="minorAscii" w:hAnsiTheme="minorAscii" w:eastAsiaTheme="minorAscii" w:cstheme="minorAscii"/>
                    <w:b w:val="1"/>
                    <w:bCs w:val="1"/>
                    <w:lang w:val="fr-FR"/>
                  </w:rPr>
                  <w:t>ndia</w:t>
                </w:r>
                <w:r w:rsidRPr="69DACA84" w:rsidR="6EDA199D">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P&amp; G Limited</w:t>
                </w:r>
              </w:p>
            </w:tc>
            <w:tc>
              <w:tcPr>
                <w:cnfStyle w:val="000010000000" w:firstRow="0" w:lastRow="0" w:firstColumn="0" w:lastColumn="0" w:oddVBand="1" w:evenVBand="0" w:oddHBand="0" w:evenHBand="0" w:firstRowFirstColumn="0" w:firstRowLastColumn="0" w:lastRowFirstColumn="0" w:lastRowLastColumn="0"/>
                <w:tcW w:w="5101" w:type="dxa"/>
                <w:tcMar/>
              </w:tcPr>
              <w:p w:rsidRPr="00130678" w:rsidR="001F57F7" w:rsidP="69DACA84" w:rsidRDefault="001F57F7" w14:paraId="0EF99191" w14:textId="310E295E">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003E7A4B">
                  <w:rPr>
                    <w:rFonts w:ascii="Century Gothic" w:hAnsi="Century Gothic" w:eastAsia="Century Gothic" w:cs="Century Gothic" w:asciiTheme="minorAscii" w:hAnsiTheme="minorAscii" w:eastAsiaTheme="minorAscii" w:cstheme="minorAscii"/>
                    <w:b w:val="0"/>
                    <w:bCs w:val="0"/>
                    <w:lang w:val="fr-FR"/>
                  </w:rPr>
                  <w:t>08</w:t>
                </w:r>
                <w:r w:rsidRPr="69DACA84" w:rsidR="001F57F7">
                  <w:rPr>
                    <w:rFonts w:ascii="Century Gothic" w:hAnsi="Century Gothic" w:eastAsia="Century Gothic" w:cs="Century Gothic" w:asciiTheme="minorAscii" w:hAnsiTheme="minorAscii" w:eastAsiaTheme="minorAscii" w:cstheme="minorAscii"/>
                    <w:lang w:val="fr-FR"/>
                  </w:rPr>
                  <w:t>-</w:t>
                </w:r>
                <w:r w:rsidRPr="69DACA84" w:rsidR="37698098">
                  <w:rPr>
                    <w:rFonts w:ascii="Century Gothic" w:hAnsi="Century Gothic" w:eastAsia="Century Gothic" w:cs="Century Gothic" w:asciiTheme="minorAscii" w:hAnsiTheme="minorAscii" w:eastAsiaTheme="minorAscii" w:cstheme="minorAscii"/>
                    <w:lang w:val="fr-FR"/>
                  </w:rPr>
                  <w:t>20</w:t>
                </w:r>
                <w:r w:rsidRPr="69DACA84" w:rsidR="003E7A4B">
                  <w:rPr>
                    <w:rFonts w:ascii="Century Gothic" w:hAnsi="Century Gothic" w:eastAsia="Century Gothic" w:cs="Century Gothic" w:asciiTheme="minorAscii" w:hAnsiTheme="minorAscii" w:eastAsiaTheme="minorAscii" w:cstheme="minorAscii"/>
                    <w:lang w:val="fr-FR"/>
                  </w:rPr>
                  <w:t>21</w:t>
                </w:r>
                <w:r w:rsidRPr="69DACA84" w:rsidR="001F57F7">
                  <w:rPr>
                    <w:rFonts w:ascii="Century Gothic" w:hAnsi="Century Gothic" w:eastAsia="Century Gothic" w:cs="Century Gothic" w:asciiTheme="minorAscii" w:hAnsiTheme="minorAscii" w:eastAsiaTheme="minorAscii" w:cstheme="minorAscii"/>
                    <w:lang w:val="fr-FR"/>
                  </w:rPr>
                  <w:t xml:space="preserve"> to </w:t>
                </w:r>
                <w:r w:rsidRPr="69DACA84" w:rsidR="003E7A4B">
                  <w:rPr>
                    <w:rFonts w:ascii="Century Gothic" w:hAnsi="Century Gothic" w:eastAsia="Century Gothic" w:cs="Century Gothic" w:asciiTheme="minorAscii" w:hAnsiTheme="minorAscii" w:eastAsiaTheme="minorAscii" w:cstheme="minorAscii"/>
                    <w:lang w:val="fr-FR"/>
                  </w:rPr>
                  <w:t>10</w:t>
                </w:r>
                <w:r w:rsidRPr="69DACA84" w:rsidR="001F57F7">
                  <w:rPr>
                    <w:rFonts w:ascii="Century Gothic" w:hAnsi="Century Gothic" w:eastAsia="Century Gothic" w:cs="Century Gothic" w:asciiTheme="minorAscii" w:hAnsiTheme="minorAscii" w:eastAsiaTheme="minorAscii" w:cstheme="minorAscii"/>
                    <w:lang w:val="fr-FR"/>
                  </w:rPr>
                  <w:t>-</w:t>
                </w:r>
                <w:r w:rsidRPr="69DACA84" w:rsidR="003E7A4B">
                  <w:rPr>
                    <w:rFonts w:ascii="Century Gothic" w:hAnsi="Century Gothic" w:eastAsia="Century Gothic" w:cs="Century Gothic" w:asciiTheme="minorAscii" w:hAnsiTheme="minorAscii" w:eastAsiaTheme="minorAscii" w:cstheme="minorAscii"/>
                    <w:lang w:val="fr-FR"/>
                  </w:rPr>
                  <w:t>2022</w:t>
                </w:r>
              </w:p>
            </w:tc>
          </w:tr>
          <w:tr w:rsidRPr="00130678" w:rsidR="001F57F7" w:rsidTr="69DACA84" w14:paraId="3073D473" w14:textId="77777777">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42A3A774"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C4957" w14:paraId="1B5BEBDA" w14:textId="5BD03F23">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003C4957">
                  <w:rPr>
                    <w:rFonts w:ascii="Century Gothic" w:hAnsi="Century Gothic" w:eastAsia="Century Gothic" w:cs="Century Gothic" w:asciiTheme="minorAscii" w:hAnsiTheme="minorAscii" w:eastAsiaTheme="minorAscii" w:cstheme="minorAscii"/>
                    <w:lang w:val="fr-FR"/>
                  </w:rPr>
                  <w:t>15</w:t>
                </w:r>
              </w:p>
            </w:tc>
          </w:tr>
          <w:tr w:rsidRPr="00130678" w:rsidR="001F57F7" w:rsidTr="69DACA84" w14:paraId="04018D9B"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66AA19D7"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26AE33AF" w14:textId="5CB04E10">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003E7A4B">
                  <w:rPr>
                    <w:rFonts w:ascii="Century Gothic" w:hAnsi="Century Gothic" w:eastAsia="Century Gothic" w:cs="Century Gothic" w:asciiTheme="minorAscii" w:hAnsiTheme="minorAscii" w:eastAsiaTheme="minorAscii" w:cstheme="minorAscii"/>
                    <w:lang w:val="fr-FR"/>
                  </w:rPr>
                  <w:t>MVC Web App And Windows Application</w:t>
                </w:r>
              </w:p>
            </w:tc>
          </w:tr>
          <w:tr w:rsidRPr="00130678" w:rsidR="001F57F7" w:rsidTr="69DACA84" w14:paraId="343C7D00" w14:textId="77777777">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4AA21C4B"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482450CC" w14:textId="2FCF8B44">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Pr="00130678" w:rsidR="001F57F7" w:rsidTr="69DACA84" w14:paraId="57A6E22F"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0F942924"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41FB1023" w14:textId="11FF9B27">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 xml:space="preserve">Track and </w:t>
                </w:r>
                <w:r w:rsidRPr="69DACA84" w:rsidR="0FAD4224">
                  <w:rPr>
                    <w:rFonts w:ascii="Century Gothic" w:hAnsi="Century Gothic" w:eastAsia="Century Gothic" w:cs="Century Gothic" w:asciiTheme="minorAscii" w:hAnsiTheme="minorAscii" w:eastAsiaTheme="minorAscii" w:cstheme="minorAscii"/>
                    <w:color w:val="000000" w:themeColor="text1" w:themeTint="FF" w:themeShade="FF"/>
                  </w:rPr>
                  <w:t>trace</w:t>
                </w: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 xml:space="preserve"> and digital Authentication solutions</w:t>
                </w:r>
              </w:p>
            </w:tc>
          </w:tr>
          <w:tr w:rsidRPr="00130678" w:rsidR="001F57F7" w:rsidTr="69DACA84" w14:paraId="13CB2A1D" w14:textId="77777777">
            <w:trPr>
              <w:trHeight w:val="2466"/>
            </w:trPr>
            <w:tc>
              <w:tcPr>
                <w:cnfStyle w:val="000010000000" w:firstRow="0" w:lastRow="0" w:firstColumn="0" w:lastColumn="0" w:oddVBand="1" w:evenVBand="0" w:oddHBand="0" w:evenHBand="0" w:firstRowFirstColumn="0" w:firstRowLastColumn="0" w:lastRowFirstColumn="0" w:lastRowLastColumn="0"/>
                <w:tcW w:w="2715" w:type="dxa"/>
                <w:tcMar/>
              </w:tcPr>
              <w:p w:rsidR="001F57F7" w:rsidP="69DACA84" w:rsidRDefault="001F57F7" w14:paraId="38400C40"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0C22D1AA"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4C81CA43" w14:textId="3B1069BB">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77EACB9C">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2A39516B" w14:textId="541E0F7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 xml:space="preserve">Software Architecture </w:t>
                </w:r>
              </w:p>
              <w:p w:rsidRPr="00130678" w:rsidR="001F57F7" w:rsidP="69DACA84" w:rsidRDefault="003E7A4B" w14:paraId="73F550FB" w14:textId="73F6A6F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Software Des</w:t>
                </w:r>
                <w:r w:rsidRPr="69DACA84" w:rsidR="06A848BF">
                  <w:rPr>
                    <w:rFonts w:ascii="Century Gothic" w:hAnsi="Century Gothic" w:eastAsia="Century Gothic" w:cs="Century Gothic" w:asciiTheme="minorAscii" w:hAnsiTheme="minorAscii" w:eastAsiaTheme="minorAscii" w:cstheme="minorAscii"/>
                  </w:rPr>
                  <w:t>ign</w:t>
                </w:r>
                <w:r w:rsidRPr="69DACA84" w:rsidR="003E7A4B">
                  <w:rPr>
                    <w:rFonts w:ascii="Century Gothic" w:hAnsi="Century Gothic" w:eastAsia="Century Gothic" w:cs="Century Gothic" w:asciiTheme="minorAscii" w:hAnsiTheme="minorAscii" w:eastAsiaTheme="minorAscii" w:cstheme="minorAscii"/>
                  </w:rPr>
                  <w:t xml:space="preserve"> and Development</w:t>
                </w:r>
              </w:p>
              <w:p w:rsidR="001F57F7" w:rsidP="69DACA84" w:rsidRDefault="003E7A4B" w14:paraId="2530A898" w14:textId="386C5D5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Database Handling and Query Optimization</w:t>
                </w:r>
              </w:p>
              <w:p w:rsidRPr="00130678" w:rsidR="003E7A4B" w:rsidP="69DACA84" w:rsidRDefault="003E7A4B" w14:paraId="181F9528" w14:textId="2368A0CC">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Customer management and support</w:t>
                </w:r>
              </w:p>
              <w:p w:rsidR="765C7AA0" w:rsidP="69DACA84" w:rsidRDefault="765C7AA0" w14:paraId="5B9F3C57" w14:textId="2C3A05EC">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69DACA84" w:rsidR="765C7AA0">
                  <w:rPr>
                    <w:rFonts w:ascii="Century Gothic" w:hAnsi="Century Gothic" w:eastAsia="Century Gothic" w:cs="Century Gothic" w:asciiTheme="minorAscii" w:hAnsiTheme="minorAscii" w:eastAsiaTheme="minorAscii" w:cstheme="minorAscii"/>
                  </w:rPr>
                  <w:t xml:space="preserve">Code Review </w:t>
                </w:r>
              </w:p>
              <w:p w:rsidR="059DF2E2" w:rsidP="69DACA84" w:rsidRDefault="059DF2E2" w14:paraId="5E752F3A" w14:textId="7B5077BF">
                <w:pPr>
                  <w:pStyle w:val="Normal"/>
                  <w:tabs>
                    <w:tab w:val="left" w:leader="none" w:pos="720"/>
                  </w:tabs>
                  <w:spacing w:before="0" w:after="200" w:line="276" w:lineRule="auto"/>
                  <w:ind w:left="0"/>
                  <w:jc w:val="both"/>
                  <w:rPr>
                    <w:rFonts w:ascii="Century Gothic" w:hAnsi="Century Gothic" w:eastAsia="Century Gothic" w:cs="Century Gothic" w:asciiTheme="minorAscii" w:hAnsiTheme="minorAscii" w:eastAsiaTheme="minorAscii" w:cstheme="minorAscii"/>
                  </w:rPr>
                </w:pPr>
              </w:p>
              <w:p w:rsidRPr="00130678" w:rsidR="001F57F7" w:rsidP="69DACA84" w:rsidRDefault="001F57F7" w14:paraId="56C088FD" w14:textId="66CD971A">
                <w:pPr>
                  <w:pStyle w:val="ListParagraph"/>
                  <w:tabs>
                    <w:tab w:val="left" w:pos="720"/>
                  </w:tabs>
                  <w:spacing w:before="0"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001F57F7" w:rsidP="69DACA84" w:rsidRDefault="001F57F7" w14:paraId="33542D79" w14:textId="77777777">
                <w:pPr>
                  <w:pStyle w:val="ListParagraph"/>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Pr="001F57F7" w:rsidR="001F57F7" w:rsidP="69DACA84" w:rsidRDefault="001F57F7" w14:paraId="3F615373"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tc>
          </w:tr>
        </w:tbl>
        <w:p w:rsidR="00130678" w:rsidP="008B33BD" w:rsidRDefault="00130678" w14:paraId="40ECA821" w14:textId="272FD621">
          <w:pPr>
            <w:rPr>
              <w:rFonts w:ascii="Anek Devanagari SemiBold" w:hAnsi="Anek Devanagari SemiBold" w:cs="Anek Devanagari SemiBold" w:eastAsiaTheme="majorEastAsia"/>
              <w:b/>
              <w:bCs/>
              <w:caps/>
              <w:color w:val="F15B40"/>
              <w:spacing w:val="20"/>
              <w:sz w:val="28"/>
              <w:szCs w:val="36"/>
            </w:rPr>
          </w:pPr>
        </w:p>
        <w:tbl>
          <w:tblPr>
            <w:tblStyle w:val="PlainTable1"/>
            <w:tblW w:w="10435" w:type="dxa"/>
            <w:tblLook w:val="0000" w:firstRow="0" w:lastRow="0" w:firstColumn="0" w:lastColumn="0" w:noHBand="0" w:noVBand="0"/>
          </w:tblPr>
          <w:tblGrid>
            <w:gridCol w:w="2880"/>
            <w:gridCol w:w="2454"/>
            <w:gridCol w:w="5101"/>
          </w:tblGrid>
          <w:tr w:rsidRPr="00130678" w:rsidR="001F57F7" w:rsidTr="31C5DAAA" w14:paraId="5BA7B381" w14:textId="77777777">
            <w:trPr>
              <w:cnfStyle w:val="000000100000" w:firstRow="0" w:lastRow="0" w:firstColumn="0" w:lastColumn="0" w:oddVBand="0" w:evenVBand="0" w:oddHBand="1" w:evenHBand="0" w:firstRowFirstColumn="0" w:firstRowLastColumn="0" w:lastRowFirstColumn="0" w:lastRowLastColumn="0"/>
              <w:trHeight w:val="366"/>
            </w:trPr>
            <w:tc>
              <w:tcPr>
                <w:tcW w:w="5334" w:type="dxa"/>
                <w:gridSpan w:val="2"/>
                <w:tcMar/>
              </w:tcPr>
              <w:p w:rsidRPr="00130678" w:rsidR="001F57F7" w:rsidP="69DACA84" w:rsidRDefault="001F57F7" w14:paraId="03FBC5E1" w14:textId="67AEBBEB">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 MEPRO Pharmaceutical Limited</w:t>
                </w:r>
              </w:p>
            </w:tc>
            <w:tc>
              <w:tcPr>
                <w:tcW w:w="5101" w:type="dxa"/>
                <w:tcMar/>
              </w:tcPr>
              <w:p w:rsidRPr="00130678" w:rsidR="001F57F7" w:rsidP="69DACA84" w:rsidRDefault="001F57F7" w14:paraId="6CE300EF" w14:textId="18CFFD5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b w:val="0"/>
                    <w:bCs w:val="0"/>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003E7A4B">
                  <w:rPr>
                    <w:rFonts w:ascii="Century Gothic" w:hAnsi="Century Gothic" w:eastAsia="Century Gothic" w:cs="Century Gothic" w:asciiTheme="minorAscii" w:hAnsiTheme="minorAscii" w:eastAsiaTheme="minorAscii" w:cstheme="minorAscii"/>
                    <w:b w:val="0"/>
                    <w:bCs w:val="0"/>
                    <w:lang w:val="fr-FR"/>
                  </w:rPr>
                  <w:t>3</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61989C5C">
                  <w:rPr>
                    <w:rFonts w:ascii="Century Gothic" w:hAnsi="Century Gothic" w:eastAsia="Century Gothic" w:cs="Century Gothic" w:asciiTheme="minorAscii" w:hAnsiTheme="minorAscii" w:eastAsiaTheme="minorAscii" w:cstheme="minorAscii"/>
                    <w:b w:val="0"/>
                    <w:bCs w:val="0"/>
                    <w:lang w:val="fr-FR"/>
                  </w:rPr>
                  <w:t>20</w:t>
                </w:r>
                <w:r w:rsidRPr="69DACA84" w:rsidR="003E7A4B">
                  <w:rPr>
                    <w:rFonts w:ascii="Century Gothic" w:hAnsi="Century Gothic" w:eastAsia="Century Gothic" w:cs="Century Gothic" w:asciiTheme="minorAscii" w:hAnsiTheme="minorAscii" w:eastAsiaTheme="minorAscii" w:cstheme="minorAscii"/>
                    <w:b w:val="0"/>
                    <w:bCs w:val="0"/>
                    <w:lang w:val="fr-FR"/>
                  </w:rPr>
                  <w:t>23</w:t>
                </w: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 to </w:t>
                </w:r>
                <w:r w:rsidRPr="69DACA84" w:rsidR="003E7A4B">
                  <w:rPr>
                    <w:rFonts w:ascii="Century Gothic" w:hAnsi="Century Gothic" w:eastAsia="Century Gothic" w:cs="Century Gothic" w:asciiTheme="minorAscii" w:hAnsiTheme="minorAscii" w:eastAsiaTheme="minorAscii" w:cstheme="minorAscii"/>
                    <w:b w:val="0"/>
                    <w:bCs w:val="0"/>
                    <w:lang w:val="fr-FR"/>
                  </w:rPr>
                  <w:t>10</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003E7A4B">
                  <w:rPr>
                    <w:rFonts w:ascii="Century Gothic" w:hAnsi="Century Gothic" w:eastAsia="Century Gothic" w:cs="Century Gothic" w:asciiTheme="minorAscii" w:hAnsiTheme="minorAscii" w:eastAsiaTheme="minorAscii" w:cstheme="minorAscii"/>
                    <w:b w:val="0"/>
                    <w:bCs w:val="0"/>
                    <w:lang w:val="fr-FR"/>
                  </w:rPr>
                  <w:t>2</w:t>
                </w:r>
                <w:r w:rsidRPr="69DACA84" w:rsidR="34798B86">
                  <w:rPr>
                    <w:rFonts w:ascii="Century Gothic" w:hAnsi="Century Gothic" w:eastAsia="Century Gothic" w:cs="Century Gothic" w:asciiTheme="minorAscii" w:hAnsiTheme="minorAscii" w:eastAsiaTheme="minorAscii" w:cstheme="minorAscii"/>
                    <w:b w:val="0"/>
                    <w:bCs w:val="0"/>
                    <w:lang w:val="fr-FR"/>
                  </w:rPr>
                  <w:t>4</w:t>
                </w:r>
              </w:p>
            </w:tc>
          </w:tr>
          <w:tr w:rsidRPr="00130678" w:rsidR="001F57F7" w:rsidTr="31C5DAAA" w14:paraId="3359C2BD" w14:textId="77777777">
            <w:trPr>
              <w:trHeight w:val="378"/>
            </w:trPr>
            <w:tc>
              <w:tcPr>
                <w:tcW w:w="2880" w:type="dxa"/>
                <w:tcMar/>
              </w:tcPr>
              <w:p w:rsidRPr="00130678" w:rsidR="001F57F7" w:rsidP="69DACA84" w:rsidRDefault="001F57F7" w14:paraId="4B9E3E3E"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tcW w:w="7555" w:type="dxa"/>
                <w:gridSpan w:val="2"/>
                <w:tcMar/>
              </w:tcPr>
              <w:p w:rsidRPr="00130678" w:rsidR="001F57F7" w:rsidP="69DACA84" w:rsidRDefault="003E7A4B" w14:paraId="10C6BD53" w14:textId="0B8BC52A">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003E7A4B">
                  <w:rPr>
                    <w:rFonts w:ascii="Century Gothic" w:hAnsi="Century Gothic" w:eastAsia="Century Gothic" w:cs="Century Gothic" w:asciiTheme="minorAscii" w:hAnsiTheme="minorAscii" w:eastAsiaTheme="minorAscii" w:cstheme="minorAscii"/>
                    <w:lang w:val="fr-FR"/>
                  </w:rPr>
                  <w:t>10</w:t>
                </w:r>
              </w:p>
            </w:tc>
          </w:tr>
          <w:tr w:rsidRPr="00130678" w:rsidR="001F57F7" w:rsidTr="31C5DAAA" w14:paraId="0025A7FC" w14:textId="77777777">
            <w:trPr>
              <w:cnfStyle w:val="000000100000" w:firstRow="0" w:lastRow="0" w:firstColumn="0" w:lastColumn="0" w:oddVBand="0" w:evenVBand="0" w:oddHBand="1" w:evenHBand="0" w:firstRowFirstColumn="0" w:firstRowLastColumn="0" w:lastRowFirstColumn="0" w:lastRowLastColumn="0"/>
              <w:trHeight w:val="378"/>
            </w:trPr>
            <w:tc>
              <w:tcPr>
                <w:tcW w:w="2880" w:type="dxa"/>
                <w:tcMar/>
              </w:tcPr>
              <w:p w:rsidRPr="00130678" w:rsidR="001F57F7" w:rsidP="69DACA84" w:rsidRDefault="001F57F7" w14:paraId="15909F3C"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tcW w:w="7555" w:type="dxa"/>
                <w:gridSpan w:val="2"/>
                <w:tcMar/>
              </w:tcPr>
              <w:p w:rsidRPr="00130678" w:rsidR="001F57F7" w:rsidP="69DACA84" w:rsidRDefault="2AF68449" w14:paraId="68397AB7" w14:textId="40E9A91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13B4928">
                  <w:rPr>
                    <w:rFonts w:ascii="Century Gothic" w:hAnsi="Century Gothic" w:eastAsia="Century Gothic" w:cs="Century Gothic" w:asciiTheme="minorAscii" w:hAnsiTheme="minorAscii" w:eastAsiaTheme="minorAscii" w:cstheme="minorAscii"/>
                  </w:rPr>
                  <w:t>.NET</w:t>
                </w:r>
                <w:r w:rsidRPr="69DACA84" w:rsidR="003E7A4B">
                  <w:rPr>
                    <w:rFonts w:ascii="Century Gothic" w:hAnsi="Century Gothic" w:eastAsia="Century Gothic" w:cs="Century Gothic" w:asciiTheme="minorAscii" w:hAnsiTheme="minorAscii" w:eastAsiaTheme="minorAscii" w:cstheme="minorAscii"/>
                  </w:rPr>
                  <w:t xml:space="preserve"> MAUI </w:t>
                </w:r>
                <w:r w:rsidRPr="69DACA84" w:rsidR="44B3C7BC">
                  <w:rPr>
                    <w:rFonts w:ascii="Century Gothic" w:hAnsi="Century Gothic" w:eastAsia="Century Gothic" w:cs="Century Gothic" w:asciiTheme="minorAscii" w:hAnsiTheme="minorAscii" w:eastAsiaTheme="minorAscii" w:cstheme="minorAscii"/>
                  </w:rPr>
                  <w:t>for</w:t>
                </w:r>
                <w:r w:rsidRPr="69DACA84" w:rsidR="003E7A4B">
                  <w:rPr>
                    <w:rFonts w:ascii="Century Gothic" w:hAnsi="Century Gothic" w:eastAsia="Century Gothic" w:cs="Century Gothic" w:asciiTheme="minorAscii" w:hAnsiTheme="minorAscii" w:eastAsiaTheme="minorAscii" w:cstheme="minorAscii"/>
                  </w:rPr>
                  <w:t xml:space="preserve"> mobile Application and </w:t>
                </w:r>
                <w:r w:rsidRPr="69DACA84" w:rsidR="4C3ECE45">
                  <w:rPr>
                    <w:rFonts w:ascii="Century Gothic" w:hAnsi="Century Gothic" w:eastAsia="Century Gothic" w:cs="Century Gothic" w:asciiTheme="minorAscii" w:hAnsiTheme="minorAscii" w:eastAsiaTheme="minorAscii" w:cstheme="minorAscii"/>
                  </w:rPr>
                  <w:t>web</w:t>
                </w:r>
                <w:r w:rsidRPr="69DACA84" w:rsidR="003E7A4B">
                  <w:rPr>
                    <w:rFonts w:ascii="Century Gothic" w:hAnsi="Century Gothic" w:eastAsia="Century Gothic" w:cs="Century Gothic" w:asciiTheme="minorAscii" w:hAnsiTheme="minorAscii" w:eastAsiaTheme="minorAscii" w:cstheme="minorAscii"/>
                  </w:rPr>
                  <w:t xml:space="preserve"> application</w:t>
                </w:r>
              </w:p>
            </w:tc>
          </w:tr>
          <w:tr w:rsidRPr="00130678" w:rsidR="001F57F7" w:rsidTr="31C5DAAA" w14:paraId="4ACCCDF7" w14:textId="77777777">
            <w:trPr>
              <w:trHeight w:val="354"/>
            </w:trPr>
            <w:tc>
              <w:tcPr>
                <w:tcW w:w="2880" w:type="dxa"/>
                <w:tcMar/>
              </w:tcPr>
              <w:p w:rsidRPr="00130678" w:rsidR="001F57F7" w:rsidP="69DACA84" w:rsidRDefault="001F57F7" w14:paraId="3FAA186F"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tcW w:w="7555" w:type="dxa"/>
                <w:gridSpan w:val="2"/>
                <w:tcMar/>
              </w:tcPr>
              <w:p w:rsidRPr="00130678" w:rsidR="001F57F7" w:rsidP="69DACA84" w:rsidRDefault="003E7A4B" w14:paraId="7B782267" w14:textId="49F3B62B">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Project Lead</w:t>
                </w:r>
              </w:p>
            </w:tc>
          </w:tr>
          <w:tr w:rsidRPr="00130678" w:rsidR="001F57F7" w:rsidTr="31C5DAAA" w14:paraId="194EF95C" w14:textId="77777777">
            <w:trPr>
              <w:cnfStyle w:val="000000100000" w:firstRow="0" w:lastRow="0" w:firstColumn="0" w:lastColumn="0" w:oddVBand="0" w:evenVBand="0" w:oddHBand="1" w:evenHBand="0" w:firstRowFirstColumn="0" w:firstRowLastColumn="0" w:lastRowFirstColumn="0" w:lastRowLastColumn="0"/>
              <w:trHeight w:val="354"/>
            </w:trPr>
            <w:tc>
              <w:tcPr>
                <w:tcW w:w="2880" w:type="dxa"/>
                <w:tcMar/>
              </w:tcPr>
              <w:p w:rsidRPr="00130678" w:rsidR="001F57F7" w:rsidP="69DACA84" w:rsidRDefault="001F57F7" w14:paraId="2E066302"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555" w:type="dxa"/>
                <w:gridSpan w:val="2"/>
                <w:tcMar/>
              </w:tcPr>
              <w:p w:rsidRPr="00130678" w:rsidR="001F57F7" w:rsidP="69DACA84" w:rsidRDefault="003E7A4B" w14:paraId="46111B3E" w14:textId="7E85678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31C5DAAA" w:rsidR="10BC1424">
                  <w:rPr>
                    <w:rFonts w:ascii="Century Gothic" w:hAnsi="Century Gothic" w:eastAsia="Century Gothic" w:cs="Century Gothic" w:asciiTheme="minorAscii" w:hAnsiTheme="minorAscii" w:eastAsiaTheme="minorAscii" w:cstheme="minorAscii"/>
                    <w:color w:val="000000" w:themeColor="text1" w:themeTint="FF" w:themeShade="FF"/>
                  </w:rPr>
                  <w:t>Digital Authentication solution</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 xml:space="preserve"> f</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or</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 xml:space="preserve"> healthcare life science.</w:t>
                </w:r>
              </w:p>
            </w:tc>
          </w:tr>
          <w:tr w:rsidRPr="00130678" w:rsidR="001F57F7" w:rsidTr="31C5DAAA" w14:paraId="28C15A9B" w14:textId="77777777">
            <w:trPr>
              <w:trHeight w:val="2466"/>
            </w:trPr>
            <w:tc>
              <w:tcPr>
                <w:tcW w:w="2880" w:type="dxa"/>
                <w:tcMar/>
              </w:tcPr>
              <w:p w:rsidR="001F57F7" w:rsidP="69DACA84" w:rsidRDefault="001F57F7" w14:paraId="05C0FE1D"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57E16125"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7216B624" w14:textId="59806F99">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285D8FF7">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tcW w:w="7555" w:type="dxa"/>
                <w:gridSpan w:val="2"/>
                <w:tcMar/>
              </w:tcPr>
              <w:p w:rsidRPr="00130678" w:rsidR="001F57F7" w:rsidP="69DACA84" w:rsidRDefault="003E7A4B" w14:paraId="4C1448A1" w14:textId="0C712133">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3BE91E5E">
                  <w:rPr>
                    <w:rFonts w:ascii="Century Gothic" w:hAnsi="Century Gothic" w:eastAsia="Century Gothic" w:cs="Century Gothic" w:asciiTheme="minorAscii" w:hAnsiTheme="minorAscii" w:eastAsiaTheme="minorAscii" w:cstheme="minorAscii"/>
                  </w:rPr>
                  <w:t xml:space="preserve">Develop and Monitoring </w:t>
                </w:r>
                <w:r w:rsidRPr="69DACA84" w:rsidR="003E7A4B">
                  <w:rPr>
                    <w:rFonts w:ascii="Century Gothic" w:hAnsi="Century Gothic" w:eastAsia="Century Gothic" w:cs="Century Gothic" w:asciiTheme="minorAscii" w:hAnsiTheme="minorAscii" w:eastAsiaTheme="minorAscii" w:cstheme="minorAscii"/>
                  </w:rPr>
                  <w:t>REST API</w:t>
                </w:r>
              </w:p>
              <w:p w:rsidRPr="001F57F7" w:rsidR="001F57F7" w:rsidP="69DACA84" w:rsidRDefault="003E7A4B" w14:paraId="0BEB8945" w14:textId="3388D2B9">
                <w:pPr>
                  <w:pStyle w:val="ListParagraph"/>
                  <w:numPr>
                    <w:ilvl w:val="0"/>
                    <w:numId w:val="17"/>
                  </w:numPr>
                  <w:suppressLineNumbers w:val="0"/>
                  <w:tabs>
                    <w:tab w:val="left" w:leader="none" w:pos="720"/>
                  </w:tabs>
                  <w:bidi w:val="0"/>
                  <w:spacing w:before="0" w:beforeAutospacing="off" w:after="200" w:afterAutospacing="off" w:line="276" w:lineRule="auto"/>
                  <w:ind w:left="360" w:right="0" w:hanging="360"/>
                  <w:jc w:val="both"/>
                  <w:rPr>
                    <w:rFonts w:ascii="Century Gothic" w:hAnsi="Century Gothic" w:eastAsia="Century Gothic" w:cs="Century Gothic" w:asciiTheme="minorAscii" w:hAnsiTheme="minorAscii" w:eastAsiaTheme="minorAscii" w:cstheme="minorAscii"/>
                  </w:rPr>
                </w:pPr>
                <w:r w:rsidRPr="69DACA84" w:rsidR="1C3E1502">
                  <w:rPr>
                    <w:rFonts w:ascii="Century Gothic" w:hAnsi="Century Gothic" w:eastAsia="Century Gothic" w:cs="Century Gothic" w:asciiTheme="minorAscii" w:hAnsiTheme="minorAscii" w:eastAsiaTheme="minorAscii" w:cstheme="minorAscii"/>
                  </w:rPr>
                  <w:t xml:space="preserve">Design and develop </w:t>
                </w:r>
                <w:r w:rsidRPr="69DACA84" w:rsidR="003E7A4B">
                  <w:rPr>
                    <w:rFonts w:ascii="Century Gothic" w:hAnsi="Century Gothic" w:eastAsia="Century Gothic" w:cs="Century Gothic" w:asciiTheme="minorAscii" w:hAnsiTheme="minorAscii" w:eastAsiaTheme="minorAscii" w:cstheme="minorAscii"/>
                  </w:rPr>
                  <w:t xml:space="preserve">mobile </w:t>
                </w:r>
                <w:r w:rsidRPr="69DACA84" w:rsidR="7E8E8D1C">
                  <w:rPr>
                    <w:rFonts w:ascii="Century Gothic" w:hAnsi="Century Gothic" w:eastAsia="Century Gothic" w:cs="Century Gothic" w:asciiTheme="minorAscii" w:hAnsiTheme="minorAscii" w:eastAsiaTheme="minorAscii" w:cstheme="minorAscii"/>
                  </w:rPr>
                  <w:t>applications</w:t>
                </w:r>
                <w:r w:rsidRPr="69DACA84" w:rsidR="003E7A4B">
                  <w:rPr>
                    <w:rFonts w:ascii="Century Gothic" w:hAnsi="Century Gothic" w:eastAsia="Century Gothic" w:cs="Century Gothic" w:asciiTheme="minorAscii" w:hAnsiTheme="minorAscii" w:eastAsiaTheme="minorAscii" w:cstheme="minorAscii"/>
                  </w:rPr>
                  <w:t xml:space="preserve"> and web </w:t>
                </w:r>
                <w:r w:rsidRPr="69DACA84" w:rsidR="6D006E1B">
                  <w:rPr>
                    <w:rFonts w:ascii="Century Gothic" w:hAnsi="Century Gothic" w:eastAsia="Century Gothic" w:cs="Century Gothic" w:asciiTheme="minorAscii" w:hAnsiTheme="minorAscii" w:eastAsiaTheme="minorAscii" w:cstheme="minorAscii"/>
                  </w:rPr>
                  <w:t>Ap</w:t>
                </w:r>
                <w:r w:rsidRPr="69DACA84" w:rsidR="7F3D38FA">
                  <w:rPr>
                    <w:rFonts w:ascii="Century Gothic" w:hAnsi="Century Gothic" w:eastAsia="Century Gothic" w:cs="Century Gothic" w:asciiTheme="minorAscii" w:hAnsiTheme="minorAscii" w:eastAsiaTheme="minorAscii" w:cstheme="minorAscii"/>
                  </w:rPr>
                  <w:t>p</w:t>
                </w:r>
                <w:r w:rsidRPr="69DACA84" w:rsidR="003E7A4B">
                  <w:rPr>
                    <w:rFonts w:ascii="Century Gothic" w:hAnsi="Century Gothic" w:eastAsia="Century Gothic" w:cs="Century Gothic" w:asciiTheme="minorAscii" w:hAnsiTheme="minorAscii" w:eastAsiaTheme="minorAscii" w:cstheme="minorAscii"/>
                  </w:rPr>
                  <w:t>.</w:t>
                </w:r>
              </w:p>
              <w:p w:rsidRPr="001F57F7" w:rsidR="001F57F7" w:rsidP="69DACA84" w:rsidRDefault="003E7A4B" w14:paraId="3B9D9DF4" w14:textId="3B205B06">
                <w:pPr>
                  <w:pStyle w:val="ListParagraph"/>
                  <w:numPr>
                    <w:ilvl w:val="0"/>
                    <w:numId w:val="17"/>
                  </w:numPr>
                  <w:suppressLineNumbers w:val="0"/>
                  <w:tabs>
                    <w:tab w:val="left" w:leader="none" w:pos="720"/>
                  </w:tabs>
                  <w:bidi w:val="0"/>
                  <w:spacing w:before="0" w:beforeAutospacing="off" w:after="200" w:afterAutospacing="off" w:line="276" w:lineRule="auto"/>
                  <w:ind w:left="360" w:right="0" w:hanging="360"/>
                  <w:jc w:val="both"/>
                  <w:rPr>
                    <w:rFonts w:ascii="Century Gothic" w:hAnsi="Century Gothic" w:eastAsia="Century Gothic" w:cs="Century Gothic" w:asciiTheme="minorAscii" w:hAnsiTheme="minorAscii" w:eastAsiaTheme="minorAscii" w:cstheme="minorAscii"/>
                  </w:rPr>
                </w:pPr>
                <w:r w:rsidRPr="69DACA84" w:rsidR="1947FD6E">
                  <w:rPr>
                    <w:rFonts w:ascii="Century Gothic" w:hAnsi="Century Gothic" w:eastAsia="Century Gothic" w:cs="Century Gothic" w:asciiTheme="minorAscii" w:hAnsiTheme="minorAscii" w:eastAsiaTheme="minorAscii" w:cstheme="minorAscii"/>
                  </w:rPr>
                  <w:t>Unit Testing and code review.</w:t>
                </w:r>
              </w:p>
            </w:tc>
          </w:tr>
        </w:tbl>
        <w:p w:rsidR="001F57F7" w:rsidP="008B33BD" w:rsidRDefault="001F57F7" w14:paraId="2D828A2E" w14:textId="77777777">
          <w:pPr>
            <w:rPr>
              <w:rFonts w:ascii="Anek Devanagari SemiBold" w:hAnsi="Anek Devanagari SemiBold" w:cs="Anek Devanagari SemiBold" w:eastAsiaTheme="majorEastAsia"/>
              <w:b/>
              <w:bCs/>
              <w:caps/>
              <w:color w:val="F15B40"/>
              <w:spacing w:val="20"/>
              <w:sz w:val="28"/>
              <w:szCs w:val="36"/>
            </w:rPr>
          </w:pPr>
        </w:p>
        <w:tbl>
          <w:tblPr>
            <w:tblStyle w:val="PlainTable1"/>
            <w:tblW w:w="10435" w:type="dxa"/>
            <w:tblLook w:val="0000" w:firstRow="0" w:lastRow="0" w:firstColumn="0" w:lastColumn="0" w:noHBand="0" w:noVBand="0"/>
          </w:tblPr>
          <w:tblGrid>
            <w:gridCol w:w="2745"/>
            <w:gridCol w:w="2589"/>
            <w:gridCol w:w="5101"/>
          </w:tblGrid>
          <w:tr w:rsidRPr="00130678" w:rsidR="001F57F7" w:rsidTr="7D95AB9E" w14:paraId="7D3D6D02"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Pr="00130678" w:rsidR="001F57F7" w:rsidP="69DACA84" w:rsidRDefault="001F57F7" w14:paraId="6F9591AE" w14:textId="13D9FADC">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w:t>
                </w:r>
                <w:r w:rsidRPr="69DACA84" w:rsidR="1D7306AA">
                  <w:rPr>
                    <w:rFonts w:ascii="Century Gothic" w:hAnsi="Century Gothic" w:eastAsia="Century Gothic" w:cs="Century Gothic" w:asciiTheme="minorAscii" w:hAnsiTheme="minorAscii" w:eastAsiaTheme="minorAscii" w:cstheme="minorAscii"/>
                    <w:b w:val="1"/>
                    <w:bCs w:val="1"/>
                    <w:lang w:val="fr-FR"/>
                  </w:rPr>
                  <w:t xml:space="preserve"> : Tata</w:t>
                </w:r>
                <w:r w:rsidRPr="69DACA84" w:rsidR="75D01971">
                  <w:rPr>
                    <w:rFonts w:ascii="Century Gothic" w:hAnsi="Century Gothic" w:eastAsia="Century Gothic" w:cs="Century Gothic" w:asciiTheme="minorAscii" w:hAnsiTheme="minorAscii" w:eastAsiaTheme="minorAscii" w:cstheme="minorAscii"/>
                    <w:b w:val="1"/>
                    <w:bCs w:val="1"/>
                    <w:lang w:val="fr-FR"/>
                  </w:rPr>
                  <w:t xml:space="preserve"> </w:t>
                </w:r>
                <w:r w:rsidRPr="69DACA84" w:rsidR="5123BB2A">
                  <w:rPr>
                    <w:rFonts w:ascii="Century Gothic" w:hAnsi="Century Gothic" w:eastAsia="Century Gothic" w:cs="Century Gothic" w:asciiTheme="minorAscii" w:hAnsiTheme="minorAscii" w:eastAsiaTheme="minorAscii" w:cstheme="minorAscii"/>
                    <w:b w:val="1"/>
                    <w:bCs w:val="1"/>
                    <w:lang w:val="fr-FR"/>
                  </w:rPr>
                  <w:t>Motors</w:t>
                </w:r>
              </w:p>
            </w:tc>
            <w:tc>
              <w:tcPr>
                <w:cnfStyle w:val="000010000000" w:firstRow="0" w:lastRow="0" w:firstColumn="0" w:lastColumn="0" w:oddVBand="1" w:evenVBand="0" w:oddHBand="0" w:evenHBand="0" w:firstRowFirstColumn="0" w:firstRowLastColumn="0" w:lastRowFirstColumn="0" w:lastRowLastColumn="0"/>
                <w:tcW w:w="5101" w:type="dxa"/>
                <w:tcMar/>
              </w:tcPr>
              <w:p w:rsidRPr="00130678" w:rsidR="001F57F7" w:rsidP="69DACA84" w:rsidRDefault="001F57F7" w14:paraId="5802C49C" w14:textId="4C341B2D">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b w:val="0"/>
                    <w:bCs w:val="0"/>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28BBBDEB">
                  <w:rPr>
                    <w:rFonts w:ascii="Century Gothic" w:hAnsi="Century Gothic" w:eastAsia="Century Gothic" w:cs="Century Gothic" w:asciiTheme="minorAscii" w:hAnsiTheme="minorAscii" w:eastAsiaTheme="minorAscii" w:cstheme="minorAscii"/>
                    <w:b w:val="0"/>
                    <w:bCs w:val="0"/>
                    <w:lang w:val="fr-FR"/>
                  </w:rPr>
                  <w:t>1</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146A8E71">
                  <w:rPr>
                    <w:rFonts w:ascii="Century Gothic" w:hAnsi="Century Gothic" w:eastAsia="Century Gothic" w:cs="Century Gothic" w:asciiTheme="minorAscii" w:hAnsiTheme="minorAscii" w:eastAsiaTheme="minorAscii" w:cstheme="minorAscii"/>
                    <w:b w:val="0"/>
                    <w:bCs w:val="0"/>
                    <w:lang w:val="fr-FR"/>
                  </w:rPr>
                  <w:t>20</w:t>
                </w:r>
                <w:r w:rsidRPr="69DACA84" w:rsidR="28BBBDEB">
                  <w:rPr>
                    <w:rFonts w:ascii="Century Gothic" w:hAnsi="Century Gothic" w:eastAsia="Century Gothic" w:cs="Century Gothic" w:asciiTheme="minorAscii" w:hAnsiTheme="minorAscii" w:eastAsiaTheme="minorAscii" w:cstheme="minorAscii"/>
                    <w:b w:val="0"/>
                    <w:bCs w:val="0"/>
                    <w:lang w:val="fr-FR"/>
                  </w:rPr>
                  <w:t>20</w:t>
                </w: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 to </w:t>
                </w:r>
                <w:r w:rsidRPr="69DACA84" w:rsidR="28BBBDEB">
                  <w:rPr>
                    <w:rFonts w:ascii="Century Gothic" w:hAnsi="Century Gothic" w:eastAsia="Century Gothic" w:cs="Century Gothic" w:asciiTheme="minorAscii" w:hAnsiTheme="minorAscii" w:eastAsiaTheme="minorAscii" w:cstheme="minorAscii"/>
                    <w:b w:val="0"/>
                    <w:bCs w:val="0"/>
                    <w:lang w:val="fr-FR"/>
                  </w:rPr>
                  <w:t>5</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70DFC4D4">
                  <w:rPr>
                    <w:rFonts w:ascii="Century Gothic" w:hAnsi="Century Gothic" w:eastAsia="Century Gothic" w:cs="Century Gothic" w:asciiTheme="minorAscii" w:hAnsiTheme="minorAscii" w:eastAsiaTheme="minorAscii" w:cstheme="minorAscii"/>
                    <w:b w:val="0"/>
                    <w:bCs w:val="0"/>
                    <w:lang w:val="fr-FR"/>
                  </w:rPr>
                  <w:t>20</w:t>
                </w:r>
                <w:r w:rsidRPr="69DACA84" w:rsidR="28BBBDEB">
                  <w:rPr>
                    <w:rFonts w:ascii="Century Gothic" w:hAnsi="Century Gothic" w:eastAsia="Century Gothic" w:cs="Century Gothic" w:asciiTheme="minorAscii" w:hAnsiTheme="minorAscii" w:eastAsiaTheme="minorAscii" w:cstheme="minorAscii"/>
                    <w:b w:val="0"/>
                    <w:bCs w:val="0"/>
                    <w:lang w:val="fr-FR"/>
                  </w:rPr>
                  <w:t>20</w:t>
                </w:r>
              </w:p>
            </w:tc>
          </w:tr>
          <w:tr w:rsidRPr="00130678" w:rsidR="001F57F7" w:rsidTr="7D95AB9E" w14:paraId="3EBF37D8" w14:textId="77777777">
            <w:trPr>
              <w:trHeight w:val="378"/>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388BEBD9"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AE3C310" w14:textId="60DF6602">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28BBBDEB">
                  <w:rPr>
                    <w:rFonts w:ascii="Century Gothic" w:hAnsi="Century Gothic" w:eastAsia="Century Gothic" w:cs="Century Gothic" w:asciiTheme="minorAscii" w:hAnsiTheme="minorAscii" w:eastAsiaTheme="minorAscii" w:cstheme="minorAscii"/>
                    <w:lang w:val="fr-FR"/>
                  </w:rPr>
                  <w:t>10</w:t>
                </w:r>
              </w:p>
            </w:tc>
          </w:tr>
          <w:tr w:rsidRPr="00130678" w:rsidR="001F57F7" w:rsidTr="7D95AB9E" w14:paraId="6ADBC277"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48CE3D33"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2B0E9E4D" w14:textId="7ED151D5">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bookmarkStart w:name="_Int_aqcLqjqa" w:id="134031708"/>
                <w:r w:rsidRPr="7D95AB9E" w:rsidR="33A78095">
                  <w:rPr>
                    <w:rFonts w:ascii="Century Gothic" w:hAnsi="Century Gothic" w:eastAsia="Century Gothic" w:cs="Century Gothic" w:asciiTheme="minorAscii" w:hAnsiTheme="minorAscii" w:eastAsiaTheme="minorAscii" w:cstheme="minorAscii"/>
                    <w:lang w:val="fr-FR"/>
                  </w:rPr>
                  <w:t>.</w:t>
                </w:r>
                <w:r w:rsidRPr="7D95AB9E" w:rsidR="5297B376">
                  <w:rPr>
                    <w:rFonts w:ascii="Century Gothic" w:hAnsi="Century Gothic" w:eastAsia="Century Gothic" w:cs="Century Gothic" w:asciiTheme="minorAscii" w:hAnsiTheme="minorAscii" w:eastAsiaTheme="minorAscii" w:cstheme="minorAscii"/>
                    <w:lang w:val="fr-FR"/>
                  </w:rPr>
                  <w:t>NET</w:t>
                </w:r>
                <w:bookmarkEnd w:id="134031708"/>
                <w:r w:rsidRPr="7D95AB9E" w:rsidR="33A78095">
                  <w:rPr>
                    <w:rFonts w:ascii="Century Gothic" w:hAnsi="Century Gothic" w:eastAsia="Century Gothic" w:cs="Century Gothic" w:asciiTheme="minorAscii" w:hAnsiTheme="minorAscii" w:eastAsiaTheme="minorAscii" w:cstheme="minorAscii"/>
                    <w:lang w:val="fr-FR"/>
                  </w:rPr>
                  <w:t xml:space="preserve"> </w:t>
                </w:r>
                <w:r w:rsidRPr="7D95AB9E" w:rsidR="07E79F4F">
                  <w:rPr>
                    <w:rFonts w:ascii="Century Gothic" w:hAnsi="Century Gothic" w:eastAsia="Century Gothic" w:cs="Century Gothic" w:asciiTheme="minorAscii" w:hAnsiTheme="minorAscii" w:eastAsiaTheme="minorAscii" w:cstheme="minorAscii"/>
                    <w:lang w:val="fr-FR"/>
                  </w:rPr>
                  <w:t xml:space="preserve">Web </w:t>
                </w:r>
                <w:r w:rsidRPr="7D95AB9E" w:rsidR="313D6157">
                  <w:rPr>
                    <w:rFonts w:ascii="Century Gothic" w:hAnsi="Century Gothic" w:eastAsia="Century Gothic" w:cs="Century Gothic" w:asciiTheme="minorAscii" w:hAnsiTheme="minorAscii" w:eastAsiaTheme="minorAscii" w:cstheme="minorAscii"/>
                    <w:lang w:val="fr-FR"/>
                  </w:rPr>
                  <w:t xml:space="preserve">App </w:t>
                </w:r>
                <w:r w:rsidRPr="7D95AB9E" w:rsidR="07E79F4F">
                  <w:rPr>
                    <w:rFonts w:ascii="Century Gothic" w:hAnsi="Century Gothic" w:eastAsia="Century Gothic" w:cs="Century Gothic" w:asciiTheme="minorAscii" w:hAnsiTheme="minorAscii" w:eastAsiaTheme="minorAscii" w:cstheme="minorAscii"/>
                    <w:lang w:val="fr-FR"/>
                  </w:rPr>
                  <w:t xml:space="preserve">and </w:t>
                </w:r>
                <w:r w:rsidRPr="7D95AB9E" w:rsidR="63AD9B36">
                  <w:rPr>
                    <w:rFonts w:ascii="Century Gothic" w:hAnsi="Century Gothic" w:eastAsia="Century Gothic" w:cs="Century Gothic" w:asciiTheme="minorAscii" w:hAnsiTheme="minorAscii" w:eastAsiaTheme="minorAscii" w:cstheme="minorAscii"/>
                    <w:lang w:val="fr-FR"/>
                  </w:rPr>
                  <w:t xml:space="preserve">.NET MAUI </w:t>
                </w:r>
                <w:r w:rsidRPr="7D95AB9E" w:rsidR="07E79F4F">
                  <w:rPr>
                    <w:rFonts w:ascii="Century Gothic" w:hAnsi="Century Gothic" w:eastAsia="Century Gothic" w:cs="Century Gothic" w:asciiTheme="minorAscii" w:hAnsiTheme="minorAscii" w:eastAsiaTheme="minorAscii" w:cstheme="minorAscii"/>
                    <w:lang w:val="fr-FR"/>
                  </w:rPr>
                  <w:t>Mobile Application</w:t>
                </w:r>
              </w:p>
            </w:tc>
          </w:tr>
          <w:tr w:rsidRPr="00130678" w:rsidR="001F57F7" w:rsidTr="7D95AB9E" w14:paraId="755BF8CA" w14:textId="77777777">
            <w:trPr>
              <w:trHeight w:val="354"/>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0BC04EE9"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BA007E6" w14:textId="1480F0FD">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28BBBDEB">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Pr="00130678" w:rsidR="001F57F7" w:rsidTr="7D95AB9E" w14:paraId="06F0E214"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64644F7F"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774AAD8D" w14:textId="3326D2B7">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28BBBDEB">
                  <w:rPr>
                    <w:rFonts w:ascii="Century Gothic" w:hAnsi="Century Gothic" w:eastAsia="Century Gothic" w:cs="Century Gothic" w:asciiTheme="minorAscii" w:hAnsiTheme="minorAscii" w:eastAsiaTheme="minorAscii" w:cstheme="minorAscii"/>
                    <w:color w:val="000000" w:themeColor="text1" w:themeTint="FF" w:themeShade="FF"/>
                  </w:rPr>
                  <w:t>Digital Authentication solutions</w:t>
                </w:r>
              </w:p>
            </w:tc>
          </w:tr>
          <w:tr w:rsidRPr="00130678" w:rsidR="001F57F7" w:rsidTr="7D95AB9E" w14:paraId="4D71D235" w14:textId="77777777">
            <w:trPr>
              <w:trHeight w:val="2466"/>
            </w:trPr>
            <w:tc>
              <w:tcPr>
                <w:cnfStyle w:val="000010000000" w:firstRow="0" w:lastRow="0" w:firstColumn="0" w:lastColumn="0" w:oddVBand="1" w:evenVBand="0" w:oddHBand="0" w:evenHBand="0" w:firstRowFirstColumn="0" w:firstRowLastColumn="0" w:lastRowFirstColumn="0" w:lastRowLastColumn="0"/>
                <w:tcW w:w="2745" w:type="dxa"/>
                <w:tcMar/>
              </w:tcPr>
              <w:p w:rsidR="001F57F7" w:rsidP="69DACA84" w:rsidRDefault="001F57F7" w14:paraId="621DC373"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2ADFF6BC"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1859D22C" w14:textId="6647965E">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1F5589E5">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AE9A081" w14:textId="21634937">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8BBBDEB">
                  <w:rPr>
                    <w:rFonts w:ascii="Century Gothic" w:hAnsi="Century Gothic" w:eastAsia="Century Gothic" w:cs="Century Gothic" w:asciiTheme="minorAscii" w:hAnsiTheme="minorAscii" w:eastAsiaTheme="minorAscii" w:cstheme="minorAscii"/>
                  </w:rPr>
                  <w:t>Design and Development</w:t>
                </w:r>
              </w:p>
              <w:p w:rsidR="001F57F7" w:rsidP="69DACA84" w:rsidRDefault="00F45783" w14:paraId="1FBF53A6" w14:textId="561BB91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8BBBDEB">
                  <w:rPr>
                    <w:rFonts w:ascii="Century Gothic" w:hAnsi="Century Gothic" w:eastAsia="Century Gothic" w:cs="Century Gothic" w:asciiTheme="minorAscii" w:hAnsiTheme="minorAscii" w:eastAsiaTheme="minorAscii" w:cstheme="minorAscii"/>
                  </w:rPr>
                  <w:t xml:space="preserve">Design Architecture of </w:t>
                </w:r>
                <w:r w:rsidRPr="69DACA84" w:rsidR="17EBB058">
                  <w:rPr>
                    <w:rFonts w:ascii="Century Gothic" w:hAnsi="Century Gothic" w:eastAsia="Century Gothic" w:cs="Century Gothic" w:asciiTheme="minorAscii" w:hAnsiTheme="minorAscii" w:eastAsiaTheme="minorAscii" w:cstheme="minorAscii"/>
                  </w:rPr>
                  <w:t xml:space="preserve">an </w:t>
                </w:r>
                <w:r w:rsidRPr="69DACA84" w:rsidR="28BBBDEB">
                  <w:rPr>
                    <w:rFonts w:ascii="Century Gothic" w:hAnsi="Century Gothic" w:eastAsia="Century Gothic" w:cs="Century Gothic" w:asciiTheme="minorAscii" w:hAnsiTheme="minorAscii" w:eastAsiaTheme="minorAscii" w:cstheme="minorAscii"/>
                  </w:rPr>
                  <w:t>application</w:t>
                </w:r>
              </w:p>
              <w:p w:rsidRPr="00130678" w:rsidR="00F45783" w:rsidP="69DACA84" w:rsidRDefault="00F45783" w14:paraId="557C8D23" w14:textId="3A49F5B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564C6E7B">
                  <w:rPr>
                    <w:rFonts w:ascii="Century Gothic" w:hAnsi="Century Gothic" w:eastAsia="Century Gothic" w:cs="Century Gothic" w:asciiTheme="minorAscii" w:hAnsiTheme="minorAscii" w:eastAsiaTheme="minorAscii" w:cstheme="minorAscii"/>
                  </w:rPr>
                  <w:t>Code Review</w:t>
                </w:r>
                <w:r w:rsidRPr="69DACA84" w:rsidR="26BF4411">
                  <w:rPr>
                    <w:rFonts w:ascii="Century Gothic" w:hAnsi="Century Gothic" w:eastAsia="Century Gothic" w:cs="Century Gothic" w:asciiTheme="minorAscii" w:hAnsiTheme="minorAscii" w:eastAsiaTheme="minorAscii" w:cstheme="minorAscii"/>
                  </w:rPr>
                  <w:t xml:space="preserve"> </w:t>
                </w:r>
              </w:p>
              <w:p w:rsidR="69DACA84" w:rsidP="69DACA84" w:rsidRDefault="69DACA84" w14:paraId="251A9D17" w14:textId="46895DA3">
                <w:pPr>
                  <w:pStyle w:val="ListParagraph"/>
                  <w:tabs>
                    <w:tab w:val="left" w:leader="none" w:pos="720"/>
                  </w:tabs>
                  <w:spacing w:before="0" w:after="200" w:line="276" w:lineRule="auto"/>
                  <w:ind w:left="360"/>
                  <w:jc w:val="both"/>
                  <w:rPr>
                    <w:rFonts w:ascii="Century Gothic" w:hAnsi="Century Gothic" w:eastAsia="Century Gothic" w:cs="Century Gothic" w:asciiTheme="minorAscii" w:hAnsiTheme="minorAscii" w:eastAsiaTheme="minorAscii" w:cstheme="minorAscii"/>
                  </w:rPr>
                </w:pPr>
              </w:p>
              <w:p w:rsidRPr="00130678" w:rsidR="001F57F7" w:rsidP="69DACA84" w:rsidRDefault="001F57F7" w14:paraId="09F8D89B" w14:textId="77777777">
                <w:pPr>
                  <w:pStyle w:val="Normal"/>
                  <w:tabs>
                    <w:tab w:val="left" w:pos="720"/>
                  </w:tabs>
                  <w:spacing w:before="0" w:after="200" w:line="276"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001F57F7" w:rsidP="69DACA84" w:rsidRDefault="001F57F7" w14:paraId="2A9A68DC" w14:textId="77777777">
                <w:pPr>
                  <w:pStyle w:val="ListParagraph"/>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Pr="001F57F7" w:rsidR="001F57F7" w:rsidP="69DACA84" w:rsidRDefault="001F57F7" w14:paraId="00B57C65"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tc>
          </w:tr>
        </w:tbl>
        <w:p w:rsidRPr="00482827" w:rsidR="001F57F7" w:rsidP="31C5DAAA" w:rsidRDefault="0065061E" w14:paraId="3E0F0289" w14:textId="77777777">
          <w:pPr>
            <w:rPr>
              <w:rFonts w:ascii="Anek Devanagari SemiBold" w:hAnsi="Anek Devanagari SemiBold" w:eastAsia="" w:cs="Anek Devanagari SemiBold" w:eastAsiaTheme="majorEastAsia"/>
              <w:b w:val="1"/>
              <w:bCs w:val="1"/>
              <w:caps w:val="1"/>
              <w:color w:val="F15B40"/>
              <w:spacing w:val="20"/>
              <w:sz w:val="28"/>
              <w:szCs w:val="28"/>
            </w:rPr>
          </w:pPr>
        </w:p>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1FD47C82">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1C924D26" w14:textId="22B2D284">
                <w:pPr>
                  <w:spacing w:before="60" w:after="60" w:line="219" w:lineRule="exact"/>
                  <w:ind w:left="112"/>
                  <w:rPr>
                    <w:rFonts w:ascii="Tahoma" w:hAnsi="Tahoma" w:eastAsia="Tahoma" w:cs="Tahoma"/>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Client Name :</w:t>
                </w:r>
                <w:r w:rsidRPr="31C5DAAA" w:rsidR="31C5DAAA">
                  <w:rPr>
                    <w:rFonts w:ascii="Tahoma" w:hAnsi="Tahoma" w:eastAsia="Tahoma" w:cs="Tahoma"/>
                    <w:b w:val="1"/>
                    <w:bCs w:val="1"/>
                    <w:i w:val="0"/>
                    <w:iCs w:val="0"/>
                    <w:caps w:val="0"/>
                    <w:smallCaps w:val="0"/>
                    <w:color w:val="000000" w:themeColor="text1" w:themeTint="FF" w:themeShade="FF"/>
                    <w:sz w:val="20"/>
                    <w:szCs w:val="20"/>
                    <w:lang w:val="en-US"/>
                  </w:rPr>
                  <w:t xml:space="preserve"> AEIS (Web Application) Jindal </w:t>
                </w:r>
                <w:r w:rsidRPr="31C5DAAA" w:rsidR="31C5DAAA">
                  <w:rPr>
                    <w:rFonts w:ascii="Arial" w:hAnsi="Arial" w:eastAsia="Arial" w:cs="Arial"/>
                    <w:b w:val="1"/>
                    <w:bCs w:val="1"/>
                    <w:i w:val="0"/>
                    <w:iCs w:val="0"/>
                    <w:caps w:val="0"/>
                    <w:smallCaps w:val="0"/>
                    <w:color w:val="001D35"/>
                    <w:sz w:val="24"/>
                    <w:szCs w:val="24"/>
                    <w:lang w:val="en-US"/>
                  </w:rPr>
                  <w:t>Intellicom</w:t>
                </w:r>
              </w:p>
              <w:p w:rsidR="31C5DAAA" w:rsidP="31C5DAAA" w:rsidRDefault="31C5DAAA" w14:paraId="3A1BA9DA" w14:textId="3B86A881">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203A716D" w14:textId="6B44BD4A">
                <w:pPr>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01-2016 to 04-2018</w:t>
                </w:r>
              </w:p>
            </w:tc>
          </w:tr>
          <w:tr w:rsidR="31C5DAAA" w:rsidTr="31C5DAAA" w14:paraId="1FAFC3F5">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29DAEC0" w14:textId="20D45BB0">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257E904C" w14:textId="7FE15459">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5</w:t>
                </w:r>
              </w:p>
            </w:tc>
          </w:tr>
          <w:tr w:rsidR="31C5DAAA" w:rsidTr="31C5DAAA" w14:paraId="24014338">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87C3743" w14:textId="1F8D3129">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AD017AB" w14:textId="5C516387">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Asp.net Web Application</w:t>
                </w:r>
              </w:p>
            </w:tc>
          </w:tr>
          <w:tr w:rsidR="31C5DAAA" w:rsidTr="31C5DAAA" w14:paraId="7EDF54FA">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23290E3E" w14:textId="0DC9014E">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C171262" w14:textId="4E0C182F">
                <w:pPr>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78D2A8C4">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E8BA9DA" w14:textId="07004593">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3614FAD1" w14:textId="639F42D1">
                <w:pPr>
                  <w:spacing w:before="60" w:after="60" w:line="240" w:lineRule="auto"/>
                  <w:ind w:left="0"/>
                  <w:rPr>
                    <w:b w:val="0"/>
                    <w:bCs w:val="0"/>
                    <w:i w:val="0"/>
                    <w:iCs w:val="0"/>
                    <w:color w:val="F15B40"/>
                    <w:sz w:val="28"/>
                    <w:szCs w:val="28"/>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The main aim is to develop a web-based application efficient solution to help you phone auditing (phone recording system, voice logger system).</w:t>
                </w:r>
              </w:p>
            </w:tc>
          </w:tr>
          <w:tr w:rsidR="31C5DAAA" w:rsidTr="31C5DAAA" w14:paraId="6E25E028">
            <w:trPr>
              <w:trHeight w:val="112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7C51FFB3" w14:textId="0F2911FA">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9545B0E" w14:textId="6B7129C4">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33D630D5" w14:textId="2925AF24">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D3A6361" w14:textId="705EF6EB">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Web Application</w:t>
                </w:r>
              </w:p>
              <w:p w:rsidR="31C5DAAA" w:rsidP="31C5DAAA" w:rsidRDefault="31C5DAAA" w14:paraId="2C9E5DDD" w14:textId="2AF76E24">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Implement Business logic</w:t>
                </w:r>
              </w:p>
              <w:p w:rsidR="31C5DAAA" w:rsidP="31C5DAAA" w:rsidRDefault="31C5DAAA" w14:paraId="41C1FDD4" w14:textId="61CD8CB5">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Work on Data Access Layer</w:t>
                </w:r>
              </w:p>
              <w:p w:rsidR="31C5DAAA" w:rsidP="31C5DAAA" w:rsidRDefault="31C5DAAA" w14:paraId="668CC851" w14:textId="72B1D66C">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w:t>
                </w:r>
              </w:p>
            </w:tc>
          </w:tr>
        </w:tbl>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533D8B88">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4408115E" w14:textId="13B3C280">
                <w:pPr>
                  <w:bidi w:val="0"/>
                  <w:spacing w:before="60" w:after="60" w:line="219" w:lineRule="exact"/>
                  <w:ind w:left="0"/>
                  <w:rPr>
                    <w:rFonts w:ascii="Tahoma" w:hAnsi="Tahoma" w:eastAsia="Tahoma" w:cs="Tahoma"/>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Client Name :</w:t>
                </w:r>
                <w:r w:rsidRPr="31C5DAAA" w:rsidR="31C5DAAA">
                  <w:rPr>
                    <w:rFonts w:ascii="Tahoma" w:hAnsi="Tahoma" w:eastAsia="Tahoma" w:cs="Tahoma"/>
                    <w:b w:val="1"/>
                    <w:bCs w:val="1"/>
                    <w:i w:val="0"/>
                    <w:iCs w:val="0"/>
                    <w:caps w:val="0"/>
                    <w:smallCaps w:val="0"/>
                    <w:color w:val="000000" w:themeColor="text1" w:themeTint="FF" w:themeShade="FF"/>
                    <w:sz w:val="20"/>
                    <w:szCs w:val="20"/>
                    <w:lang w:val="en-US"/>
                  </w:rPr>
                  <w:t xml:space="preserve"> </w:t>
                </w:r>
                <w:r w:rsidRPr="31C5DAAA" w:rsidR="31C5DAAA">
                  <w:rPr>
                    <w:rFonts w:ascii="Verdana" w:hAnsi="Verdana" w:eastAsia="Verdana" w:cs="Verdana"/>
                    <w:b w:val="1"/>
                    <w:bCs w:val="1"/>
                    <w:i w:val="0"/>
                    <w:iCs w:val="0"/>
                    <w:caps w:val="0"/>
                    <w:smallCaps w:val="0"/>
                    <w:color w:val="292929"/>
                    <w:sz w:val="19"/>
                    <w:szCs w:val="19"/>
                    <w:lang w:val="en-US"/>
                  </w:rPr>
                  <w:t>Army, IIT-Madras, Indian Railways., MES-Military engineering services.</w:t>
                </w:r>
              </w:p>
              <w:p w:rsidR="31C5DAAA" w:rsidP="31C5DAAA" w:rsidRDefault="31C5DAAA" w14:paraId="524A6DB5" w14:textId="0A93E755">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0676C2C1" w14:textId="66FCA884">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01-2015 to 01-2016</w:t>
                </w:r>
              </w:p>
            </w:tc>
          </w:tr>
          <w:tr w:rsidR="31C5DAAA" w:rsidTr="31C5DAAA" w14:paraId="042C3C9C">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E4CC707" w14:textId="26FDB99B">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671976A" w14:textId="65B1C937">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8</w:t>
                </w:r>
              </w:p>
            </w:tc>
          </w:tr>
          <w:tr w:rsidR="31C5DAAA" w:rsidTr="31C5DAAA" w14:paraId="217E47DF">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F1456F0" w14:textId="2A27BF4F">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6755905" w14:textId="1059F058">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Asp.net Web Application and Mobile App in Android Studio</w:t>
                </w:r>
              </w:p>
            </w:tc>
          </w:tr>
          <w:tr w:rsidR="31C5DAAA" w:rsidTr="31C5DAAA" w14:paraId="370477AF">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2BB7EAC" w14:textId="2CB2A6D1">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7D8B9D9" w14:textId="561F877D">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35D374BF">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57C6697" w14:textId="634F12E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2628535" w14:textId="2E98ABB8">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Offline &amp; Online survey tracking mobile App.</w:t>
                </w:r>
              </w:p>
            </w:tc>
          </w:tr>
          <w:tr w:rsidR="31C5DAAA" w:rsidTr="31C5DAAA" w14:paraId="5997B0BD">
            <w:trPr>
              <w:trHeight w:val="112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8E53DB7" w14:textId="088721F0">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7F2128F0" w14:textId="3E2AAE5A">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682DF58" w14:textId="189A444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B69F264" w14:textId="1F553133">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Android Native Mobile Application</w:t>
                </w:r>
              </w:p>
              <w:p w:rsidR="31C5DAAA" w:rsidP="31C5DAAA" w:rsidRDefault="31C5DAAA" w14:paraId="71420C3E" w14:textId="60381ABC">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Develop Web Application</w:t>
                </w:r>
              </w:p>
              <w:p w:rsidR="31C5DAAA" w:rsidP="31C5DAAA" w:rsidRDefault="31C5DAAA" w14:paraId="4E1F2BF7" w14:textId="2F8AA38E">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Develop application for multiple users' login.</w:t>
                </w:r>
              </w:p>
              <w:p w:rsidR="31C5DAAA" w:rsidP="31C5DAAA" w:rsidRDefault="31C5DAAA" w14:paraId="13A83492" w14:textId="6D57C0CE">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 </w:t>
                </w:r>
              </w:p>
            </w:tc>
          </w:tr>
        </w:tbl>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345C6EB7">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1BD14038" w14:textId="41E506F8">
                <w:pPr>
                  <w:bidi w:val="0"/>
                  <w:spacing w:before="60" w:after="60" w:line="222" w:lineRule="exact"/>
                  <w:ind w:left="0"/>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Client Name :</w:t>
                </w: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1"/>
                    <w:bCs w:val="1"/>
                    <w:i w:val="0"/>
                    <w:iCs w:val="0"/>
                    <w:caps w:val="0"/>
                    <w:smallCaps w:val="0"/>
                    <w:color w:val="292929"/>
                    <w:sz w:val="20"/>
                    <w:szCs w:val="20"/>
                    <w:lang w:val="en-US"/>
                  </w:rPr>
                  <w:t>CSS (USA): Healthcare domain</w:t>
                </w:r>
              </w:p>
              <w:p w:rsidR="31C5DAAA" w:rsidP="31C5DAAA" w:rsidRDefault="31C5DAAA" w14:paraId="4BCF5C93" w14:textId="30FDAB8F">
                <w:pPr>
                  <w:bidi w:val="0"/>
                  <w:spacing w:before="60" w:after="60" w:line="219" w:lineRule="exact"/>
                  <w:ind w:left="0"/>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538AC6B8" w14:textId="640960F5">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08-2011 to 12-2014</w:t>
                </w:r>
              </w:p>
            </w:tc>
          </w:tr>
          <w:tr w:rsidR="31C5DAAA" w:rsidTr="31C5DAAA" w14:paraId="24453618">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ACFEDC6" w14:textId="0EA945B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23CB9B9" w14:textId="7DA1A035">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20</w:t>
                </w:r>
              </w:p>
            </w:tc>
          </w:tr>
          <w:tr w:rsidR="31C5DAAA" w:rsidTr="31C5DAAA" w14:paraId="25917CB4">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D386224" w14:textId="2AB200B0">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81C6E57" w14:textId="21D8B53F">
                <w:pPr>
                  <w:bidi w:val="0"/>
                  <w:spacing w:before="60" w:after="60" w:line="222" w:lineRule="exact"/>
                  <w:ind w:left="112"/>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C#, Asp.net, using Entity Framework with SQL Server 2008, SSRS.</w:t>
                </w:r>
              </w:p>
            </w:tc>
          </w:tr>
          <w:tr w:rsidR="31C5DAAA" w:rsidTr="31C5DAAA" w14:paraId="4FB55FE9">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3238453" w14:textId="4E1C8837">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6305D6A7" w14:textId="3D8BA8F6">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Software Engineer</w:t>
                </w:r>
              </w:p>
            </w:tc>
          </w:tr>
          <w:tr w:rsidR="31C5DAAA" w:rsidTr="31C5DAAA" w14:paraId="422C0B10">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99C39E9" w14:textId="61A31A2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6CE69097" w14:textId="3296BEFE">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The main aim to develop a web-based application efficient Solutions to help you streamline clinical, financial and operational processes, maximize insight across your healthcare continuum, and achieve your mission to deliver the best patient care possible. ADT, AR-module, Inventory module, MR module, HR module, Payroll module, Collection, AP module, Claim Files Maintenance Module, Insurance Files Maintenance Module </w:t>
                </w:r>
              </w:p>
              <w:p w:rsidR="31C5DAAA" w:rsidP="31C5DAAA" w:rsidRDefault="31C5DAAA" w14:paraId="705DC28A" w14:textId="5DCFF97D">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Reporting: SSRS, SIS used for creating reports.</w:t>
                </w:r>
              </w:p>
            </w:tc>
          </w:tr>
          <w:tr w:rsidR="31C5DAAA" w:rsidTr="31C5DAAA" w14:paraId="5791C72E">
            <w:trPr>
              <w:trHeight w:val="9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E3D8A43" w14:textId="4C428ABD">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0B12DA9" w14:textId="0B1D927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E4ED0E5" w14:textId="73258864">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Web Application</w:t>
                </w:r>
              </w:p>
              <w:p w:rsidR="31C5DAAA" w:rsidP="31C5DAAA" w:rsidRDefault="31C5DAAA" w14:paraId="491C4684" w14:textId="7F6CF039">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Work on SSRS Reports</w:t>
                </w:r>
              </w:p>
              <w:p w:rsidR="31C5DAAA" w:rsidP="31C5DAAA" w:rsidRDefault="31C5DAAA" w14:paraId="5EB880F4" w14:textId="3F0E15A0">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 </w:t>
                </w:r>
              </w:p>
            </w:tc>
          </w:tr>
        </w:tbl>
        <w:p w:rsidR="07CC9F01" w:rsidP="31C5DAAA" w:rsidRDefault="07CC9F01" w14:paraId="04330DED" w14:textId="03F250CB">
          <w:pPr>
            <w:bidi w:val="0"/>
            <w:spacing w:before="60" w:after="60" w:line="250" w:lineRule="auto"/>
            <w:rPr>
              <w:rFonts w:ascii="Segoe UI" w:hAnsi="Segoe UI" w:eastAsia="Segoe UI" w:cs="Segoe UI"/>
              <w:b w:val="0"/>
              <w:bCs w:val="0"/>
              <w:i w:val="0"/>
              <w:iCs w:val="0"/>
              <w:caps w:val="0"/>
              <w:smallCaps w:val="0"/>
              <w:noProof w:val="0"/>
              <w:color w:val="F15B40"/>
              <w:sz w:val="28"/>
              <w:szCs w:val="28"/>
              <w:lang w:val="en-US"/>
            </w:rPr>
          </w:pPr>
          <w:r w:rsidRPr="31C5DAAA" w:rsidR="07CC9F01">
            <w:rPr>
              <w:rFonts w:ascii="Segoe UI" w:hAnsi="Segoe UI" w:eastAsia="Segoe UI" w:cs="Segoe UI"/>
              <w:b w:val="1"/>
              <w:bCs w:val="1"/>
              <w:i w:val="0"/>
              <w:iCs w:val="0"/>
              <w:caps w:val="1"/>
              <w:noProof w:val="0"/>
              <w:color w:val="F15B40"/>
              <w:sz w:val="28"/>
              <w:szCs w:val="28"/>
              <w:lang w:val="en-US"/>
            </w:rPr>
            <w:t xml:space="preserve"> </w:t>
          </w:r>
        </w:p>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25030A3A">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5B9947C7" w14:textId="12A9DF0E">
                <w:pPr>
                  <w:bidi w:val="0"/>
                  <w:spacing w:before="60" w:after="60" w:line="222" w:lineRule="exact"/>
                  <w:ind w:left="0"/>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Client Name :</w:t>
                </w: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1"/>
                    <w:bCs w:val="1"/>
                    <w:i w:val="0"/>
                    <w:iCs w:val="0"/>
                    <w:caps w:val="0"/>
                    <w:smallCaps w:val="0"/>
                    <w:strike w:val="0"/>
                    <w:dstrike w:val="0"/>
                    <w:color w:val="292929"/>
                    <w:sz w:val="20"/>
                    <w:szCs w:val="20"/>
                    <w:u w:val="none"/>
                    <w:lang w:val="en-US"/>
                  </w:rPr>
                  <w:t>Credi-Health</w:t>
                </w:r>
              </w:p>
              <w:p w:rsidR="31C5DAAA" w:rsidP="31C5DAAA" w:rsidRDefault="31C5DAAA" w14:paraId="45F94934" w14:textId="1266508C">
                <w:pPr>
                  <w:bidi w:val="0"/>
                  <w:spacing w:before="60" w:after="60" w:line="219" w:lineRule="exact"/>
                  <w:ind w:left="0"/>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1D658D42" w14:textId="7DC9F137">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05-2017 to 12-2018</w:t>
                </w:r>
              </w:p>
            </w:tc>
          </w:tr>
          <w:tr w:rsidR="31C5DAAA" w:rsidTr="31C5DAAA" w14:paraId="4F19161C">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0F7E412" w14:textId="790D21B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2BD7716" w14:textId="239A894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5</w:t>
                </w:r>
              </w:p>
            </w:tc>
          </w:tr>
          <w:tr w:rsidR="31C5DAAA" w:rsidTr="31C5DAAA" w14:paraId="36A805E7">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4F7CA5B" w14:textId="6CC1C2AF">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C5D66A0" w14:textId="27BE99C8">
                <w:pPr>
                  <w:bidi w:val="0"/>
                  <w:spacing w:before="60" w:after="60" w:line="225" w:lineRule="exact"/>
                  <w:ind w:left="112"/>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C#, MVC, SQL Server 2008 R2,</w:t>
                </w:r>
              </w:p>
            </w:tc>
          </w:tr>
          <w:tr w:rsidR="31C5DAAA" w:rsidTr="31C5DAAA" w14:paraId="29D63D84">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A43553E" w14:textId="410F2E0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0618BD8" w14:textId="0F0F9993">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20805823">
            <w:trPr>
              <w:trHeight w:val="76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9409ECA" w14:textId="342E95C0">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E245DDC" w14:textId="476041E6">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292929"/>
                    <w:sz w:val="20"/>
                    <w:szCs w:val="20"/>
                    <w:lang w:val="en-US"/>
                  </w:rPr>
                  <w:t xml:space="preserve">The aim was to develop a web-based application to help efficient Search Engine optimization by searching doctor’s, hospital details and doctor's appointments, medical billing, patient's treatment history, diagnostic </w:t>
                </w:r>
                <w:r w:rsidRPr="31C5DAAA" w:rsidR="31C5DAAA">
                  <w:rPr>
                    <w:rFonts w:ascii="Century Gothic" w:hAnsi="Century Gothic" w:eastAsia="Century Gothic" w:cs="Century Gothic"/>
                    <w:b w:val="0"/>
                    <w:bCs w:val="0"/>
                    <w:i w:val="0"/>
                    <w:iCs w:val="0"/>
                    <w:caps w:val="0"/>
                    <w:smallCaps w:val="0"/>
                    <w:color w:val="292929"/>
                    <w:sz w:val="20"/>
                    <w:szCs w:val="20"/>
                    <w:lang w:val="en-US"/>
                  </w:rPr>
                  <w:t>information</w:t>
                </w:r>
                <w:r w:rsidRPr="31C5DAAA" w:rsidR="31C5DAAA">
                  <w:rPr>
                    <w:rFonts w:ascii="Century Gothic" w:hAnsi="Century Gothic" w:eastAsia="Century Gothic" w:cs="Century Gothic"/>
                    <w:b w:val="0"/>
                    <w:bCs w:val="0"/>
                    <w:i w:val="0"/>
                    <w:iCs w:val="0"/>
                    <w:caps w:val="0"/>
                    <w:smallCaps w:val="0"/>
                    <w:color w:val="292929"/>
                    <w:sz w:val="20"/>
                    <w:szCs w:val="20"/>
                    <w:lang w:val="en-US"/>
                  </w:rPr>
                  <w:t xml:space="preserve"> and the administrative activities of a clinic timing.</w:t>
                </w:r>
              </w:p>
            </w:tc>
          </w:tr>
          <w:tr w:rsidR="31C5DAAA" w:rsidTr="31C5DAAA" w14:paraId="494AF55D">
            <w:trPr>
              <w:trHeight w:val="9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9C38E00" w14:textId="3F44B0AE">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3BB564B2" w14:textId="45C27E7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52E4E200" w14:textId="2E7375E4">
                <w:pPr>
                  <w:pStyle w:val="ListParagraph"/>
                  <w:numPr>
                    <w:ilvl w:val="0"/>
                    <w:numId w:val="19"/>
                  </w:numPr>
                  <w:tabs>
                    <w:tab w:val="left" w:leader="none" w:pos="833"/>
                  </w:tabs>
                  <w:bidi w:val="0"/>
                  <w:spacing w:before="2" w:after="0" w:line="240" w:lineRule="auto"/>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Designed and developed the web forms using MVC using </w:t>
                </w:r>
                <w:r w:rsidRPr="31C5DAAA" w:rsidR="3DCDBC34">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C#.net.</w:t>
                </w:r>
              </w:p>
              <w:p w:rsidR="31C5DAAA" w:rsidP="31C5DAAA" w:rsidRDefault="31C5DAAA" w14:paraId="5B35DD29" w14:textId="7F3992D4">
                <w:pPr>
                  <w:pStyle w:val="ListParagraph"/>
                  <w:numPr>
                    <w:ilvl w:val="0"/>
                    <w:numId w:val="19"/>
                  </w:numPr>
                  <w:tabs>
                    <w:tab w:val="left" w:leader="none" w:pos="833"/>
                  </w:tabs>
                  <w:bidi w:val="0"/>
                  <w:spacing w:before="2"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Design, Development &amp; Maintenance</w:t>
                </w:r>
              </w:p>
              <w:p w:rsidR="31C5DAAA" w:rsidP="31C5DAAA" w:rsidRDefault="31C5DAAA" w14:paraId="506297B9" w14:textId="74BBEDCD">
                <w:pPr>
                  <w:pStyle w:val="ListParagraph"/>
                  <w:numPr>
                    <w:ilvl w:val="0"/>
                    <w:numId w:val="19"/>
                  </w:numPr>
                  <w:tabs>
                    <w:tab w:val="left" w:leader="none" w:pos="833"/>
                  </w:tabs>
                  <w:bidi w:val="0"/>
                  <w:spacing w:before="0"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Requirement Analysis</w:t>
                </w:r>
              </w:p>
              <w:p w:rsidR="31C5DAAA" w:rsidP="31C5DAAA" w:rsidRDefault="31C5DAAA" w14:paraId="0203878C" w14:textId="425FEB79">
                <w:pPr>
                  <w:tabs>
                    <w:tab w:val="left" w:leader="none" w:pos="833"/>
                  </w:tabs>
                  <w:bidi w:val="0"/>
                  <w:spacing w:before="0"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w:t>
                </w:r>
              </w:p>
              <w:p w:rsidR="31C5DAAA" w:rsidP="31C5DAAA" w:rsidRDefault="31C5DAAA" w14:paraId="7B1CF10E" w14:textId="6CA737B7">
                <w:pPr>
                  <w:tabs>
                    <w:tab w:val="left" w:leader="none" w:pos="720"/>
                  </w:tabs>
                  <w:bidi w:val="0"/>
                  <w:spacing w:before="0" w:after="200" w:line="276" w:lineRule="auto"/>
                  <w:ind w:left="720"/>
                  <w:jc w:val="both"/>
                  <w:rPr>
                    <w:rFonts w:ascii="Century Gothic" w:hAnsi="Century Gothic" w:eastAsia="Century Gothic" w:cs="Century Gothic"/>
                    <w:b w:val="0"/>
                    <w:bCs w:val="0"/>
                    <w:i w:val="0"/>
                    <w:iCs w:val="0"/>
                    <w:sz w:val="20"/>
                    <w:szCs w:val="20"/>
                    <w:lang w:val="en-US"/>
                  </w:rPr>
                </w:pPr>
              </w:p>
            </w:tc>
          </w:tr>
        </w:tbl>
        <w:p w:rsidR="31C5DAAA" w:rsidP="31C5DAAA" w:rsidRDefault="31C5DAAA" w14:paraId="35EBACDB" w14:textId="0BC33170">
          <w:pPr>
            <w:rPr>
              <w:rFonts w:ascii="Anek Devanagari SemiBold" w:hAnsi="Anek Devanagari SemiBold" w:eastAsia="" w:cs="Anek Devanagari SemiBold" w:eastAsiaTheme="majorEastAsia"/>
              <w:b w:val="1"/>
              <w:bCs w:val="1"/>
              <w:caps w:val="1"/>
              <w:color w:val="F15B40"/>
              <w:sz w:val="28"/>
              <w:szCs w:val="28"/>
            </w:rPr>
          </w:pPr>
        </w:p>
      </w:sdtContent>
    </w:sdt>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059DF2E2" w14:paraId="00EF79CF" w14:textId="77777777">
        <w:tc>
          <w:tcPr>
            <w:tcW w:w="9350" w:type="dxa"/>
            <w:gridSpan w:val="2"/>
            <w:tcMar/>
          </w:tcPr>
          <w:sdt>
            <w:sdtPr>
              <w:rPr>
                <w:rFonts w:ascii="Anek Devanagari SemiBold" w:hAnsi="Anek Devanagari SemiBold" w:cs="Anek Devanagari SemiBold"/>
                <w:color w:val="F15B40"/>
              </w:rPr>
              <w:id w:val="-515462230"/>
              <w:placeholder>
                <w:docPart w:val="6978C379A6A74ED2B6DCE1A792904DD2"/>
              </w:placeholder>
              <w15:appearance w15:val="hidden"/>
            </w:sdtPr>
            <w:sdtEndPr>
              <w:rPr>
                <w:rFonts w:ascii="Anek Devanagari SemiBold" w:hAnsi="Anek Devanagari SemiBold" w:cs="Anek Devanagari SemiBold"/>
                <w:color w:val="F15B40"/>
              </w:rPr>
            </w:sdtEndPr>
            <w:sdtContent>
              <w:p w:rsidRPr="001F57F7" w:rsidR="001F57F7" w:rsidP="001F57F7" w:rsidRDefault="0004394E" w14:paraId="68397FFA" w14:textId="37A6E997">
                <w:pPr>
                  <w:pStyle w:val="Heading1"/>
                  <w:rPr>
                    <w:rFonts w:ascii="Anek Devanagari SemiBold" w:hAnsi="Anek Devanagari SemiBold" w:cs="Anek Devanagari SemiBold"/>
                    <w:color w:val="F15B40"/>
                  </w:rPr>
                </w:pPr>
                <w:r w:rsidRPr="00482827">
                  <w:rPr>
                    <w:rFonts w:ascii="Anek Devanagari SemiBold" w:hAnsi="Anek Devanagari SemiBold" w:cs="Anek Devanagari SemiBold"/>
                    <w:color w:val="F15B40"/>
                    <w:sz w:val="28"/>
                    <w:szCs w:val="36"/>
                  </w:rPr>
                  <w:t>CERTIFICATIONS</w:t>
                </w:r>
              </w:p>
            </w:sdtContent>
          </w:sdt>
        </w:tc>
      </w:tr>
      <w:tr w:rsidR="009B588E" w:rsidTr="059DF2E2" w14:paraId="24088B57" w14:textId="77777777">
        <w:tc>
          <w:tcPr>
            <w:tcW w:w="445" w:type="dxa"/>
            <w:tcMar/>
          </w:tcPr>
          <w:p w:rsidR="009B588E" w:rsidP="008B33BD" w:rsidRDefault="0065061E" w14:paraId="7E20ACEC" w14:textId="77777777">
            <w:sdt>
              <w:sdtPr>
                <w:id w:val="-1641499806"/>
                <w14:checkbox>
                  <w14:checked w14:val="0"/>
                  <w14:checkedState w14:val="2612" w14:font="MS Gothic"/>
                  <w14:uncheckedState w14:val="2610" w14:font="MS Gothic"/>
                </w14:checkbox>
              </w:sdtPr>
              <w:sdtEndPr/>
              <w:sdtContent>
                <w:r w:rsidR="00CB498C">
                  <w:rPr>
                    <w:rFonts w:hint="eastAsia" w:ascii="MS Gothic" w:hAnsi="MS Gothic" w:eastAsia="MS Gothic"/>
                  </w:rPr>
                  <w:t>☐</w:t>
                </w:r>
              </w:sdtContent>
            </w:sdt>
          </w:p>
        </w:tc>
        <w:tc>
          <w:tcPr>
            <w:tcW w:w="8905" w:type="dxa"/>
            <w:tcBorders>
              <w:bottom w:val="single" w:color="E99D93" w:themeColor="accent6" w:sz="4" w:space="0"/>
            </w:tcBorders>
            <w:tcMar/>
          </w:tcPr>
          <w:p w:rsidR="009B588E" w:rsidP="059DF2E2" w:rsidRDefault="0065061E" w14:paraId="4696D8D0" w14:textId="2327C233">
            <w:pPr>
              <w:pStyle w:val="Normal"/>
            </w:pPr>
            <w:sdt>
              <w:sdtPr>
                <w:id w:val="-897740501"/>
                <w15:appearance w15:val="hidden"/>
                <w:placeholder>
                  <w:docPart w:val="CDF4D20E74034DB3A741F934F1BF8964"/>
                </w:placeholder>
              </w:sdtPr>
              <w:sdtContent>
                <w:r w:rsidR="37D91408">
                  <w:rPr/>
                  <w:t xml:space="preserve">ISO 27001 </w:t>
                </w:r>
                <w:r w:rsidR="78C7B898">
                  <w:rPr/>
                  <w:t>Training Certification.</w:t>
                </w:r>
              </w:sdtContent>
            </w:sdt>
          </w:p>
        </w:tc>
      </w:tr>
    </w:tbl>
    <w:p w:rsidR="009B588E" w:rsidP="008B33BD" w:rsidRDefault="009B588E" w14:paraId="2FD9BAEC" w14:textId="77777777"/>
    <w:p w:rsidR="00A92B24" w:rsidP="008B33BD" w:rsidRDefault="00A92B24" w14:paraId="55ED0589" w14:textId="77777777"/>
    <w:p w:rsidR="00A92B24" w:rsidP="008B33BD" w:rsidRDefault="00A92B24" w14:paraId="4BE5738E" w14:textId="781ED9C7">
      <w:pPr>
        <w:rPr>
          <w:rFonts w:ascii="Anek Devanagari SemiBold" w:hAnsi="Anek Devanagari SemiBold" w:cs="Anek Devanagari SemiBold" w:eastAsiaTheme="majorEastAsia"/>
          <w:b/>
          <w:bCs/>
          <w:caps/>
          <w:color w:val="F15B40"/>
          <w:spacing w:val="20"/>
          <w:sz w:val="28"/>
          <w:szCs w:val="36"/>
        </w:rPr>
      </w:pPr>
      <w:r w:rsidRPr="00A92B24">
        <w:rPr>
          <w:rFonts w:ascii="Anek Devanagari SemiBold" w:hAnsi="Anek Devanagari SemiBold" w:cs="Anek Devanagari SemiBold" w:eastAsiaTheme="majorEastAsia"/>
          <w:b/>
          <w:bCs/>
          <w:caps/>
          <w:color w:val="F15B40"/>
          <w:spacing w:val="20"/>
          <w:sz w:val="28"/>
          <w:szCs w:val="36"/>
        </w:rPr>
        <w:t xml:space="preserve">Professional </w:t>
      </w:r>
      <w:r>
        <w:rPr>
          <w:rFonts w:ascii="Anek Devanagari SemiBold" w:hAnsi="Anek Devanagari SemiBold" w:cs="Anek Devanagari SemiBold" w:eastAsiaTheme="majorEastAsia"/>
          <w:b/>
          <w:bCs/>
          <w:caps/>
          <w:color w:val="F15B40"/>
          <w:spacing w:val="20"/>
          <w:sz w:val="28"/>
          <w:szCs w:val="36"/>
        </w:rPr>
        <w:t>Awards</w:t>
      </w:r>
      <w:r w:rsidRPr="00A92B24">
        <w:rPr>
          <w:rFonts w:ascii="Anek Devanagari SemiBold" w:hAnsi="Anek Devanagari SemiBold" w:cs="Anek Devanagari SemiBold" w:eastAsiaTheme="majorEastAsia"/>
          <w:b/>
          <w:bCs/>
          <w:caps/>
          <w:color w:val="F15B40"/>
          <w:spacing w:val="20"/>
          <w:sz w:val="28"/>
          <w:szCs w:val="36"/>
        </w:rPr>
        <w:t xml:space="preserve"> / Achievements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A92B24" w:rsidTr="059DF2E2" w14:paraId="66258D8D" w14:textId="77777777">
        <w:tc>
          <w:tcPr>
            <w:tcW w:w="445" w:type="dxa"/>
            <w:tcMar/>
          </w:tcPr>
          <w:p w:rsidR="00A92B24" w:rsidP="008C007C" w:rsidRDefault="0065061E" w14:paraId="6E401759" w14:textId="43F78AED">
            <w:sdt>
              <w:sdtPr>
                <w:id w:val="1269885849"/>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8905" w:type="dxa"/>
            <w:tcBorders>
              <w:bottom w:val="single" w:color="E99D93" w:themeColor="accent6" w:sz="4" w:space="0"/>
            </w:tcBorders>
            <w:tcMar/>
          </w:tcPr>
          <w:p w:rsidR="00A92B24" w:rsidP="008C007C" w:rsidRDefault="0065061E" w14:paraId="2BCCAD6A" w14:textId="26E9CF94">
            <w:sdt>
              <w:sdtPr>
                <w:id w:val="-1451392776"/>
                <w:placeholder>
                  <w:docPart w:val="CC71A95ADC1A4184A45859E43C892722"/>
                </w:placeholder>
                <w15:appearance w15:val="hidden"/>
              </w:sdtPr>
              <w:sdtEndPr/>
              <w:sdtContent>
                <w:r w:rsidR="31DC4A7A">
                  <w:t>H</w:t>
                </w:r>
                <w:r w:rsidR="189429E1">
                  <w:t xml:space="preserve">ighest sale of product application </w:t>
                </w:r>
              </w:sdtContent>
            </w:sdt>
          </w:p>
        </w:tc>
      </w:tr>
    </w:tbl>
    <w:p w:rsidRPr="00A92B24" w:rsidR="00A92B24" w:rsidP="008B33BD" w:rsidRDefault="00A92B24" w14:paraId="3CF68D32" w14:textId="77777777">
      <w:pPr>
        <w:rPr>
          <w:rFonts w:ascii="Anek Devanagari SemiBold" w:hAnsi="Anek Devanagari SemiBold" w:cs="Anek Devanagari SemiBold" w:eastAsiaTheme="majorEastAsia"/>
          <w:b/>
          <w:bCs/>
          <w:caps/>
          <w:color w:val="F15B40"/>
          <w:spacing w:val="20"/>
          <w:sz w:val="28"/>
          <w:szCs w:val="36"/>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21BEF1F9" w14:paraId="392D088D" w14:textId="77777777">
        <w:tc>
          <w:tcPr>
            <w:tcW w:w="9350" w:type="dxa"/>
            <w:gridSpan w:val="2"/>
          </w:tcPr>
          <w:p w:rsidR="009B588E" w:rsidP="009B588E" w:rsidRDefault="0065061E" w14:paraId="4EE4C381" w14:textId="5C79D7F5">
            <w:pPr>
              <w:pStyle w:val="Heading1"/>
            </w:pPr>
            <w:sdt>
              <w:sdtPr>
                <w:rPr>
                  <w:color w:val="F15B40"/>
                </w:rPr>
                <w:id w:val="-1956167511"/>
                <w:placeholder>
                  <w:docPart w:val="448AAAF796934D73A117AD5764505965"/>
                </w:placeholder>
                <w15:appearance w15:val="hidden"/>
              </w:sdtPr>
              <w:sdtEndPr/>
              <w:sdtContent>
                <w:r w:rsidRPr="00482827" w:rsidR="0004394E">
                  <w:rPr>
                    <w:rFonts w:ascii="Anek Devanagari SemiBold" w:hAnsi="Anek Devanagari SemiBold" w:cs="Anek Devanagari SemiBold"/>
                    <w:color w:val="F15B40"/>
                    <w:sz w:val="28"/>
                    <w:szCs w:val="36"/>
                  </w:rPr>
                  <w:t>Educational Qualifications</w:t>
                </w:r>
              </w:sdtContent>
            </w:sdt>
            <w:r w:rsidR="00E342DA">
              <w:t xml:space="preserve"> </w:t>
            </w:r>
          </w:p>
        </w:tc>
      </w:tr>
      <w:tr w:rsidR="009B588E" w:rsidTr="21BEF1F9" w14:paraId="4132DFD2" w14:textId="77777777">
        <w:tc>
          <w:tcPr>
            <w:tcW w:w="445" w:type="dxa"/>
          </w:tcPr>
          <w:p w:rsidR="009B588E" w:rsidP="008B33BD" w:rsidRDefault="0065061E" w14:paraId="0FADD727" w14:textId="5647F080">
            <w:sdt>
              <w:sdtPr>
                <w:id w:val="1557816689"/>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bottom w:val="single" w:color="E99D93" w:themeColor="accent6" w:sz="4" w:space="0"/>
            </w:tcBorders>
          </w:tcPr>
          <w:p w:rsidR="009B588E" w:rsidP="00482827" w:rsidRDefault="00482827" w14:paraId="1B23A30D" w14:textId="1B8F3218">
            <w:pPr>
              <w:spacing w:before="0" w:after="13" w:line="249" w:lineRule="auto"/>
            </w:pPr>
            <w:r w:rsidRPr="21BEF1F9">
              <w:rPr>
                <w:b/>
                <w:bCs/>
              </w:rPr>
              <w:t>B.Tech</w:t>
            </w:r>
            <w:r>
              <w:t xml:space="preserve"> from </w:t>
            </w:r>
            <w:r w:rsidR="003E7A4B">
              <w:t>FET RBS college</w:t>
            </w:r>
            <w:r>
              <w:t xml:space="preserve"> </w:t>
            </w:r>
            <w:r w:rsidR="003E7A4B">
              <w:t xml:space="preserve">Uttar Pradesh Technical </w:t>
            </w:r>
            <w:r>
              <w:t xml:space="preserve">University, </w:t>
            </w:r>
            <w:r w:rsidR="003E7A4B">
              <w:t>Lucknow</w:t>
            </w:r>
            <w:r w:rsidR="66260FF0">
              <w:t>-2006</w:t>
            </w:r>
          </w:p>
        </w:tc>
      </w:tr>
      <w:tr w:rsidR="009B588E" w:rsidTr="21BEF1F9" w14:paraId="01735CB2" w14:textId="77777777">
        <w:tc>
          <w:tcPr>
            <w:tcW w:w="445" w:type="dxa"/>
          </w:tcPr>
          <w:p w:rsidR="009B588E" w:rsidP="008B33BD" w:rsidRDefault="0065061E" w14:paraId="57C15AAC" w14:textId="205361E5">
            <w:sdt>
              <w:sdtPr>
                <w:id w:val="-611898348"/>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top w:val="single" w:color="E99D93" w:themeColor="accent6" w:sz="4" w:space="0"/>
              <w:bottom w:val="single" w:color="E99D93" w:themeColor="accent6" w:sz="4" w:space="0"/>
            </w:tcBorders>
          </w:tcPr>
          <w:p w:rsidR="009B588E" w:rsidP="00482827" w:rsidRDefault="00482827" w14:paraId="2FC05B17" w14:textId="172D4A88">
            <w:pPr>
              <w:spacing w:before="0" w:after="13" w:line="249" w:lineRule="auto"/>
            </w:pPr>
            <w:r>
              <w:rPr>
                <w:b/>
              </w:rPr>
              <w:t xml:space="preserve">Intermediate </w:t>
            </w:r>
            <w:r>
              <w:t xml:space="preserve">from </w:t>
            </w:r>
            <w:r w:rsidR="003E7A4B">
              <w:t>Holy public school CBSE Board</w:t>
            </w:r>
            <w:r>
              <w:t xml:space="preserve"> – 20</w:t>
            </w:r>
            <w:r w:rsidR="003E7A4B">
              <w:t>02</w:t>
            </w:r>
            <w:r>
              <w:t>.</w:t>
            </w:r>
          </w:p>
        </w:tc>
      </w:tr>
      <w:tr w:rsidR="009B588E" w:rsidTr="21BEF1F9" w14:paraId="40D96319" w14:textId="77777777">
        <w:tc>
          <w:tcPr>
            <w:tcW w:w="445" w:type="dxa"/>
          </w:tcPr>
          <w:p w:rsidR="009B588E" w:rsidP="008B33BD" w:rsidRDefault="0065061E" w14:paraId="41B7DC40" w14:textId="45A1E663">
            <w:sdt>
              <w:sdtPr>
                <w:id w:val="-1959092794"/>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top w:val="single" w:color="E99D93" w:themeColor="accent6" w:sz="4" w:space="0"/>
              <w:bottom w:val="single" w:color="E99D93" w:themeColor="accent6" w:sz="4" w:space="0"/>
            </w:tcBorders>
          </w:tcPr>
          <w:p w:rsidR="009B588E" w:rsidP="00482827" w:rsidRDefault="00482827" w14:paraId="458956F2" w14:textId="03F6B70B">
            <w:pPr>
              <w:spacing w:before="0" w:after="13" w:line="249" w:lineRule="auto"/>
            </w:pPr>
            <w:r w:rsidRPr="21BEF1F9">
              <w:rPr>
                <w:b/>
                <w:bCs/>
              </w:rPr>
              <w:t>High School</w:t>
            </w:r>
            <w:r>
              <w:t xml:space="preserve"> from </w:t>
            </w:r>
            <w:r w:rsidR="003E7A4B">
              <w:t xml:space="preserve">Holy </w:t>
            </w:r>
            <w:r w:rsidR="77F16B11">
              <w:t>Public-School CBSE</w:t>
            </w:r>
            <w:r w:rsidR="003E7A4B">
              <w:t xml:space="preserve"> Board</w:t>
            </w:r>
            <w:r>
              <w:t xml:space="preserve"> – 20</w:t>
            </w:r>
            <w:r w:rsidR="003E7A4B">
              <w:t>00</w:t>
            </w:r>
            <w:r>
              <w:t>.</w:t>
            </w:r>
          </w:p>
        </w:tc>
      </w:tr>
    </w:tbl>
    <w:p w:rsidR="001232C8" w:rsidP="00635A59" w:rsidRDefault="001232C8" w14:paraId="450CB5FF" w14:textId="77777777"/>
    <w:p w:rsidRPr="00635A59" w:rsidR="00A92B24" w:rsidP="74B8DFC3" w:rsidRDefault="00A92B24" w14:paraId="7F31A76B" w14:textId="53355D31">
      <w:pPr>
        <w:pStyle w:val="Normal"/>
        <w:rPr>
          <w:rFonts w:ascii="Anek Devanagari SemiBold" w:hAnsi="Anek Devanagari SemiBold" w:eastAsia="" w:cs="Anek Devanagari SemiBold" w:eastAsiaTheme="majorEastAsia"/>
          <w:b w:val="1"/>
          <w:bCs w:val="1"/>
          <w:caps w:val="1"/>
          <w:color w:val="F15B40"/>
          <w:sz w:val="28"/>
          <w:szCs w:val="28"/>
        </w:rPr>
      </w:pPr>
    </w:p>
    <w:sectPr w:rsidRPr="00635A59" w:rsidR="00A92B24" w:rsidSect="0000117B">
      <w:headerReference w:type="default" r:id="rId12"/>
      <w:footerReference w:type="default" r:id="rId13"/>
      <w:pgSz w:w="12240" w:h="15840" w:orient="portrait" w:code="1"/>
      <w:pgMar w:top="1009" w:right="1440" w:bottom="72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061E" w:rsidP="0058680F" w:rsidRDefault="0065061E" w14:paraId="0CF81938" w14:textId="77777777">
      <w:r>
        <w:separator/>
      </w:r>
    </w:p>
  </w:endnote>
  <w:endnote w:type="continuationSeparator" w:id="0">
    <w:p w:rsidR="0065061E" w:rsidP="0058680F" w:rsidRDefault="0065061E" w14:paraId="11979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10352868"/>
      <w:docPartObj>
        <w:docPartGallery w:val="Page Numbers (Bottom of Page)"/>
        <w:docPartUnique/>
      </w:docPartObj>
    </w:sdtPr>
    <w:sdtEndPr>
      <w:rPr>
        <w:b/>
        <w:bCs/>
        <w:color w:val="7F7F7F" w:themeColor="background1" w:themeShade="7F"/>
        <w:spacing w:val="60"/>
      </w:rPr>
    </w:sdtEndPr>
    <w:sdtContent>
      <w:p w:rsidR="0069300D" w:rsidRDefault="0069300D" w14:paraId="61DC7035" w14:textId="5167EDFB">
        <w:pPr>
          <w:pStyle w:val="Footer"/>
          <w:pBdr>
            <w:top w:val="single" w:color="D9D9D9" w:themeColor="background1" w:themeShade="D9" w:sz="4" w:space="1"/>
          </w:pBdr>
          <w:rPr>
            <w:b w:val="0"/>
            <w:bCs/>
          </w:rPr>
        </w:pPr>
        <w:r>
          <w:rPr>
            <w:b w:val="0"/>
          </w:rPr>
          <w:fldChar w:fldCharType="begin"/>
        </w:r>
        <w:r>
          <w:instrText xml:space="preserve"> PAGE   \* MERGEFORMAT </w:instrText>
        </w:r>
        <w:r>
          <w:rPr>
            <w:b w:val="0"/>
          </w:rPr>
          <w:fldChar w:fldCharType="separate"/>
        </w:r>
        <w:r>
          <w:rPr>
            <w:bCs/>
            <w:noProof/>
          </w:rPr>
          <w:t>2</w:t>
        </w:r>
        <w:r>
          <w:rPr>
            <w:b w:val="0"/>
            <w:bCs/>
            <w:noProof/>
          </w:rPr>
          <w:fldChar w:fldCharType="end"/>
        </w:r>
        <w:r>
          <w:rPr>
            <w:bCs/>
          </w:rPr>
          <w:t xml:space="preserve"> | </w:t>
        </w:r>
        <w:r>
          <w:rPr>
            <w:color w:val="7F7F7F" w:themeColor="background1" w:themeShade="7F"/>
            <w:spacing w:val="60"/>
          </w:rPr>
          <w:t>Page</w:t>
        </w:r>
      </w:p>
    </w:sdtContent>
  </w:sdt>
  <w:p w:rsidR="00350D53" w:rsidP="00350D53" w:rsidRDefault="00350D53" w14:paraId="1B42F399" w14:textId="7E2B655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061E" w:rsidP="0058680F" w:rsidRDefault="0065061E" w14:paraId="5D812024" w14:textId="77777777">
      <w:r>
        <w:separator/>
      </w:r>
    </w:p>
  </w:footnote>
  <w:footnote w:type="continuationSeparator" w:id="0">
    <w:p w:rsidR="0065061E" w:rsidP="0058680F" w:rsidRDefault="0065061E" w14:paraId="492E3F3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9300D" w:rsidRDefault="0069300D" w14:paraId="5254C7B8" w14:textId="21B3C4C5">
    <w:pPr>
      <w:pStyle w:val="Header"/>
    </w:pPr>
  </w:p>
</w:hdr>
</file>

<file path=word/intelligence2.xml><?xml version="1.0" encoding="utf-8"?>
<int2:intelligence xmlns:int2="http://schemas.microsoft.com/office/intelligence/2020/intelligence">
  <int2:observations>
    <int2:textHash int2:hashCode="GrBGvP/r8HHEh4" int2:id="WyAVi24m">
      <int2:state int2:type="spell" int2:value="Rejected"/>
    </int2:textHash>
    <int2:textHash int2:hashCode="7WURTUA+eaapj5" int2:id="CTy7TJea">
      <int2:state int2:type="spell" int2:value="Rejected"/>
    </int2:textHash>
    <int2:textHash int2:hashCode="mRgoeu5rNFHT2B" int2:id="SbQZiHJP">
      <int2:state int2:type="spell" int2:value="Rejected"/>
    </int2:textHash>
    <int2:textHash int2:hashCode="2kLUtV1rLaPzas" int2:id="Bqzyy0dm">
      <int2:state int2:type="spell" int2:value="Rejected"/>
    </int2:textHash>
    <int2:textHash int2:hashCode="rcH1yHB/fXq6Oq" int2:id="IGFIReoj">
      <int2:state int2:type="spell" int2:value="Rejected"/>
    </int2:textHash>
    <int2:textHash int2:hashCode="mZ8+enDX2/mHrc" int2:id="XFMpxzv5">
      <int2:state int2:type="spell" int2:value="Rejected"/>
    </int2:textHash>
    <int2:textHash int2:hashCode="hScRAi1myCEmrf" int2:id="kZQVoZUZ">
      <int2:state int2:type="spell" int2:value="Rejected"/>
    </int2:textHash>
    <int2:textHash int2:hashCode="UT+cwtnvrhsJeh" int2:id="ZpB3seEv">
      <int2:state int2:type="spell" int2:value="Rejected"/>
    </int2:textHash>
    <int2:textHash int2:hashCode="lKBCbo0yA9pUaM" int2:id="HuofMkh9">
      <int2:state int2:type="spell" int2:value="Rejected"/>
    </int2:textHash>
    <int2:textHash int2:hashCode="4HQTjUWwSUlmuF" int2:id="gQmDRQji">
      <int2:state int2:type="spell" int2:value="Rejected"/>
    </int2:textHash>
    <int2:textHash int2:hashCode="ZLK20Sv+S6rn2t" int2:id="8c5kJfKj">
      <int2:state int2:type="spell" int2:value="Rejected"/>
    </int2:textHash>
    <int2:textHash int2:hashCode="za49l/pmZYUYaH" int2:id="YXP0dXuK">
      <int2:state int2:type="spell" int2:value="Rejected"/>
    </int2:textHash>
    <int2:textHash int2:hashCode="ApUUIbw6n4uMPW" int2:id="OB3hPCEI">
      <int2:state int2:type="spell" int2:value="Rejected"/>
    </int2:textHash>
    <int2:bookmark int2:bookmarkName="_Int_aqcLqjqa" int2:invalidationBookmarkName="" int2:hashCode="gIje0bGqW0dMl4" int2:id="B6IQFFBe">
      <int2:state int2:type="gram" int2:value="Rejected"/>
    </int2:bookmark>
    <int2:bookmark int2:bookmarkName="_Int_R67lRle7" int2:invalidationBookmarkName="" int2:hashCode="wXyz48BpF67Cwq" int2:id="fOuE7igD">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744e197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602078"/>
    <w:multiLevelType xmlns:w="http://schemas.openxmlformats.org/wordprocessingml/2006/main" w:val="hybridMultilevel"/>
    <w:lvl xmlns:w="http://schemas.openxmlformats.org/wordprocessingml/2006/main" w:ilvl="0">
      <w:numFmt w:val="bullet"/>
      <w:lvlText w:val=""/>
      <w:lvlJc w:val="left"/>
      <w:pPr>
        <w:ind w:left="833"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90bdde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0D2F0C"/>
    <w:multiLevelType w:val="hybridMultilevel"/>
    <w:tmpl w:val="1C5AE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936E49"/>
    <w:multiLevelType w:val="hybridMultilevel"/>
    <w:tmpl w:val="4D7AB528"/>
    <w:lvl w:ilvl="0" w:tplc="42AC21EA">
      <w:start w:val="1"/>
      <w:numFmt w:val="bullet"/>
      <w:lvlText w:val="•"/>
      <w:lvlJc w:val="left"/>
      <w:pPr>
        <w:ind w:left="7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B980BCE">
      <w:start w:val="1"/>
      <w:numFmt w:val="bullet"/>
      <w:lvlText w:val="o"/>
      <w:lvlJc w:val="left"/>
      <w:pPr>
        <w:ind w:left="23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C925B8E">
      <w:start w:val="1"/>
      <w:numFmt w:val="bullet"/>
      <w:lvlText w:val="▪"/>
      <w:lvlJc w:val="left"/>
      <w:pPr>
        <w:ind w:left="30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68A5C0C">
      <w:start w:val="1"/>
      <w:numFmt w:val="bullet"/>
      <w:lvlText w:val="•"/>
      <w:lvlJc w:val="left"/>
      <w:pPr>
        <w:ind w:left="37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CA27938">
      <w:start w:val="1"/>
      <w:numFmt w:val="bullet"/>
      <w:lvlText w:val="o"/>
      <w:lvlJc w:val="left"/>
      <w:pPr>
        <w:ind w:left="44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970C734">
      <w:start w:val="1"/>
      <w:numFmt w:val="bullet"/>
      <w:lvlText w:val="▪"/>
      <w:lvlJc w:val="left"/>
      <w:pPr>
        <w:ind w:left="51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B3A9FF0">
      <w:start w:val="1"/>
      <w:numFmt w:val="bullet"/>
      <w:lvlText w:val="•"/>
      <w:lvlJc w:val="left"/>
      <w:pPr>
        <w:ind w:left="590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526A778">
      <w:start w:val="1"/>
      <w:numFmt w:val="bullet"/>
      <w:lvlText w:val="o"/>
      <w:lvlJc w:val="left"/>
      <w:pPr>
        <w:ind w:left="66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A44FFCA">
      <w:start w:val="1"/>
      <w:numFmt w:val="bullet"/>
      <w:lvlText w:val="▪"/>
      <w:lvlJc w:val="left"/>
      <w:pPr>
        <w:ind w:left="73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2BB56BA5"/>
    <w:multiLevelType w:val="hybridMultilevel"/>
    <w:tmpl w:val="E034E08C"/>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3601931"/>
    <w:multiLevelType w:val="hybridMultilevel"/>
    <w:tmpl w:val="B2608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EC13B97"/>
    <w:multiLevelType w:val="hybridMultilevel"/>
    <w:tmpl w:val="20D6194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A5734AE"/>
    <w:multiLevelType w:val="hybridMultilevel"/>
    <w:tmpl w:val="49FCB5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C290C35"/>
    <w:multiLevelType w:val="hybridMultilevel"/>
    <w:tmpl w:val="DA603B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22C2922"/>
    <w:multiLevelType w:val="hybridMultilevel"/>
    <w:tmpl w:val="68027006"/>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5585C26"/>
    <w:multiLevelType w:val="hybridMultilevel"/>
    <w:tmpl w:val="CE38D3A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Times New Roman"/>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Times New Roman"/>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Times New Roman"/>
      </w:rPr>
    </w:lvl>
    <w:lvl w:ilvl="8" w:tplc="40090005">
      <w:start w:val="1"/>
      <w:numFmt w:val="bullet"/>
      <w:lvlText w:val=""/>
      <w:lvlJc w:val="left"/>
      <w:pPr>
        <w:ind w:left="6480" w:hanging="360"/>
      </w:pPr>
      <w:rPr>
        <w:rFonts w:hint="default" w:ascii="Wingdings" w:hAnsi="Wingdings"/>
      </w:rPr>
    </w:lvl>
  </w:abstractNum>
  <w:abstractNum w:abstractNumId="9" w15:restartNumberingAfterBreak="0">
    <w:nsid w:val="55E443A4"/>
    <w:multiLevelType w:val="hybridMultilevel"/>
    <w:tmpl w:val="74381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7924E5B"/>
    <w:multiLevelType w:val="hybridMultilevel"/>
    <w:tmpl w:val="9D741B84"/>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A0835BD"/>
    <w:multiLevelType w:val="hybridMultilevel"/>
    <w:tmpl w:val="AD065A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D572895"/>
    <w:multiLevelType w:val="hybridMultilevel"/>
    <w:tmpl w:val="0922C31A"/>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E2A2A30"/>
    <w:multiLevelType w:val="hybridMultilevel"/>
    <w:tmpl w:val="51B05C5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17A5CC3"/>
    <w:multiLevelType w:val="hybridMultilevel"/>
    <w:tmpl w:val="DE8657E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A2010EA"/>
    <w:multiLevelType w:val="hybridMultilevel"/>
    <w:tmpl w:val="10F60F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71511386"/>
    <w:multiLevelType w:val="hybridMultilevel"/>
    <w:tmpl w:val="6810B3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 w16cid:durableId="839540833">
    <w:abstractNumId w:val="11"/>
  </w:num>
  <w:num w:numId="2" w16cid:durableId="680739714">
    <w:abstractNumId w:val="0"/>
  </w:num>
  <w:num w:numId="3" w16cid:durableId="1067648914">
    <w:abstractNumId w:val="6"/>
  </w:num>
  <w:num w:numId="4" w16cid:durableId="31003919">
    <w:abstractNumId w:val="9"/>
  </w:num>
  <w:num w:numId="5" w16cid:durableId="1298730118">
    <w:abstractNumId w:val="3"/>
  </w:num>
  <w:num w:numId="6" w16cid:durableId="1453942457">
    <w:abstractNumId w:val="4"/>
  </w:num>
  <w:num w:numId="7" w16cid:durableId="187253615">
    <w:abstractNumId w:val="5"/>
  </w:num>
  <w:num w:numId="8" w16cid:durableId="522666686">
    <w:abstractNumId w:val="13"/>
  </w:num>
  <w:num w:numId="9" w16cid:durableId="836001804">
    <w:abstractNumId w:val="14"/>
  </w:num>
  <w:num w:numId="10" w16cid:durableId="1400397966">
    <w:abstractNumId w:val="10"/>
  </w:num>
  <w:num w:numId="11" w16cid:durableId="1176379334">
    <w:abstractNumId w:val="2"/>
  </w:num>
  <w:num w:numId="12" w16cid:durableId="203755675">
    <w:abstractNumId w:val="7"/>
  </w:num>
  <w:num w:numId="13" w16cid:durableId="235940992">
    <w:abstractNumId w:val="12"/>
  </w:num>
  <w:num w:numId="14" w16cid:durableId="1243099263">
    <w:abstractNumId w:val="8"/>
  </w:num>
  <w:num w:numId="15" w16cid:durableId="626199810">
    <w:abstractNumId w:val="1"/>
  </w:num>
  <w:num w:numId="16" w16cid:durableId="1974480183">
    <w:abstractNumId w:val="16"/>
  </w:num>
  <w:num w:numId="17" w16cid:durableId="243614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0117B"/>
    <w:rsid w:val="000069FB"/>
    <w:rsid w:val="00021982"/>
    <w:rsid w:val="0004394E"/>
    <w:rsid w:val="000B30FB"/>
    <w:rsid w:val="000B4E5F"/>
    <w:rsid w:val="000B4F6F"/>
    <w:rsid w:val="000B7543"/>
    <w:rsid w:val="00104E31"/>
    <w:rsid w:val="0011216F"/>
    <w:rsid w:val="00122C76"/>
    <w:rsid w:val="001232C8"/>
    <w:rsid w:val="00123C6D"/>
    <w:rsid w:val="00130678"/>
    <w:rsid w:val="00135271"/>
    <w:rsid w:val="00153445"/>
    <w:rsid w:val="00166E62"/>
    <w:rsid w:val="001846B2"/>
    <w:rsid w:val="001A0A4B"/>
    <w:rsid w:val="001A5219"/>
    <w:rsid w:val="001A5CC9"/>
    <w:rsid w:val="001B4863"/>
    <w:rsid w:val="001C4DBE"/>
    <w:rsid w:val="001E6F85"/>
    <w:rsid w:val="001F57F7"/>
    <w:rsid w:val="00233D8A"/>
    <w:rsid w:val="00237CC7"/>
    <w:rsid w:val="00243A0A"/>
    <w:rsid w:val="0027145F"/>
    <w:rsid w:val="0028182B"/>
    <w:rsid w:val="0029531E"/>
    <w:rsid w:val="002A103F"/>
    <w:rsid w:val="002D617B"/>
    <w:rsid w:val="002E27E8"/>
    <w:rsid w:val="003033F2"/>
    <w:rsid w:val="00314AB7"/>
    <w:rsid w:val="00316161"/>
    <w:rsid w:val="003428EC"/>
    <w:rsid w:val="00350D53"/>
    <w:rsid w:val="003802C7"/>
    <w:rsid w:val="003A2812"/>
    <w:rsid w:val="003B4002"/>
    <w:rsid w:val="003C4957"/>
    <w:rsid w:val="003D1CD0"/>
    <w:rsid w:val="003D4678"/>
    <w:rsid w:val="003D4D40"/>
    <w:rsid w:val="003E35DA"/>
    <w:rsid w:val="003E7A4B"/>
    <w:rsid w:val="003F6EB6"/>
    <w:rsid w:val="003F7541"/>
    <w:rsid w:val="0043632A"/>
    <w:rsid w:val="00441797"/>
    <w:rsid w:val="00445B76"/>
    <w:rsid w:val="00456CF8"/>
    <w:rsid w:val="00482827"/>
    <w:rsid w:val="004918A6"/>
    <w:rsid w:val="004967F9"/>
    <w:rsid w:val="004A58D2"/>
    <w:rsid w:val="004A5DC4"/>
    <w:rsid w:val="004B6355"/>
    <w:rsid w:val="004F2F18"/>
    <w:rsid w:val="004F2F32"/>
    <w:rsid w:val="004F38EC"/>
    <w:rsid w:val="00503DCB"/>
    <w:rsid w:val="00510F45"/>
    <w:rsid w:val="005265ED"/>
    <w:rsid w:val="0053523F"/>
    <w:rsid w:val="00536761"/>
    <w:rsid w:val="005378E9"/>
    <w:rsid w:val="00546A3B"/>
    <w:rsid w:val="0055694F"/>
    <w:rsid w:val="00557B53"/>
    <w:rsid w:val="00571D28"/>
    <w:rsid w:val="00572C85"/>
    <w:rsid w:val="0058680F"/>
    <w:rsid w:val="005927CC"/>
    <w:rsid w:val="005A18DF"/>
    <w:rsid w:val="005D308C"/>
    <w:rsid w:val="005D39DC"/>
    <w:rsid w:val="005F4203"/>
    <w:rsid w:val="0060304D"/>
    <w:rsid w:val="006273E3"/>
    <w:rsid w:val="0063233B"/>
    <w:rsid w:val="00635A59"/>
    <w:rsid w:val="0065061E"/>
    <w:rsid w:val="0065319E"/>
    <w:rsid w:val="00682DF1"/>
    <w:rsid w:val="00685458"/>
    <w:rsid w:val="0069300D"/>
    <w:rsid w:val="00695361"/>
    <w:rsid w:val="00696D04"/>
    <w:rsid w:val="006A6B69"/>
    <w:rsid w:val="006C5197"/>
    <w:rsid w:val="006D6E83"/>
    <w:rsid w:val="006E26E6"/>
    <w:rsid w:val="00733643"/>
    <w:rsid w:val="007421AA"/>
    <w:rsid w:val="00744152"/>
    <w:rsid w:val="00755AF9"/>
    <w:rsid w:val="007628D7"/>
    <w:rsid w:val="007854EA"/>
    <w:rsid w:val="00792C53"/>
    <w:rsid w:val="00792D9A"/>
    <w:rsid w:val="007D7966"/>
    <w:rsid w:val="007E00CC"/>
    <w:rsid w:val="007F13F3"/>
    <w:rsid w:val="007F2228"/>
    <w:rsid w:val="00811D14"/>
    <w:rsid w:val="00822680"/>
    <w:rsid w:val="00836A25"/>
    <w:rsid w:val="00851766"/>
    <w:rsid w:val="008A5B25"/>
    <w:rsid w:val="008B32F1"/>
    <w:rsid w:val="008B33BD"/>
    <w:rsid w:val="008B4AB9"/>
    <w:rsid w:val="008B58E1"/>
    <w:rsid w:val="008B6475"/>
    <w:rsid w:val="008C5930"/>
    <w:rsid w:val="008D45D9"/>
    <w:rsid w:val="008D6306"/>
    <w:rsid w:val="008D7004"/>
    <w:rsid w:val="008E20B6"/>
    <w:rsid w:val="008E590C"/>
    <w:rsid w:val="0091681C"/>
    <w:rsid w:val="00954461"/>
    <w:rsid w:val="0095543B"/>
    <w:rsid w:val="00981289"/>
    <w:rsid w:val="00983B96"/>
    <w:rsid w:val="009B06D0"/>
    <w:rsid w:val="009B588E"/>
    <w:rsid w:val="009C081C"/>
    <w:rsid w:val="009E7834"/>
    <w:rsid w:val="00A347CF"/>
    <w:rsid w:val="00A3626F"/>
    <w:rsid w:val="00A55030"/>
    <w:rsid w:val="00A6621B"/>
    <w:rsid w:val="00A7247E"/>
    <w:rsid w:val="00A92B24"/>
    <w:rsid w:val="00A978F9"/>
    <w:rsid w:val="00AA508B"/>
    <w:rsid w:val="00AB36A4"/>
    <w:rsid w:val="00AC7F46"/>
    <w:rsid w:val="00AD02AE"/>
    <w:rsid w:val="00AD18F0"/>
    <w:rsid w:val="00AE00A5"/>
    <w:rsid w:val="00B04497"/>
    <w:rsid w:val="00B14286"/>
    <w:rsid w:val="00B15EBB"/>
    <w:rsid w:val="00B255A0"/>
    <w:rsid w:val="00B400AF"/>
    <w:rsid w:val="00B41DA0"/>
    <w:rsid w:val="00B44424"/>
    <w:rsid w:val="00B60D68"/>
    <w:rsid w:val="00B735D9"/>
    <w:rsid w:val="00B7421E"/>
    <w:rsid w:val="00BA788F"/>
    <w:rsid w:val="00C055DE"/>
    <w:rsid w:val="00C0619C"/>
    <w:rsid w:val="00C25EC8"/>
    <w:rsid w:val="00C36583"/>
    <w:rsid w:val="00C6250D"/>
    <w:rsid w:val="00C65329"/>
    <w:rsid w:val="00C65A51"/>
    <w:rsid w:val="00C66D4A"/>
    <w:rsid w:val="00CB498C"/>
    <w:rsid w:val="00CC32FA"/>
    <w:rsid w:val="00CD378B"/>
    <w:rsid w:val="00CD412B"/>
    <w:rsid w:val="00CD4ACF"/>
    <w:rsid w:val="00CD61B3"/>
    <w:rsid w:val="00D034A0"/>
    <w:rsid w:val="00D151CE"/>
    <w:rsid w:val="00D6019B"/>
    <w:rsid w:val="00D72D1E"/>
    <w:rsid w:val="00D87791"/>
    <w:rsid w:val="00D92A4B"/>
    <w:rsid w:val="00D93E61"/>
    <w:rsid w:val="00DB7A67"/>
    <w:rsid w:val="00DD4007"/>
    <w:rsid w:val="00DD4D0E"/>
    <w:rsid w:val="00DD7557"/>
    <w:rsid w:val="00DF5273"/>
    <w:rsid w:val="00E0122E"/>
    <w:rsid w:val="00E024F0"/>
    <w:rsid w:val="00E049B8"/>
    <w:rsid w:val="00E054BD"/>
    <w:rsid w:val="00E342DA"/>
    <w:rsid w:val="00E40985"/>
    <w:rsid w:val="00E62773"/>
    <w:rsid w:val="00E84482"/>
    <w:rsid w:val="00E9663C"/>
    <w:rsid w:val="00EC7B1B"/>
    <w:rsid w:val="00ED08F6"/>
    <w:rsid w:val="00ED1E1E"/>
    <w:rsid w:val="00EE3D43"/>
    <w:rsid w:val="00EE5986"/>
    <w:rsid w:val="00F02405"/>
    <w:rsid w:val="00F1000C"/>
    <w:rsid w:val="00F341ED"/>
    <w:rsid w:val="00F45783"/>
    <w:rsid w:val="00F458C9"/>
    <w:rsid w:val="00F6411B"/>
    <w:rsid w:val="00F85BF5"/>
    <w:rsid w:val="00F86C89"/>
    <w:rsid w:val="00FD4AA8"/>
    <w:rsid w:val="00FECE8E"/>
    <w:rsid w:val="00FF7F28"/>
    <w:rsid w:val="0169FA07"/>
    <w:rsid w:val="01B6F097"/>
    <w:rsid w:val="01D6DCF5"/>
    <w:rsid w:val="01DF665D"/>
    <w:rsid w:val="01EDC1DC"/>
    <w:rsid w:val="0205AF6D"/>
    <w:rsid w:val="023690A2"/>
    <w:rsid w:val="028BEEF4"/>
    <w:rsid w:val="02AE6074"/>
    <w:rsid w:val="02AE6074"/>
    <w:rsid w:val="0303D73F"/>
    <w:rsid w:val="030EA6EF"/>
    <w:rsid w:val="032715EA"/>
    <w:rsid w:val="03664619"/>
    <w:rsid w:val="03D04D5A"/>
    <w:rsid w:val="03E890D6"/>
    <w:rsid w:val="048A266C"/>
    <w:rsid w:val="04B74D2A"/>
    <w:rsid w:val="050BCEB2"/>
    <w:rsid w:val="055D790F"/>
    <w:rsid w:val="059DF2E2"/>
    <w:rsid w:val="05B27C3D"/>
    <w:rsid w:val="05B47056"/>
    <w:rsid w:val="05E48B63"/>
    <w:rsid w:val="064B57AC"/>
    <w:rsid w:val="0676AD60"/>
    <w:rsid w:val="0676AD60"/>
    <w:rsid w:val="068A3A07"/>
    <w:rsid w:val="06A848BF"/>
    <w:rsid w:val="0763D176"/>
    <w:rsid w:val="07CC9F01"/>
    <w:rsid w:val="07D97F56"/>
    <w:rsid w:val="07E79F4F"/>
    <w:rsid w:val="07F27F92"/>
    <w:rsid w:val="07F2EC4D"/>
    <w:rsid w:val="07F9E314"/>
    <w:rsid w:val="08406471"/>
    <w:rsid w:val="08B96EB1"/>
    <w:rsid w:val="08DBBFAB"/>
    <w:rsid w:val="08F4F2DB"/>
    <w:rsid w:val="0909ACC8"/>
    <w:rsid w:val="09905E66"/>
    <w:rsid w:val="09A8B54B"/>
    <w:rsid w:val="09E732FB"/>
    <w:rsid w:val="09F8F866"/>
    <w:rsid w:val="0A33891C"/>
    <w:rsid w:val="0A41D1C9"/>
    <w:rsid w:val="0A580A61"/>
    <w:rsid w:val="0AE81A42"/>
    <w:rsid w:val="0BB0C606"/>
    <w:rsid w:val="0BC03A17"/>
    <w:rsid w:val="0BC95FD9"/>
    <w:rsid w:val="0BE331DB"/>
    <w:rsid w:val="0BEB4F3D"/>
    <w:rsid w:val="0BF0B2DA"/>
    <w:rsid w:val="0C097B38"/>
    <w:rsid w:val="0C380912"/>
    <w:rsid w:val="0C6B68A9"/>
    <w:rsid w:val="0C7C3954"/>
    <w:rsid w:val="0CADD656"/>
    <w:rsid w:val="0D2C5308"/>
    <w:rsid w:val="0D8C3625"/>
    <w:rsid w:val="0DCD6395"/>
    <w:rsid w:val="0DD220EA"/>
    <w:rsid w:val="0E13E260"/>
    <w:rsid w:val="0E2C89BB"/>
    <w:rsid w:val="0E9FE3D1"/>
    <w:rsid w:val="0EB7E89F"/>
    <w:rsid w:val="0EBD0DC6"/>
    <w:rsid w:val="0EE9C86A"/>
    <w:rsid w:val="0EEF41AA"/>
    <w:rsid w:val="0F0503BB"/>
    <w:rsid w:val="0F2626B7"/>
    <w:rsid w:val="0F7A427A"/>
    <w:rsid w:val="0F829A05"/>
    <w:rsid w:val="0F873421"/>
    <w:rsid w:val="0F954688"/>
    <w:rsid w:val="0F967809"/>
    <w:rsid w:val="0F9C0273"/>
    <w:rsid w:val="0F9C0273"/>
    <w:rsid w:val="0F9D2B8E"/>
    <w:rsid w:val="0F9D2B8E"/>
    <w:rsid w:val="0FA7B310"/>
    <w:rsid w:val="0FAD4224"/>
    <w:rsid w:val="0FAEB1D1"/>
    <w:rsid w:val="0FB77FC5"/>
    <w:rsid w:val="0FCAEA5A"/>
    <w:rsid w:val="0FD26C24"/>
    <w:rsid w:val="10699602"/>
    <w:rsid w:val="109649E2"/>
    <w:rsid w:val="109649E2"/>
    <w:rsid w:val="10BC1424"/>
    <w:rsid w:val="10E2D588"/>
    <w:rsid w:val="10ED9369"/>
    <w:rsid w:val="110895C0"/>
    <w:rsid w:val="1197BD11"/>
    <w:rsid w:val="1210B009"/>
    <w:rsid w:val="124C11CD"/>
    <w:rsid w:val="12D110EB"/>
    <w:rsid w:val="12EB48CE"/>
    <w:rsid w:val="13461847"/>
    <w:rsid w:val="13558B3D"/>
    <w:rsid w:val="13673DAD"/>
    <w:rsid w:val="13BEB583"/>
    <w:rsid w:val="13E8C9C5"/>
    <w:rsid w:val="144853AE"/>
    <w:rsid w:val="146A8E71"/>
    <w:rsid w:val="14ABCF03"/>
    <w:rsid w:val="14F6925A"/>
    <w:rsid w:val="15023C1D"/>
    <w:rsid w:val="150D98C6"/>
    <w:rsid w:val="1537D297"/>
    <w:rsid w:val="1553FA17"/>
    <w:rsid w:val="156D4AA8"/>
    <w:rsid w:val="1580F1EE"/>
    <w:rsid w:val="15E282EC"/>
    <w:rsid w:val="15F71AF7"/>
    <w:rsid w:val="168E5680"/>
    <w:rsid w:val="173FC609"/>
    <w:rsid w:val="17604A00"/>
    <w:rsid w:val="177A48B0"/>
    <w:rsid w:val="179CF674"/>
    <w:rsid w:val="17DD44A9"/>
    <w:rsid w:val="17DD44A9"/>
    <w:rsid w:val="17EBB058"/>
    <w:rsid w:val="18233E1C"/>
    <w:rsid w:val="183F8684"/>
    <w:rsid w:val="185A27ED"/>
    <w:rsid w:val="1872C4D8"/>
    <w:rsid w:val="189429E1"/>
    <w:rsid w:val="18C33D22"/>
    <w:rsid w:val="18E9B9DA"/>
    <w:rsid w:val="1947FD6E"/>
    <w:rsid w:val="198CD13A"/>
    <w:rsid w:val="19A23B84"/>
    <w:rsid w:val="19C67680"/>
    <w:rsid w:val="19E33AAE"/>
    <w:rsid w:val="1A6C0011"/>
    <w:rsid w:val="1A6F96E2"/>
    <w:rsid w:val="1AA4A3A1"/>
    <w:rsid w:val="1AF43DFF"/>
    <w:rsid w:val="1B30267B"/>
    <w:rsid w:val="1B397D2F"/>
    <w:rsid w:val="1B63CDB5"/>
    <w:rsid w:val="1BCB2D94"/>
    <w:rsid w:val="1C3E1502"/>
    <w:rsid w:val="1C4B4BC9"/>
    <w:rsid w:val="1C6661CE"/>
    <w:rsid w:val="1C8F988C"/>
    <w:rsid w:val="1CB96440"/>
    <w:rsid w:val="1D081858"/>
    <w:rsid w:val="1D10E355"/>
    <w:rsid w:val="1D145955"/>
    <w:rsid w:val="1D261637"/>
    <w:rsid w:val="1D7306AA"/>
    <w:rsid w:val="1D7E26CF"/>
    <w:rsid w:val="1E18EB37"/>
    <w:rsid w:val="1E82E229"/>
    <w:rsid w:val="1E82E229"/>
    <w:rsid w:val="1E85FECC"/>
    <w:rsid w:val="1EC6E46E"/>
    <w:rsid w:val="1ECAE0D6"/>
    <w:rsid w:val="1ECAE0D6"/>
    <w:rsid w:val="1EE7FAB4"/>
    <w:rsid w:val="1EE838EF"/>
    <w:rsid w:val="1EEE9AD6"/>
    <w:rsid w:val="1F494328"/>
    <w:rsid w:val="1F5589E5"/>
    <w:rsid w:val="1F65E2BF"/>
    <w:rsid w:val="1FD792E1"/>
    <w:rsid w:val="1FE32CE2"/>
    <w:rsid w:val="1FE32CE2"/>
    <w:rsid w:val="203B4FF0"/>
    <w:rsid w:val="204D600D"/>
    <w:rsid w:val="204D7E7D"/>
    <w:rsid w:val="204D8193"/>
    <w:rsid w:val="20BFE363"/>
    <w:rsid w:val="20FB7351"/>
    <w:rsid w:val="211491AB"/>
    <w:rsid w:val="2136ADA6"/>
    <w:rsid w:val="213B4928"/>
    <w:rsid w:val="214E1AA0"/>
    <w:rsid w:val="21627F04"/>
    <w:rsid w:val="2199C088"/>
    <w:rsid w:val="21BEF1F9"/>
    <w:rsid w:val="21FCE65D"/>
    <w:rsid w:val="223E9E9C"/>
    <w:rsid w:val="223EE384"/>
    <w:rsid w:val="22755080"/>
    <w:rsid w:val="22906BA9"/>
    <w:rsid w:val="22D87F47"/>
    <w:rsid w:val="23080522"/>
    <w:rsid w:val="23444C04"/>
    <w:rsid w:val="235EA71C"/>
    <w:rsid w:val="23D808D9"/>
    <w:rsid w:val="23D808D9"/>
    <w:rsid w:val="23DBE45D"/>
    <w:rsid w:val="23E1475A"/>
    <w:rsid w:val="23EC2431"/>
    <w:rsid w:val="23EC2431"/>
    <w:rsid w:val="24070FD1"/>
    <w:rsid w:val="2430B69B"/>
    <w:rsid w:val="2452EFC5"/>
    <w:rsid w:val="246F571F"/>
    <w:rsid w:val="24926F71"/>
    <w:rsid w:val="2496C55C"/>
    <w:rsid w:val="24B0337F"/>
    <w:rsid w:val="25741E5D"/>
    <w:rsid w:val="2588446F"/>
    <w:rsid w:val="25C1A5F7"/>
    <w:rsid w:val="25CB6446"/>
    <w:rsid w:val="261D58EE"/>
    <w:rsid w:val="266153F1"/>
    <w:rsid w:val="26BF4411"/>
    <w:rsid w:val="271AF209"/>
    <w:rsid w:val="274DF142"/>
    <w:rsid w:val="2754615A"/>
    <w:rsid w:val="2767B487"/>
    <w:rsid w:val="27BB8C34"/>
    <w:rsid w:val="27C3E8A3"/>
    <w:rsid w:val="27C65DAC"/>
    <w:rsid w:val="27DD7450"/>
    <w:rsid w:val="27ED6E44"/>
    <w:rsid w:val="28595C25"/>
    <w:rsid w:val="285D8FF7"/>
    <w:rsid w:val="28A05FFE"/>
    <w:rsid w:val="28A5AF56"/>
    <w:rsid w:val="28B2E846"/>
    <w:rsid w:val="28BBBDEB"/>
    <w:rsid w:val="28DDD549"/>
    <w:rsid w:val="28FD5AC2"/>
    <w:rsid w:val="2906119E"/>
    <w:rsid w:val="297351CD"/>
    <w:rsid w:val="29996F72"/>
    <w:rsid w:val="29F70208"/>
    <w:rsid w:val="2A81953F"/>
    <w:rsid w:val="2AD6F6E7"/>
    <w:rsid w:val="2AF68449"/>
    <w:rsid w:val="2B584D33"/>
    <w:rsid w:val="2B7CDC49"/>
    <w:rsid w:val="2C1A4B7F"/>
    <w:rsid w:val="2C57E86F"/>
    <w:rsid w:val="2C658786"/>
    <w:rsid w:val="2C7B6195"/>
    <w:rsid w:val="2C9B3CB2"/>
    <w:rsid w:val="2CDD9536"/>
    <w:rsid w:val="2D03E81B"/>
    <w:rsid w:val="2D2CBF5C"/>
    <w:rsid w:val="2D34340C"/>
    <w:rsid w:val="2D386578"/>
    <w:rsid w:val="2D83404C"/>
    <w:rsid w:val="2DA7E07E"/>
    <w:rsid w:val="2DB678B8"/>
    <w:rsid w:val="2DCFC559"/>
    <w:rsid w:val="2DCFC559"/>
    <w:rsid w:val="2E026D86"/>
    <w:rsid w:val="2E1FC6D1"/>
    <w:rsid w:val="2E20A01B"/>
    <w:rsid w:val="2E41BA10"/>
    <w:rsid w:val="2E4CABB2"/>
    <w:rsid w:val="2E62EA9F"/>
    <w:rsid w:val="2EB1C646"/>
    <w:rsid w:val="2F033152"/>
    <w:rsid w:val="2F061F0E"/>
    <w:rsid w:val="2F1019D3"/>
    <w:rsid w:val="2F313D85"/>
    <w:rsid w:val="2F60BDEA"/>
    <w:rsid w:val="2FDEFB4F"/>
    <w:rsid w:val="300A5F5E"/>
    <w:rsid w:val="3021EB8E"/>
    <w:rsid w:val="306B1C8D"/>
    <w:rsid w:val="306C9BFA"/>
    <w:rsid w:val="309CB209"/>
    <w:rsid w:val="309F2F43"/>
    <w:rsid w:val="30C7B987"/>
    <w:rsid w:val="3107347E"/>
    <w:rsid w:val="313D6157"/>
    <w:rsid w:val="315728F9"/>
    <w:rsid w:val="317C7328"/>
    <w:rsid w:val="31C5DAAA"/>
    <w:rsid w:val="31DC4A7A"/>
    <w:rsid w:val="32390C06"/>
    <w:rsid w:val="324ECB0C"/>
    <w:rsid w:val="32642B9E"/>
    <w:rsid w:val="32885494"/>
    <w:rsid w:val="32A098EF"/>
    <w:rsid w:val="32A098EF"/>
    <w:rsid w:val="32C6802C"/>
    <w:rsid w:val="337CD385"/>
    <w:rsid w:val="33A78095"/>
    <w:rsid w:val="33CB504E"/>
    <w:rsid w:val="33CFE752"/>
    <w:rsid w:val="33E9D1EC"/>
    <w:rsid w:val="34798B86"/>
    <w:rsid w:val="3497AAD5"/>
    <w:rsid w:val="349C0954"/>
    <w:rsid w:val="34BB139D"/>
    <w:rsid w:val="34D6AADC"/>
    <w:rsid w:val="350D8C7E"/>
    <w:rsid w:val="350FECC9"/>
    <w:rsid w:val="353DF844"/>
    <w:rsid w:val="355F112C"/>
    <w:rsid w:val="35658273"/>
    <w:rsid w:val="35663DD4"/>
    <w:rsid w:val="3654CDCB"/>
    <w:rsid w:val="36A72535"/>
    <w:rsid w:val="36B3BAA1"/>
    <w:rsid w:val="36B6444E"/>
    <w:rsid w:val="36DB2761"/>
    <w:rsid w:val="36F48506"/>
    <w:rsid w:val="36F48506"/>
    <w:rsid w:val="37698098"/>
    <w:rsid w:val="3779F585"/>
    <w:rsid w:val="37A3586A"/>
    <w:rsid w:val="37D91408"/>
    <w:rsid w:val="37E3C834"/>
    <w:rsid w:val="37EBF418"/>
    <w:rsid w:val="383997C1"/>
    <w:rsid w:val="385AE0FC"/>
    <w:rsid w:val="386B6E38"/>
    <w:rsid w:val="38AE02BB"/>
    <w:rsid w:val="38EC276B"/>
    <w:rsid w:val="38F136DD"/>
    <w:rsid w:val="38F9E0BB"/>
    <w:rsid w:val="39149B7C"/>
    <w:rsid w:val="391983C3"/>
    <w:rsid w:val="393931E8"/>
    <w:rsid w:val="3965A886"/>
    <w:rsid w:val="39DCEB08"/>
    <w:rsid w:val="3A0CB8EF"/>
    <w:rsid w:val="3A9945CE"/>
    <w:rsid w:val="3ACEF4C9"/>
    <w:rsid w:val="3B5B8C7F"/>
    <w:rsid w:val="3BACAAD2"/>
    <w:rsid w:val="3BBF12A5"/>
    <w:rsid w:val="3BD262EA"/>
    <w:rsid w:val="3BE91E5E"/>
    <w:rsid w:val="3C2F476A"/>
    <w:rsid w:val="3C3DD022"/>
    <w:rsid w:val="3C572550"/>
    <w:rsid w:val="3C7585A5"/>
    <w:rsid w:val="3C79C6B8"/>
    <w:rsid w:val="3C818D1E"/>
    <w:rsid w:val="3C818D1E"/>
    <w:rsid w:val="3CBBCD23"/>
    <w:rsid w:val="3CFF5A34"/>
    <w:rsid w:val="3D29556E"/>
    <w:rsid w:val="3D2D03C7"/>
    <w:rsid w:val="3D9F95D2"/>
    <w:rsid w:val="3DCDBC34"/>
    <w:rsid w:val="3DEDD10F"/>
    <w:rsid w:val="3DEDD10F"/>
    <w:rsid w:val="3E17BB7A"/>
    <w:rsid w:val="3E6C6FD9"/>
    <w:rsid w:val="3EE3558B"/>
    <w:rsid w:val="3EFD8800"/>
    <w:rsid w:val="3F2EA0C4"/>
    <w:rsid w:val="3F57F425"/>
    <w:rsid w:val="3F5E7584"/>
    <w:rsid w:val="3F9B20E7"/>
    <w:rsid w:val="3FA48C7C"/>
    <w:rsid w:val="3FCAC3CD"/>
    <w:rsid w:val="3FDA6542"/>
    <w:rsid w:val="3FFE70A5"/>
    <w:rsid w:val="40E35F1F"/>
    <w:rsid w:val="40F5D9FE"/>
    <w:rsid w:val="40F5D9FE"/>
    <w:rsid w:val="40F630FA"/>
    <w:rsid w:val="40F630FA"/>
    <w:rsid w:val="413CF045"/>
    <w:rsid w:val="413FEA9F"/>
    <w:rsid w:val="41B50971"/>
    <w:rsid w:val="41BE8EF8"/>
    <w:rsid w:val="424543C0"/>
    <w:rsid w:val="425F296B"/>
    <w:rsid w:val="427DE3E8"/>
    <w:rsid w:val="4283BDB2"/>
    <w:rsid w:val="429CEACE"/>
    <w:rsid w:val="42A7E300"/>
    <w:rsid w:val="42ABB7C3"/>
    <w:rsid w:val="42CB3CE8"/>
    <w:rsid w:val="42F3F01F"/>
    <w:rsid w:val="43186C41"/>
    <w:rsid w:val="434F3794"/>
    <w:rsid w:val="43925639"/>
    <w:rsid w:val="43AF92F3"/>
    <w:rsid w:val="43F63C13"/>
    <w:rsid w:val="43FF0B6A"/>
    <w:rsid w:val="4422DCD7"/>
    <w:rsid w:val="445C852B"/>
    <w:rsid w:val="446E012B"/>
    <w:rsid w:val="44ADE14C"/>
    <w:rsid w:val="44B3C7BC"/>
    <w:rsid w:val="44D0889E"/>
    <w:rsid w:val="44F69ED9"/>
    <w:rsid w:val="44FCFBFE"/>
    <w:rsid w:val="4515BCC1"/>
    <w:rsid w:val="45518018"/>
    <w:rsid w:val="45563427"/>
    <w:rsid w:val="45563427"/>
    <w:rsid w:val="4576934C"/>
    <w:rsid w:val="45A1CAE8"/>
    <w:rsid w:val="45AFC550"/>
    <w:rsid w:val="45AFE8BC"/>
    <w:rsid w:val="46562B72"/>
    <w:rsid w:val="46BF72AA"/>
    <w:rsid w:val="46D829E8"/>
    <w:rsid w:val="46D829E8"/>
    <w:rsid w:val="46DBAEAB"/>
    <w:rsid w:val="46E39AC4"/>
    <w:rsid w:val="46F59BE2"/>
    <w:rsid w:val="46F96F41"/>
    <w:rsid w:val="46FFCC61"/>
    <w:rsid w:val="46FFCC61"/>
    <w:rsid w:val="47BF815E"/>
    <w:rsid w:val="47DB008C"/>
    <w:rsid w:val="47DB008C"/>
    <w:rsid w:val="48721582"/>
    <w:rsid w:val="48A7E3C4"/>
    <w:rsid w:val="4942F8BD"/>
    <w:rsid w:val="49A11DA9"/>
    <w:rsid w:val="49AEC8B7"/>
    <w:rsid w:val="49CB0461"/>
    <w:rsid w:val="4A2A250E"/>
    <w:rsid w:val="4A2AFC47"/>
    <w:rsid w:val="4A98B463"/>
    <w:rsid w:val="4AD30BA4"/>
    <w:rsid w:val="4ADAF540"/>
    <w:rsid w:val="4B0C8F01"/>
    <w:rsid w:val="4B3961F3"/>
    <w:rsid w:val="4B9CE5A6"/>
    <w:rsid w:val="4BA9270E"/>
    <w:rsid w:val="4BB63985"/>
    <w:rsid w:val="4BE96534"/>
    <w:rsid w:val="4BF31C1A"/>
    <w:rsid w:val="4C3ECE45"/>
    <w:rsid w:val="4C4A92A1"/>
    <w:rsid w:val="4C4DAA51"/>
    <w:rsid w:val="4C4DAA51"/>
    <w:rsid w:val="4C592D12"/>
    <w:rsid w:val="4C952FE3"/>
    <w:rsid w:val="4CA5ACE1"/>
    <w:rsid w:val="4CC88D1F"/>
    <w:rsid w:val="4CD563B1"/>
    <w:rsid w:val="4CDEFEB1"/>
    <w:rsid w:val="4D62BC87"/>
    <w:rsid w:val="4D6BC0DC"/>
    <w:rsid w:val="4DBEC211"/>
    <w:rsid w:val="4E2FFCDB"/>
    <w:rsid w:val="4E5C9378"/>
    <w:rsid w:val="4E6701F4"/>
    <w:rsid w:val="4E711B27"/>
    <w:rsid w:val="4E79DBDA"/>
    <w:rsid w:val="4EA36EE6"/>
    <w:rsid w:val="4EDC814C"/>
    <w:rsid w:val="4F487A86"/>
    <w:rsid w:val="4FE76589"/>
    <w:rsid w:val="5072EC1A"/>
    <w:rsid w:val="509B41D5"/>
    <w:rsid w:val="50AD662A"/>
    <w:rsid w:val="50B8E647"/>
    <w:rsid w:val="5113AF28"/>
    <w:rsid w:val="511DC701"/>
    <w:rsid w:val="511DC701"/>
    <w:rsid w:val="5123BB2A"/>
    <w:rsid w:val="513A872B"/>
    <w:rsid w:val="516616FB"/>
    <w:rsid w:val="5170ABD7"/>
    <w:rsid w:val="5261ED30"/>
    <w:rsid w:val="5297B376"/>
    <w:rsid w:val="529A7E75"/>
    <w:rsid w:val="5340994D"/>
    <w:rsid w:val="53CB9EE9"/>
    <w:rsid w:val="53EF91CF"/>
    <w:rsid w:val="53EF91CF"/>
    <w:rsid w:val="53F77A17"/>
    <w:rsid w:val="53FEF810"/>
    <w:rsid w:val="542FC8E7"/>
    <w:rsid w:val="544ADF9C"/>
    <w:rsid w:val="5451E8B1"/>
    <w:rsid w:val="548F4F1B"/>
    <w:rsid w:val="54AA452F"/>
    <w:rsid w:val="54AA452F"/>
    <w:rsid w:val="551CAAD0"/>
    <w:rsid w:val="557AD27A"/>
    <w:rsid w:val="558B20F5"/>
    <w:rsid w:val="55C04A46"/>
    <w:rsid w:val="55CD4C90"/>
    <w:rsid w:val="55CD4C90"/>
    <w:rsid w:val="56186FA1"/>
    <w:rsid w:val="564B9AE1"/>
    <w:rsid w:val="564C6E7B"/>
    <w:rsid w:val="569C7680"/>
    <w:rsid w:val="569C7680"/>
    <w:rsid w:val="56D9E2D7"/>
    <w:rsid w:val="573B147B"/>
    <w:rsid w:val="5785EBF1"/>
    <w:rsid w:val="57F6A79E"/>
    <w:rsid w:val="584617BC"/>
    <w:rsid w:val="584617BC"/>
    <w:rsid w:val="585BBA29"/>
    <w:rsid w:val="58ED7B54"/>
    <w:rsid w:val="58F2D3D3"/>
    <w:rsid w:val="5905C264"/>
    <w:rsid w:val="59089811"/>
    <w:rsid w:val="59393E4C"/>
    <w:rsid w:val="59393E4C"/>
    <w:rsid w:val="597146B7"/>
    <w:rsid w:val="5980ACCC"/>
    <w:rsid w:val="59F05053"/>
    <w:rsid w:val="5A34141A"/>
    <w:rsid w:val="5A4D4BE9"/>
    <w:rsid w:val="5AB0EA86"/>
    <w:rsid w:val="5AB0EA86"/>
    <w:rsid w:val="5AC7A84F"/>
    <w:rsid w:val="5B0E1714"/>
    <w:rsid w:val="5B715D88"/>
    <w:rsid w:val="5B73184B"/>
    <w:rsid w:val="5B77857E"/>
    <w:rsid w:val="5B854007"/>
    <w:rsid w:val="5BDFA165"/>
    <w:rsid w:val="5BF3F9F7"/>
    <w:rsid w:val="5C1B2C68"/>
    <w:rsid w:val="5C251B5A"/>
    <w:rsid w:val="5C73181E"/>
    <w:rsid w:val="5C87B668"/>
    <w:rsid w:val="5CADE163"/>
    <w:rsid w:val="5CC2C1D7"/>
    <w:rsid w:val="5CFA4F52"/>
    <w:rsid w:val="5CFA4F52"/>
    <w:rsid w:val="5D1CC033"/>
    <w:rsid w:val="5D5E5953"/>
    <w:rsid w:val="5DE9FCAB"/>
    <w:rsid w:val="5DFAC87B"/>
    <w:rsid w:val="5E2F33C9"/>
    <w:rsid w:val="5E753DF9"/>
    <w:rsid w:val="5E753DF9"/>
    <w:rsid w:val="5F306481"/>
    <w:rsid w:val="5F572021"/>
    <w:rsid w:val="5F7D2F23"/>
    <w:rsid w:val="5FA9E727"/>
    <w:rsid w:val="5FB21111"/>
    <w:rsid w:val="5FEDED44"/>
    <w:rsid w:val="5FEDED44"/>
    <w:rsid w:val="60363642"/>
    <w:rsid w:val="608CE446"/>
    <w:rsid w:val="60BF8BEE"/>
    <w:rsid w:val="60E626D0"/>
    <w:rsid w:val="60E626D0"/>
    <w:rsid w:val="617A797C"/>
    <w:rsid w:val="61989C5C"/>
    <w:rsid w:val="61A15E5B"/>
    <w:rsid w:val="61C7BB97"/>
    <w:rsid w:val="61E7BB02"/>
    <w:rsid w:val="620823C4"/>
    <w:rsid w:val="622FEFE2"/>
    <w:rsid w:val="62347C2A"/>
    <w:rsid w:val="62347C2A"/>
    <w:rsid w:val="62564419"/>
    <w:rsid w:val="62C02C4B"/>
    <w:rsid w:val="62DFD3A8"/>
    <w:rsid w:val="62F62FB6"/>
    <w:rsid w:val="6300EC85"/>
    <w:rsid w:val="632BB82D"/>
    <w:rsid w:val="636F8398"/>
    <w:rsid w:val="63A75B55"/>
    <w:rsid w:val="63AD9B36"/>
    <w:rsid w:val="63AF935D"/>
    <w:rsid w:val="63D7637C"/>
    <w:rsid w:val="6430481D"/>
    <w:rsid w:val="6430481D"/>
    <w:rsid w:val="645AB176"/>
    <w:rsid w:val="6468F72F"/>
    <w:rsid w:val="649FA02B"/>
    <w:rsid w:val="64AE1290"/>
    <w:rsid w:val="64B977E2"/>
    <w:rsid w:val="64E4C512"/>
    <w:rsid w:val="652186CE"/>
    <w:rsid w:val="65967C2D"/>
    <w:rsid w:val="65CC65EF"/>
    <w:rsid w:val="65D1C3EA"/>
    <w:rsid w:val="66135F6B"/>
    <w:rsid w:val="66260FF0"/>
    <w:rsid w:val="6687BB07"/>
    <w:rsid w:val="6687BB07"/>
    <w:rsid w:val="66B7201D"/>
    <w:rsid w:val="671F18DB"/>
    <w:rsid w:val="67717033"/>
    <w:rsid w:val="68A04CD0"/>
    <w:rsid w:val="693B082F"/>
    <w:rsid w:val="693B082F"/>
    <w:rsid w:val="6980F859"/>
    <w:rsid w:val="69B8A04C"/>
    <w:rsid w:val="69BB96FA"/>
    <w:rsid w:val="69DACA84"/>
    <w:rsid w:val="6A48C774"/>
    <w:rsid w:val="6AE10260"/>
    <w:rsid w:val="6B79A006"/>
    <w:rsid w:val="6C0E4C36"/>
    <w:rsid w:val="6C559175"/>
    <w:rsid w:val="6C5A6BA0"/>
    <w:rsid w:val="6C89EABD"/>
    <w:rsid w:val="6C96283E"/>
    <w:rsid w:val="6CA19DD2"/>
    <w:rsid w:val="6CBED02C"/>
    <w:rsid w:val="6CCD2619"/>
    <w:rsid w:val="6D006E1B"/>
    <w:rsid w:val="6D55BA4E"/>
    <w:rsid w:val="6D8BFB3D"/>
    <w:rsid w:val="6DF5FD90"/>
    <w:rsid w:val="6E0FF93A"/>
    <w:rsid w:val="6E2B6308"/>
    <w:rsid w:val="6E3619EC"/>
    <w:rsid w:val="6E3A9B2A"/>
    <w:rsid w:val="6EACE5CF"/>
    <w:rsid w:val="6EAF9559"/>
    <w:rsid w:val="6EC4D279"/>
    <w:rsid w:val="6EDA199D"/>
    <w:rsid w:val="6EF7D209"/>
    <w:rsid w:val="6EF8FC7A"/>
    <w:rsid w:val="6F0465D9"/>
    <w:rsid w:val="6F0CCF18"/>
    <w:rsid w:val="700D2493"/>
    <w:rsid w:val="7045AED2"/>
    <w:rsid w:val="704BCEBB"/>
    <w:rsid w:val="704DE48A"/>
    <w:rsid w:val="7074C3AA"/>
    <w:rsid w:val="70754026"/>
    <w:rsid w:val="70DFC4D4"/>
    <w:rsid w:val="71297B41"/>
    <w:rsid w:val="719C5CB3"/>
    <w:rsid w:val="724F6539"/>
    <w:rsid w:val="725BBF9A"/>
    <w:rsid w:val="7283FEFF"/>
    <w:rsid w:val="72BE13CC"/>
    <w:rsid w:val="73737375"/>
    <w:rsid w:val="738BD56F"/>
    <w:rsid w:val="73C625B1"/>
    <w:rsid w:val="73C625B1"/>
    <w:rsid w:val="74B87554"/>
    <w:rsid w:val="74B8DFC3"/>
    <w:rsid w:val="74CD54A7"/>
    <w:rsid w:val="751AC9CF"/>
    <w:rsid w:val="7532E3D4"/>
    <w:rsid w:val="75652B4E"/>
    <w:rsid w:val="75A995CB"/>
    <w:rsid w:val="75D01971"/>
    <w:rsid w:val="75DDAF60"/>
    <w:rsid w:val="760E975B"/>
    <w:rsid w:val="76140D95"/>
    <w:rsid w:val="765C7AA0"/>
    <w:rsid w:val="767ADFEF"/>
    <w:rsid w:val="76E5B4D7"/>
    <w:rsid w:val="76FBDCF6"/>
    <w:rsid w:val="7709124B"/>
    <w:rsid w:val="7709124B"/>
    <w:rsid w:val="770E0387"/>
    <w:rsid w:val="776B0C62"/>
    <w:rsid w:val="776DA341"/>
    <w:rsid w:val="77C89CA0"/>
    <w:rsid w:val="77D5BA1C"/>
    <w:rsid w:val="77E114AC"/>
    <w:rsid w:val="77EACB9C"/>
    <w:rsid w:val="77F16B11"/>
    <w:rsid w:val="77F5E34C"/>
    <w:rsid w:val="7804BD25"/>
    <w:rsid w:val="783D1523"/>
    <w:rsid w:val="78C7B898"/>
    <w:rsid w:val="7921536E"/>
    <w:rsid w:val="7930CC3E"/>
    <w:rsid w:val="7938C3D5"/>
    <w:rsid w:val="797509A2"/>
    <w:rsid w:val="7992A829"/>
    <w:rsid w:val="79D2C09A"/>
    <w:rsid w:val="79E0A718"/>
    <w:rsid w:val="79F2F069"/>
    <w:rsid w:val="79F84BAD"/>
    <w:rsid w:val="7A5FAD06"/>
    <w:rsid w:val="7A913491"/>
    <w:rsid w:val="7AACBC2A"/>
    <w:rsid w:val="7AE39EA2"/>
    <w:rsid w:val="7AE39EA2"/>
    <w:rsid w:val="7B08E65C"/>
    <w:rsid w:val="7B3192D4"/>
    <w:rsid w:val="7B79EB3E"/>
    <w:rsid w:val="7BA4D068"/>
    <w:rsid w:val="7BA4D068"/>
    <w:rsid w:val="7C014873"/>
    <w:rsid w:val="7C159E62"/>
    <w:rsid w:val="7C4C50C9"/>
    <w:rsid w:val="7C67DEF7"/>
    <w:rsid w:val="7CA0FF0B"/>
    <w:rsid w:val="7D0193DF"/>
    <w:rsid w:val="7D33B5B9"/>
    <w:rsid w:val="7D95AB9E"/>
    <w:rsid w:val="7DADF0DA"/>
    <w:rsid w:val="7DE7AAA4"/>
    <w:rsid w:val="7DFAB3DF"/>
    <w:rsid w:val="7E26CEEF"/>
    <w:rsid w:val="7E52EEB0"/>
    <w:rsid w:val="7E8E8D1C"/>
    <w:rsid w:val="7E9DA2CD"/>
    <w:rsid w:val="7EB6319B"/>
    <w:rsid w:val="7EDCD52C"/>
    <w:rsid w:val="7EF55709"/>
    <w:rsid w:val="7F14CDB4"/>
    <w:rsid w:val="7F3D38FA"/>
    <w:rsid w:val="7F5C03DD"/>
    <w:rsid w:val="7FBACDA3"/>
    <w:rsid w:val="7FCC8866"/>
    <w:rsid w:val="7FF40DF9"/>
    <w:rsid w:val="7FF40DF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C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69FB"/>
    <w:pPr>
      <w:spacing w:before="60" w:after="60" w:line="250" w:lineRule="auto"/>
    </w:pPr>
    <w:rPr>
      <w:rFonts w:cs="Times New Roman (Body CS)"/>
      <w:spacing w:val="10"/>
      <w:sz w:val="20"/>
    </w:rPr>
  </w:style>
  <w:style w:type="paragraph" w:styleId="Heading1">
    <w:name w:val="heading 1"/>
    <w:basedOn w:val="Normal"/>
    <w:next w:val="Normal"/>
    <w:link w:val="Heading1Char"/>
    <w:uiPriority w:val="9"/>
    <w:qFormat/>
    <w:rsid w:val="00E342DA"/>
    <w:pPr>
      <w:keepNext/>
      <w:keepLines/>
      <w:spacing w:before="120" w:after="120" w:line="240" w:lineRule="auto"/>
      <w:outlineLvl w:val="0"/>
    </w:pPr>
    <w:rPr>
      <w:rFonts w:cs="Times New Roman (Headings CS)" w:asciiTheme="majorHAnsi" w:hAnsiTheme="majorHAnsi" w:eastAsiaTheme="majorEastAsia"/>
      <w:b/>
      <w:bCs/>
      <w:caps/>
      <w:color w:val="9E2E20" w:themeColor="accent6" w:themeShade="80"/>
      <w:spacing w:val="20"/>
      <w:sz w:val="24"/>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43A0A"/>
    <w:pPr>
      <w:ind w:left="720"/>
      <w:contextualSpacing/>
    </w:pPr>
  </w:style>
  <w:style w:type="character" w:styleId="Hyperlink">
    <w:name w:val="Hyperlink"/>
    <w:basedOn w:val="DefaultParagraphFont"/>
    <w:uiPriority w:val="99"/>
    <w:rsid w:val="001846B2"/>
    <w:rPr>
      <w:color w:val="0563C1" w:themeColor="hyperlink"/>
      <w:u w:val="single"/>
    </w:rPr>
  </w:style>
  <w:style w:type="character" w:styleId="UnresolvedMention1" w:customStyle="1">
    <w:name w:val="Unresolved Mention1"/>
    <w:basedOn w:val="DefaultParagraphFont"/>
    <w:uiPriority w:val="99"/>
    <w:semiHidden/>
    <w:unhideWhenUsed/>
    <w:rsid w:val="001846B2"/>
    <w:rPr>
      <w:color w:val="605E5C"/>
      <w:shd w:val="clear" w:color="auto" w:fill="E1DFDD"/>
    </w:rPr>
  </w:style>
  <w:style w:type="character" w:styleId="FollowedHyperlink">
    <w:name w:val="FollowedHyperlink"/>
    <w:basedOn w:val="DefaultParagraphFont"/>
    <w:uiPriority w:val="99"/>
    <w:semiHidden/>
    <w:unhideWhenUsed/>
    <w:rsid w:val="00635A59"/>
    <w:rPr>
      <w:color w:val="954F72" w:themeColor="followedHyperlink"/>
      <w:u w:val="single"/>
    </w:rPr>
  </w:style>
  <w:style w:type="paragraph" w:styleId="Title">
    <w:name w:val="Title"/>
    <w:basedOn w:val="Normal"/>
    <w:next w:val="Normal"/>
    <w:link w:val="TitleChar"/>
    <w:uiPriority w:val="10"/>
    <w:qFormat/>
    <w:rsid w:val="00E342DA"/>
    <w:pPr>
      <w:spacing w:before="0" w:after="360"/>
      <w:contextualSpacing/>
    </w:pPr>
    <w:rPr>
      <w:rFonts w:cs="Times New Roman (Headings CS)" w:asciiTheme="majorHAnsi" w:hAnsiTheme="majorHAnsi" w:eastAsiaTheme="majorEastAsia"/>
      <w:caps/>
      <w:noProof/>
      <w:color w:val="515F23" w:themeColor="accent5"/>
      <w:kern w:val="28"/>
      <w:sz w:val="60"/>
      <w:szCs w:val="52"/>
    </w:rPr>
  </w:style>
  <w:style w:type="character" w:styleId="TitleChar" w:customStyle="1">
    <w:name w:val="Title Char"/>
    <w:basedOn w:val="DefaultParagraphFont"/>
    <w:link w:val="Title"/>
    <w:uiPriority w:val="10"/>
    <w:rsid w:val="00E342DA"/>
    <w:rPr>
      <w:rFonts w:cs="Times New Roman (Headings CS)" w:asciiTheme="majorHAnsi" w:hAnsiTheme="majorHAnsi" w:eastAsiaTheme="majorEastAsia"/>
      <w:caps/>
      <w:noProof/>
      <w:color w:val="515F23" w:themeColor="accent5"/>
      <w:spacing w:val="10"/>
      <w:kern w:val="28"/>
      <w:sz w:val="60"/>
      <w:szCs w:val="52"/>
    </w:rPr>
  </w:style>
  <w:style w:type="character" w:styleId="Heading1Char" w:customStyle="1">
    <w:name w:val="Heading 1 Char"/>
    <w:basedOn w:val="DefaultParagraphFont"/>
    <w:link w:val="Heading1"/>
    <w:uiPriority w:val="9"/>
    <w:rsid w:val="00E342DA"/>
    <w:rPr>
      <w:rFonts w:cs="Times New Roman (Headings CS)" w:asciiTheme="majorHAnsi" w:hAnsiTheme="majorHAnsi" w:eastAsiaTheme="majorEastAsia"/>
      <w:b/>
      <w:bCs/>
      <w:caps/>
      <w:color w:val="9E2E20" w:themeColor="accent6" w:themeShade="80"/>
      <w:spacing w:val="20"/>
      <w:szCs w:val="32"/>
    </w:rPr>
  </w:style>
  <w:style w:type="paragraph" w:styleId="checklistindent" w:customStyle="1">
    <w:name w:val="checklist indent"/>
    <w:basedOn w:val="Normal"/>
    <w:qFormat/>
    <w:rsid w:val="008B33BD"/>
    <w:pPr>
      <w:ind w:left="357" w:hanging="357"/>
    </w:pPr>
  </w:style>
  <w:style w:type="paragraph" w:styleId="Header">
    <w:name w:val="header"/>
    <w:basedOn w:val="Normal"/>
    <w:link w:val="HeaderChar"/>
    <w:uiPriority w:val="99"/>
    <w:unhideWhenUsed/>
    <w:rsid w:val="00350D53"/>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350D53"/>
    <w:rPr>
      <w:sz w:val="21"/>
    </w:rPr>
  </w:style>
  <w:style w:type="paragraph" w:styleId="Footer">
    <w:name w:val="footer"/>
    <w:basedOn w:val="Normal"/>
    <w:link w:val="FooterChar"/>
    <w:uiPriority w:val="99"/>
    <w:rsid w:val="00F02405"/>
    <w:pPr>
      <w:tabs>
        <w:tab w:val="center" w:pos="4513"/>
        <w:tab w:val="right" w:pos="9026"/>
      </w:tabs>
      <w:spacing w:before="0" w:after="0" w:line="240" w:lineRule="auto"/>
    </w:pPr>
    <w:rPr>
      <w:b/>
      <w:caps/>
      <w:color w:val="515F23" w:themeColor="accent5"/>
      <w:sz w:val="16"/>
    </w:rPr>
  </w:style>
  <w:style w:type="character" w:styleId="FooterChar" w:customStyle="1">
    <w:name w:val="Footer Char"/>
    <w:basedOn w:val="DefaultParagraphFont"/>
    <w:link w:val="Footer"/>
    <w:uiPriority w:val="99"/>
    <w:rsid w:val="00E342DA"/>
    <w:rPr>
      <w:rFonts w:ascii="Century Gothic" w:hAnsi="Century Gothic" w:cs="Times New Roman (Body CS)"/>
      <w:b/>
      <w:caps/>
      <w:color w:val="515F23" w:themeColor="accent5"/>
      <w:spacing w:val="10"/>
      <w:sz w:val="16"/>
    </w:rPr>
  </w:style>
  <w:style w:type="table" w:styleId="TableGrid">
    <w:name w:val="Table Grid"/>
    <w:basedOn w:val="TableNormal"/>
    <w:uiPriority w:val="59"/>
    <w:rsid w:val="009B06D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342DA"/>
    <w:rPr>
      <w:color w:val="808080"/>
    </w:rPr>
  </w:style>
  <w:style w:type="character" w:styleId="UnresolvedMention">
    <w:name w:val="Unresolved Mention"/>
    <w:basedOn w:val="DefaultParagraphFont"/>
    <w:uiPriority w:val="99"/>
    <w:semiHidden/>
    <w:unhideWhenUsed/>
    <w:rsid w:val="000069FB"/>
    <w:rPr>
      <w:color w:val="605E5C"/>
      <w:shd w:val="clear" w:color="auto" w:fill="E1DFDD"/>
    </w:rPr>
  </w:style>
  <w:style w:type="paragraph" w:styleId="Subtitle">
    <w:name w:val="Subtitle"/>
    <w:basedOn w:val="Normal"/>
    <w:next w:val="Normal"/>
    <w:link w:val="SubtitleChar"/>
    <w:uiPriority w:val="11"/>
    <w:rsid w:val="000069FB"/>
    <w:pPr>
      <w:numPr>
        <w:ilvl w:val="1"/>
      </w:numPr>
      <w:spacing w:after="160"/>
    </w:pPr>
    <w:rPr>
      <w:rFonts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0069FB"/>
    <w:rPr>
      <w:color w:val="5A5A5A" w:themeColor="text1" w:themeTint="A5"/>
      <w:spacing w:val="15"/>
      <w:sz w:val="22"/>
      <w:szCs w:val="22"/>
    </w:rPr>
  </w:style>
  <w:style w:type="character" w:styleId="print1" w:customStyle="1">
    <w:name w:val="print1"/>
    <w:uiPriority w:val="99"/>
    <w:rsid w:val="00EE3D43"/>
    <w:rPr>
      <w:rFonts w:hint="default" w:ascii="Verdana" w:hAnsi="Verdana"/>
      <w:color w:val="333333"/>
      <w:sz w:val="18"/>
    </w:rPr>
  </w:style>
  <w:style w:type="table" w:styleId="PlainTable3">
    <w:name w:val="Plain Table 3"/>
    <w:basedOn w:val="TableNormal"/>
    <w:uiPriority w:val="99"/>
    <w:rsid w:val="004F2F32"/>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2">
    <w:name w:val="List Table 3 Accent 2"/>
    <w:basedOn w:val="TableNormal"/>
    <w:uiPriority w:val="48"/>
    <w:rsid w:val="00130678"/>
    <w:tblPr>
      <w:tblStyleRowBandSize w:val="1"/>
      <w:tblStyleColBandSize w:val="1"/>
      <w:tblBorders>
        <w:top w:val="single" w:color="B8B0ED" w:themeColor="accent2" w:sz="4" w:space="0"/>
        <w:left w:val="single" w:color="B8B0ED" w:themeColor="accent2" w:sz="4" w:space="0"/>
        <w:bottom w:val="single" w:color="B8B0ED" w:themeColor="accent2" w:sz="4" w:space="0"/>
        <w:right w:val="single" w:color="B8B0ED" w:themeColor="accent2" w:sz="4" w:space="0"/>
      </w:tblBorders>
    </w:tblPr>
    <w:tblStylePr w:type="firstRow">
      <w:rPr>
        <w:b/>
        <w:bCs/>
        <w:color w:val="FFFFFF" w:themeColor="background1"/>
      </w:rPr>
      <w:tblPr/>
      <w:tcPr>
        <w:shd w:val="clear" w:color="auto" w:fill="B8B0ED" w:themeFill="accent2"/>
      </w:tcPr>
    </w:tblStylePr>
    <w:tblStylePr w:type="lastRow">
      <w:rPr>
        <w:b/>
        <w:bCs/>
      </w:rPr>
      <w:tblPr/>
      <w:tcPr>
        <w:tcBorders>
          <w:top w:val="double" w:color="B8B0E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8B0ED" w:themeColor="accent2" w:sz="4" w:space="0"/>
          <w:right w:val="single" w:color="B8B0ED" w:themeColor="accent2" w:sz="4" w:space="0"/>
        </w:tcBorders>
      </w:tcPr>
    </w:tblStylePr>
    <w:tblStylePr w:type="band1Horz">
      <w:tblPr/>
      <w:tcPr>
        <w:tcBorders>
          <w:top w:val="single" w:color="B8B0ED" w:themeColor="accent2" w:sz="4" w:space="0"/>
          <w:bottom w:val="single" w:color="B8B0E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8B0ED" w:themeColor="accent2" w:sz="4" w:space="0"/>
          <w:left w:val="nil"/>
        </w:tcBorders>
      </w:tcPr>
    </w:tblStylePr>
    <w:tblStylePr w:type="swCell">
      <w:tblPr/>
      <w:tcPr>
        <w:tcBorders>
          <w:top w:val="double" w:color="B8B0ED" w:themeColor="accent2" w:sz="4" w:space="0"/>
          <w:right w:val="nil"/>
        </w:tcBorders>
      </w:tcPr>
    </w:tblStylePr>
  </w:style>
  <w:style w:type="table" w:styleId="ListTable3-Accent5">
    <w:name w:val="List Table 3 Accent 5"/>
    <w:basedOn w:val="TableNormal"/>
    <w:uiPriority w:val="48"/>
    <w:rsid w:val="00130678"/>
    <w:tblPr>
      <w:tblStyleRowBandSize w:val="1"/>
      <w:tblStyleColBandSize w:val="1"/>
      <w:tblBorders>
        <w:top w:val="single" w:color="515F23" w:themeColor="accent5" w:sz="4" w:space="0"/>
        <w:left w:val="single" w:color="515F23" w:themeColor="accent5" w:sz="4" w:space="0"/>
        <w:bottom w:val="single" w:color="515F23" w:themeColor="accent5" w:sz="4" w:space="0"/>
        <w:right w:val="single" w:color="515F23" w:themeColor="accent5" w:sz="4" w:space="0"/>
      </w:tblBorders>
    </w:tblPr>
    <w:tblStylePr w:type="firstRow">
      <w:rPr>
        <w:b/>
        <w:bCs/>
        <w:color w:val="FFFFFF" w:themeColor="background1"/>
      </w:rPr>
      <w:tblPr/>
      <w:tcPr>
        <w:shd w:val="clear" w:color="auto" w:fill="515F23" w:themeFill="accent5"/>
      </w:tcPr>
    </w:tblStylePr>
    <w:tblStylePr w:type="lastRow">
      <w:rPr>
        <w:b/>
        <w:bCs/>
      </w:rPr>
      <w:tblPr/>
      <w:tcPr>
        <w:tcBorders>
          <w:top w:val="double" w:color="515F2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15F23" w:themeColor="accent5" w:sz="4" w:space="0"/>
          <w:right w:val="single" w:color="515F23" w:themeColor="accent5" w:sz="4" w:space="0"/>
        </w:tcBorders>
      </w:tcPr>
    </w:tblStylePr>
    <w:tblStylePr w:type="band1Horz">
      <w:tblPr/>
      <w:tcPr>
        <w:tcBorders>
          <w:top w:val="single" w:color="515F23" w:themeColor="accent5" w:sz="4" w:space="0"/>
          <w:bottom w:val="single" w:color="515F2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15F23" w:themeColor="accent5" w:sz="4" w:space="0"/>
          <w:left w:val="nil"/>
        </w:tcBorders>
      </w:tcPr>
    </w:tblStylePr>
    <w:tblStylePr w:type="swCell">
      <w:tblPr/>
      <w:tcPr>
        <w:tcBorders>
          <w:top w:val="double" w:color="515F23" w:themeColor="accent5" w:sz="4" w:space="0"/>
          <w:right w:val="nil"/>
        </w:tcBorders>
      </w:tcPr>
    </w:tblStylePr>
  </w:style>
  <w:style w:type="table" w:styleId="PlainTable1">
    <w:name w:val="Plain Table 1"/>
    <w:basedOn w:val="TableNormal"/>
    <w:uiPriority w:val="99"/>
    <w:rsid w:val="0013067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783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glossaryDocument" Target="glossary/document.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ad4e3907dc5b4adc" /><Relationship Type="http://schemas.openxmlformats.org/officeDocument/2006/relationships/image" Target="/media/image3.png" Id="rId13447782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an.kochar\AppData\Roaming\Microsoft\Templates\Resume%20writing%20check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D3E76A24A9416693F3B02824E7EAFD"/>
        <w:category>
          <w:name w:val="General"/>
          <w:gallery w:val="placeholder"/>
        </w:category>
        <w:types>
          <w:type w:val="bbPlcHdr"/>
        </w:types>
        <w:behaviors>
          <w:behavior w:val="content"/>
        </w:behaviors>
        <w:guid w:val="{D039D38A-24CF-4AC6-A17A-D96BC82DBAC8}"/>
      </w:docPartPr>
      <w:docPartBody>
        <w:p w:rsidR="004C5D2D" w:rsidRDefault="00D034A0">
          <w:pPr>
            <w:pStyle w:val="EED3E76A24A9416693F3B02824E7EAFD"/>
          </w:pPr>
          <w:r w:rsidRPr="00E342DA">
            <w:rPr>
              <w:rStyle w:val="TitleChar"/>
              <w:caps w:val="0"/>
            </w:rPr>
            <w:t>Resume writing checklist</w:t>
          </w:r>
        </w:p>
      </w:docPartBody>
    </w:docPart>
    <w:docPart>
      <w:docPartPr>
        <w:name w:val="B9938BD4393D4DD2A138B47B8ACBC8FA"/>
        <w:category>
          <w:name w:val="General"/>
          <w:gallery w:val="placeholder"/>
        </w:category>
        <w:types>
          <w:type w:val="bbPlcHdr"/>
        </w:types>
        <w:behaviors>
          <w:behavior w:val="content"/>
        </w:behaviors>
        <w:guid w:val="{8E604345-D542-4823-BACE-416CBAD9C2FD}"/>
      </w:docPartPr>
      <w:docPartBody>
        <w:p w:rsidR="004C5D2D" w:rsidRDefault="00D034A0">
          <w:pPr>
            <w:pStyle w:val="B9938BD4393D4DD2A138B47B8ACBC8FA"/>
          </w:pPr>
          <w:r w:rsidRPr="00E342DA">
            <w:t>Format</w:t>
          </w:r>
        </w:p>
      </w:docPartBody>
    </w:docPart>
    <w:docPart>
      <w:docPartPr>
        <w:name w:val="6978C379A6A74ED2B6DCE1A792904DD2"/>
        <w:category>
          <w:name w:val="General"/>
          <w:gallery w:val="placeholder"/>
        </w:category>
        <w:types>
          <w:type w:val="bbPlcHdr"/>
        </w:types>
        <w:behaviors>
          <w:behavior w:val="content"/>
        </w:behaviors>
        <w:guid w:val="{1D9E970E-80AB-4D7D-B7C7-7765D194BA02}"/>
      </w:docPartPr>
      <w:docPartBody>
        <w:p w:rsidR="004C5D2D" w:rsidRDefault="00D034A0">
          <w:pPr>
            <w:pStyle w:val="6978C379A6A74ED2B6DCE1A792904DD2"/>
          </w:pPr>
          <w:r w:rsidRPr="00E342DA">
            <w:t>Education and training</w:t>
          </w:r>
        </w:p>
      </w:docPartBody>
    </w:docPart>
    <w:docPart>
      <w:docPartPr>
        <w:name w:val="CDF4D20E74034DB3A741F934F1BF8964"/>
        <w:category>
          <w:name w:val="General"/>
          <w:gallery w:val="placeholder"/>
        </w:category>
        <w:types>
          <w:type w:val="bbPlcHdr"/>
        </w:types>
        <w:behaviors>
          <w:behavior w:val="content"/>
        </w:behaviors>
        <w:guid w:val="{7BEECF81-0D59-4C02-BE88-A4541BBA52F4}"/>
      </w:docPartPr>
      <w:docPartBody>
        <w:p w:rsidR="004C5D2D" w:rsidRDefault="00D034A0">
          <w:pPr>
            <w:pStyle w:val="CDF4D20E74034DB3A741F934F1BF8964"/>
          </w:pPr>
          <w:r w:rsidRPr="000069FB">
            <w:t>List your education and training in reverse chronological order.</w:t>
          </w:r>
        </w:p>
      </w:docPartBody>
    </w:docPart>
    <w:docPart>
      <w:docPartPr>
        <w:name w:val="448AAAF796934D73A117AD5764505965"/>
        <w:category>
          <w:name w:val="General"/>
          <w:gallery w:val="placeholder"/>
        </w:category>
        <w:types>
          <w:type w:val="bbPlcHdr"/>
        </w:types>
        <w:behaviors>
          <w:behavior w:val="content"/>
        </w:behaviors>
        <w:guid w:val="{4F6D74C9-859F-4EA7-BCB7-3CFCB2CF4EDA}"/>
      </w:docPartPr>
      <w:docPartBody>
        <w:p w:rsidR="004C5D2D" w:rsidRDefault="00D034A0">
          <w:pPr>
            <w:pStyle w:val="448AAAF796934D73A117AD5764505965"/>
          </w:pPr>
          <w:r w:rsidRPr="00E342DA">
            <w:t>Experience</w:t>
          </w:r>
        </w:p>
      </w:docPartBody>
    </w:docPart>
    <w:docPart>
      <w:docPartPr>
        <w:name w:val="C84AE14595654AF0B8C8EB95E5AC8F30"/>
        <w:category>
          <w:name w:val="General"/>
          <w:gallery w:val="placeholder"/>
        </w:category>
        <w:types>
          <w:type w:val="bbPlcHdr"/>
        </w:types>
        <w:behaviors>
          <w:behavior w:val="content"/>
        </w:behaviors>
        <w:guid w:val="{EC3EE79D-EE19-4EBA-8018-0ECC39D3C57F}"/>
      </w:docPartPr>
      <w:docPartBody>
        <w:p w:rsidR="004C5D2D" w:rsidP="000B4F6F" w:rsidRDefault="000B4F6F">
          <w:pPr>
            <w:pStyle w:val="C84AE14595654AF0B8C8EB95E5AC8F30"/>
          </w:pPr>
          <w:r w:rsidRPr="00E342DA">
            <w:t>Contact details</w:t>
          </w:r>
        </w:p>
      </w:docPartBody>
    </w:docPart>
    <w:docPart>
      <w:docPartPr>
        <w:name w:val="CC71A95ADC1A4184A45859E43C892722"/>
        <w:category>
          <w:name w:val="General"/>
          <w:gallery w:val="placeholder"/>
        </w:category>
        <w:types>
          <w:type w:val="bbPlcHdr"/>
        </w:types>
        <w:behaviors>
          <w:behavior w:val="content"/>
        </w:behaviors>
        <w:guid w:val="{7B6CEC21-A592-458B-ABE9-6D1E64DC3C5A}"/>
      </w:docPartPr>
      <w:docPartBody>
        <w:p w:rsidR="00CA6D2A" w:rsidP="0011216F" w:rsidRDefault="0011216F">
          <w:pPr>
            <w:pStyle w:val="CC71A95ADC1A4184A45859E43C892722"/>
          </w:pPr>
          <w:r w:rsidRPr="000069FB">
            <w:t>List your education and training in reverse chronological order.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F"/>
    <w:rsid w:val="000B4F6F"/>
    <w:rsid w:val="0011216F"/>
    <w:rsid w:val="004C0A0D"/>
    <w:rsid w:val="004C5D2D"/>
    <w:rsid w:val="004D14BF"/>
    <w:rsid w:val="005F4F0B"/>
    <w:rsid w:val="00682DF1"/>
    <w:rsid w:val="006B4D9E"/>
    <w:rsid w:val="006F1264"/>
    <w:rsid w:val="007F2228"/>
    <w:rsid w:val="00A20C3F"/>
    <w:rsid w:val="00BB438F"/>
    <w:rsid w:val="00BE00D5"/>
    <w:rsid w:val="00C4512E"/>
    <w:rsid w:val="00C82A8A"/>
    <w:rsid w:val="00CA6D2A"/>
    <w:rsid w:val="00D03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50" w:lineRule="auto"/>
      <w:contextualSpacing/>
    </w:pPr>
    <w:rPr>
      <w:rFonts w:asciiTheme="majorHAnsi" w:eastAsiaTheme="majorEastAsia" w:hAnsiTheme="majorHAnsi" w:cs="Times New Roman (Headings CS)"/>
      <w:caps/>
      <w:noProof/>
      <w:color w:val="5B9BD5" w:themeColor="accent5"/>
      <w:spacing w:val="10"/>
      <w:kern w:val="28"/>
      <w:sz w:val="60"/>
      <w:szCs w:val="52"/>
      <w14:ligatures w14:val="none"/>
    </w:rPr>
  </w:style>
  <w:style w:type="character" w:customStyle="1" w:styleId="TitleChar">
    <w:name w:val="Title Char"/>
    <w:basedOn w:val="DefaultParagraphFont"/>
    <w:link w:val="Title"/>
    <w:uiPriority w:val="10"/>
    <w:rPr>
      <w:rFonts w:asciiTheme="majorHAnsi" w:eastAsiaTheme="majorEastAsia" w:hAnsiTheme="majorHAnsi" w:cs="Times New Roman (Headings CS)"/>
      <w:caps/>
      <w:noProof/>
      <w:color w:val="5B9BD5" w:themeColor="accent5"/>
      <w:spacing w:val="10"/>
      <w:kern w:val="28"/>
      <w:sz w:val="60"/>
      <w:szCs w:val="52"/>
      <w14:ligatures w14:val="none"/>
    </w:rPr>
  </w:style>
  <w:style w:type="paragraph" w:customStyle="1" w:styleId="EED3E76A24A9416693F3B02824E7EAFD">
    <w:name w:val="EED3E76A24A9416693F3B02824E7EAFD"/>
  </w:style>
  <w:style w:type="paragraph" w:customStyle="1" w:styleId="B9938BD4393D4DD2A138B47B8ACBC8FA">
    <w:name w:val="B9938BD4393D4DD2A138B47B8ACBC8FA"/>
  </w:style>
  <w:style w:type="character" w:styleId="Hyperlink">
    <w:name w:val="Hyperlink"/>
    <w:basedOn w:val="DefaultParagraphFont"/>
    <w:uiPriority w:val="99"/>
    <w:rsid w:val="000B4F6F"/>
    <w:rPr>
      <w:color w:val="0563C1" w:themeColor="hyperlink"/>
      <w:u w:val="single"/>
    </w:rPr>
  </w:style>
  <w:style w:type="paragraph" w:customStyle="1" w:styleId="6978C379A6A74ED2B6DCE1A792904DD2">
    <w:name w:val="6978C379A6A74ED2B6DCE1A792904DD2"/>
  </w:style>
  <w:style w:type="paragraph" w:customStyle="1" w:styleId="CDF4D20E74034DB3A741F934F1BF8964">
    <w:name w:val="CDF4D20E74034DB3A741F934F1BF8964"/>
  </w:style>
  <w:style w:type="paragraph" w:customStyle="1" w:styleId="448AAAF796934D73A117AD5764505965">
    <w:name w:val="448AAAF796934D73A117AD5764505965"/>
  </w:style>
  <w:style w:type="paragraph" w:customStyle="1" w:styleId="C34EFFBE039341EB8737A0943FBE6922">
    <w:name w:val="C34EFFBE039341EB8737A0943FBE6922"/>
    <w:rsid w:val="000B4F6F"/>
  </w:style>
  <w:style w:type="paragraph" w:customStyle="1" w:styleId="EF88CE7404B3448F9906575E0D243C90">
    <w:name w:val="EF88CE7404B3448F9906575E0D243C90"/>
    <w:rsid w:val="000B4F6F"/>
  </w:style>
  <w:style w:type="paragraph" w:customStyle="1" w:styleId="C84AE14595654AF0B8C8EB95E5AC8F30">
    <w:name w:val="C84AE14595654AF0B8C8EB95E5AC8F30"/>
    <w:rsid w:val="000B4F6F"/>
  </w:style>
  <w:style w:type="paragraph" w:customStyle="1" w:styleId="CC71A95ADC1A4184A45859E43C892722">
    <w:name w:val="CC71A95ADC1A4184A45859E43C892722"/>
    <w:rsid w:val="0011216F"/>
  </w:style>
  <w:style w:type="paragraph" w:customStyle="1" w:styleId="7CF0ADCAC5014DC88D6F465EEA6FB99E">
    <w:name w:val="7CF0ADCAC5014DC88D6F465EEA6FB99E"/>
    <w:rsid w:val="0011216F"/>
  </w:style>
  <w:style w:type="paragraph" w:customStyle="1" w:styleId="29EF8F2C5298475FAD9A97C1B31ED6D0">
    <w:name w:val="29EF8F2C5298475FAD9A97C1B31ED6D0"/>
    <w:rsid w:val="0011216F"/>
  </w:style>
  <w:style w:type="paragraph" w:customStyle="1" w:styleId="99EA64CD36EA4477BF69D02BB23BBDB9">
    <w:name w:val="99EA64CD36EA4477BF69D02BB23BBDB9"/>
    <w:rsid w:val="0011216F"/>
  </w:style>
  <w:style w:type="paragraph" w:customStyle="1" w:styleId="A4B67B82D1A44988969239F8EE1FB9D4">
    <w:name w:val="A4B67B82D1A44988969239F8EE1FB9D4"/>
    <w:rsid w:val="001121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0792170">
      <a:dk1>
        <a:srgbClr val="000000"/>
      </a:dk1>
      <a:lt1>
        <a:srgbClr val="FFFFFF"/>
      </a:lt1>
      <a:dk2>
        <a:srgbClr val="44546A"/>
      </a:dk2>
      <a:lt2>
        <a:srgbClr val="E7E6E6"/>
      </a:lt2>
      <a:accent1>
        <a:srgbClr val="D9DC40"/>
      </a:accent1>
      <a:accent2>
        <a:srgbClr val="B8B0ED"/>
      </a:accent2>
      <a:accent3>
        <a:srgbClr val="7FC1CA"/>
      </a:accent3>
      <a:accent4>
        <a:srgbClr val="73B29C"/>
      </a:accent4>
      <a:accent5>
        <a:srgbClr val="515F23"/>
      </a:accent5>
      <a:accent6>
        <a:srgbClr val="E99D93"/>
      </a:accent6>
      <a:hlink>
        <a:srgbClr val="0563C1"/>
      </a:hlink>
      <a:folHlink>
        <a:srgbClr val="954F72"/>
      </a:folHlink>
    </a:clrScheme>
    <a:fontScheme name="Custom 6">
      <a:majorFont>
        <a:latin typeface="Century Schoolbook"/>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93534D-56AD-4079-B1A6-950786BEB7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D68A429-56A2-48CE-A8D6-A6D04D3C6FBE}">
  <ds:schemaRefs>
    <ds:schemaRef ds:uri="http://schemas.microsoft.com/sharepoint/v3/contenttype/forms"/>
  </ds:schemaRefs>
</ds:datastoreItem>
</file>

<file path=customXml/itemProps3.xml><?xml version="1.0" encoding="utf-8"?>
<ds:datastoreItem xmlns:ds="http://schemas.openxmlformats.org/officeDocument/2006/customXml" ds:itemID="{21AF4C96-F2F8-422E-AF0F-FEC8C0A0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Resume%20writing%20checklist.dotx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Vivek Singh</lastModifiedBy>
  <revision>16</revision>
  <dcterms:created xsi:type="dcterms:W3CDTF">2025-11-12T06:11:00.0000000Z</dcterms:created>
  <dcterms:modified xsi:type="dcterms:W3CDTF">2026-08-06T05:47:41.5485347Z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