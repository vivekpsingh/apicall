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10900" w:type="dxa"/>
        <w:tblInd w:w="-594" w:type="dxa"/>
        <w:tblLayout w:type="fixed"/>
        <w:tblLook w:val="0600" w:firstRow="0" w:lastRow="0" w:firstColumn="0" w:lastColumn="0" w:noHBand="1" w:noVBand="1"/>
      </w:tblPr>
      <w:tblGrid>
        <w:gridCol w:w="5472"/>
        <w:gridCol w:w="5428"/>
      </w:tblGrid>
      <w:tr w:rsidR="00E342DA" w:rsidTr="31C5DAAA" w14:paraId="54012C9A" w14:textId="77777777">
        <w:trPr>
          <w:trHeight w:val="1584"/>
        </w:trPr>
        <w:tc>
          <w:tcPr>
            <w:tcW w:w="5472" w:type="dxa"/>
            <w:tcMar/>
          </w:tcPr>
          <w:sdt>
            <w:sdtPr>
              <w:id w:val="-1723053496"/>
              <w:placeholder>
                <w:docPart w:val="EED3E76A24A9416693F3B02824E7EAFD"/>
              </w:placeholder>
              <w15:appearance w15:val="hidden"/>
              <w:rPr>
                <w:rFonts w:ascii="Century Gothic" w:hAnsi="Century Gothic" w:eastAsia="" w:cs="Times New Roman (Body CS)" w:asciiTheme="minorAscii" w:hAnsiTheme="minorAscii" w:eastAsiaTheme="minorEastAsia"/>
                <w:caps w:val="0"/>
                <w:smallCaps w:val="0"/>
                <w:noProof w:val="0"/>
                <w:color w:val="auto"/>
                <w:kern w:val="0"/>
                <w:sz w:val="20"/>
                <w:szCs w:val="20"/>
              </w:rPr>
            </w:sdtPr>
            <w:sdtEndPr>
              <w:rPr>
                <w:rFonts w:ascii="Century Gothic" w:hAnsi="Century Gothic" w:eastAsia="" w:cs="Times New Roman (Body CS)" w:asciiTheme="minorAscii" w:hAnsiTheme="minorAscii" w:eastAsiaTheme="minorEastAsia"/>
                <w:caps w:val="0"/>
                <w:smallCaps w:val="0"/>
                <w:noProof w:val="0"/>
                <w:color w:val="auto"/>
                <w:sz w:val="20"/>
                <w:szCs w:val="20"/>
              </w:rPr>
            </w:sdtEndPr>
            <w:sdtContent>
              <w:p w:rsidR="306C9BFA" w:rsidP="31C5DAAA" w:rsidRDefault="306C9BFA" w14:paraId="7C0CDCA7" w14:textId="0440D740">
                <w:pPr>
                  <w:pStyle w:val="Title"/>
                  <w:rPr>
                    <w:rFonts w:ascii="Century Gothic" w:hAnsi="Century Gothic" w:asciiTheme="minorAscii" w:hAnsiTheme="minorAscii"/>
                    <w:b w:val="0"/>
                    <w:bCs w:val="0"/>
                    <w:color w:val="082340"/>
                    <w:sz w:val="24"/>
                    <w:szCs w:val="24"/>
                  </w:rPr>
                </w:pPr>
                <w:r w:rsidRPr="31C5DAAA" w:rsidR="306C9BFA">
                  <w:rPr>
                    <w:rFonts w:ascii="Century Gothic" w:hAnsi="Century Gothic" w:asciiTheme="minorAscii" w:hAnsiTheme="minorAscii"/>
                    <w:color w:val="082340"/>
                    <w:sz w:val="28"/>
                    <w:szCs w:val="28"/>
                  </w:rPr>
                  <w:t>Name:</w:t>
                </w:r>
                <w:r w:rsidRPr="31C5DAAA" w:rsidR="306C9BFA">
                  <w:rPr>
                    <w:rFonts w:ascii="Century Gothic" w:hAnsi="Century Gothic" w:asciiTheme="minorAscii" w:hAnsiTheme="minorAscii"/>
                    <w:b w:val="1"/>
                    <w:bCs w:val="1"/>
                    <w:color w:val="082340"/>
                    <w:sz w:val="28"/>
                    <w:szCs w:val="28"/>
                  </w:rPr>
                  <w:t xml:space="preserve"> </w:t>
                </w:r>
                <w:r w:rsidRPr="31C5DAAA" w:rsidR="36DB2761">
                  <w:rPr>
                    <w:rFonts w:ascii="Century Gothic" w:hAnsi="Century Gothic" w:asciiTheme="minorAscii" w:hAnsiTheme="minorAscii"/>
                    <w:b w:val="0"/>
                    <w:bCs w:val="0"/>
                    <w:color w:val="082340"/>
                    <w:sz w:val="24"/>
                    <w:szCs w:val="24"/>
                  </w:rPr>
                  <w:t>VivEk Pratap Singh</w:t>
                </w:r>
                <w:r w:rsidRPr="31C5DAAA" w:rsidR="4576934C">
                  <w:rPr>
                    <w:rFonts w:ascii="Century Gothic" w:hAnsi="Century Gothic" w:asciiTheme="minorAscii" w:hAnsiTheme="minorAscii"/>
                    <w:b w:val="0"/>
                    <w:bCs w:val="0"/>
                    <w:color w:val="082340"/>
                    <w:sz w:val="24"/>
                    <w:szCs w:val="24"/>
                  </w:rPr>
                  <w:t xml:space="preserve">    </w:t>
                </w:r>
              </w:p>
              <w:p w:rsidRPr="001F57F7" w:rsidR="0069300D" w:rsidP="74B8DFC3" w:rsidRDefault="0069300D" w14:paraId="1580E7DE" w14:textId="07D139F6">
                <w:pPr>
                  <w:spacing w:after="0" w:line="240" w:lineRule="auto"/>
                  <w:rPr>
                    <w:b w:val="1"/>
                    <w:bCs w:val="1"/>
                    <w:sz w:val="24"/>
                    <w:szCs w:val="24"/>
                  </w:rPr>
                </w:pPr>
                <w:r w:rsidRPr="74B8DFC3" w:rsidR="0069300D">
                  <w:rPr>
                    <w:sz w:val="24"/>
                    <w:szCs w:val="24"/>
                  </w:rPr>
                  <w:t>Designation:</w:t>
                </w:r>
                <w:r w:rsidRPr="74B8DFC3" w:rsidR="001F57F7">
                  <w:rPr>
                    <w:sz w:val="24"/>
                    <w:szCs w:val="24"/>
                  </w:rPr>
                  <w:t xml:space="preserve"> </w:t>
                </w:r>
                <w:r w:rsidRPr="74B8DFC3" w:rsidR="22D87F47">
                  <w:rPr>
                    <w:sz w:val="24"/>
                    <w:szCs w:val="24"/>
                  </w:rPr>
                  <w:t>Senior Technical Lead</w:t>
                </w:r>
              </w:p>
              <w:p w:rsidRPr="001F57F7" w:rsidR="0069300D" w:rsidP="059DF2E2" w:rsidRDefault="0069300D" w14:paraId="0D4BE227" w14:textId="35EBD115">
                <w:pPr>
                  <w:spacing w:after="0" w:line="240" w:lineRule="auto"/>
                  <w:rPr>
                    <w:b w:val="1"/>
                    <w:bCs w:val="1"/>
                    <w:sz w:val="24"/>
                    <w:szCs w:val="24"/>
                  </w:rPr>
                </w:pPr>
                <w:r w:rsidRPr="059DF2E2" w:rsidR="0069300D">
                  <w:rPr>
                    <w:sz w:val="24"/>
                    <w:szCs w:val="24"/>
                  </w:rPr>
                  <w:t>E-mai</w:t>
                </w:r>
                <w:r w:rsidRPr="059DF2E2" w:rsidR="00B400AF">
                  <w:rPr>
                    <w:sz w:val="24"/>
                    <w:szCs w:val="24"/>
                  </w:rPr>
                  <w:t>l</w:t>
                </w:r>
                <w:r w:rsidRPr="059DF2E2" w:rsidR="0069300D">
                  <w:rPr>
                    <w:sz w:val="24"/>
                    <w:szCs w:val="24"/>
                  </w:rPr>
                  <w:t xml:space="preserve">: </w:t>
                </w:r>
                <w:r w:rsidRPr="059DF2E2" w:rsidR="003E7A4B">
                  <w:rPr>
                    <w:sz w:val="22"/>
                    <w:szCs w:val="22"/>
                  </w:rPr>
                  <w:t>Vivek.15.Singh@coforge.com</w:t>
                </w:r>
              </w:p>
              <w:p w:rsidRPr="00413AC9" w:rsidR="0069300D" w:rsidP="00A92B24" w:rsidRDefault="0069300D" w14:paraId="332FB5FB" w14:textId="09261E40">
                <w:pPr>
                  <w:spacing w:after="0" w:line="240" w:lineRule="auto"/>
                  <w:rPr>
                    <w:sz w:val="24"/>
                  </w:rPr>
                </w:pPr>
                <w:r w:rsidRPr="00413AC9">
                  <w:rPr>
                    <w:sz w:val="24"/>
                  </w:rPr>
                  <w:t xml:space="preserve">Mob. No: </w:t>
                </w:r>
                <w:r>
                  <w:rPr>
                    <w:sz w:val="24"/>
                  </w:rPr>
                  <w:t xml:space="preserve">+91 </w:t>
                </w:r>
                <w:r w:rsidR="003E7A4B">
                  <w:rPr>
                    <w:sz w:val="24"/>
                  </w:rPr>
                  <w:t>9555527395</w:t>
                </w:r>
              </w:p>
              <w:p w:rsidR="0069300D" w:rsidP="31C5DAAA" w:rsidRDefault="0069300D" w14:paraId="4865206C" w14:textId="0CFD8231">
                <w:pPr>
                  <w:spacing w:after="0" w:line="240" w:lineRule="auto"/>
                  <w:rPr>
                    <w:sz w:val="24"/>
                    <w:szCs w:val="24"/>
                  </w:rPr>
                </w:pPr>
                <w:r w:rsidRPr="31C5DAAA" w:rsidR="306C9BFA">
                  <w:rPr>
                    <w:sz w:val="24"/>
                    <w:szCs w:val="24"/>
                  </w:rPr>
                  <w:t xml:space="preserve">Experience: </w:t>
                </w:r>
                <w:r w:rsidRPr="31C5DAAA" w:rsidR="10BC1424">
                  <w:rPr>
                    <w:sz w:val="24"/>
                    <w:szCs w:val="24"/>
                  </w:rPr>
                  <w:t>1</w:t>
                </w:r>
                <w:r w:rsidRPr="31C5DAAA" w:rsidR="62F62FB6">
                  <w:rPr>
                    <w:sz w:val="24"/>
                    <w:szCs w:val="24"/>
                  </w:rPr>
                  <w:t>5</w:t>
                </w:r>
                <w:r w:rsidRPr="31C5DAAA" w:rsidR="306C9BFA">
                  <w:rPr>
                    <w:sz w:val="24"/>
                    <w:szCs w:val="24"/>
                  </w:rPr>
                  <w:t xml:space="preserve"> years</w:t>
                </w:r>
              </w:p>
              <w:p w:rsidRPr="0069300D" w:rsidR="00E342DA" w:rsidP="00A92B24" w:rsidRDefault="0069300D" w14:paraId="662EA6E5" w14:textId="18C391B3">
                <w:pPr>
                  <w:spacing w:after="0" w:line="240" w:lineRule="auto"/>
                </w:pPr>
                <w:r w:rsidRPr="31C5DAAA" w:rsidR="306C9BFA">
                  <w:rPr>
                    <w:sz w:val="24"/>
                    <w:szCs w:val="24"/>
                  </w:rPr>
                  <w:t xml:space="preserve">Location: </w:t>
                </w:r>
                <w:r w:rsidRPr="31C5DAAA" w:rsidR="2D386578">
                  <w:rPr>
                    <w:sz w:val="24"/>
                    <w:szCs w:val="24"/>
                  </w:rPr>
                  <w:t>Greater</w:t>
                </w:r>
                <w:r w:rsidRPr="31C5DAAA" w:rsidR="306C9BFA">
                  <w:rPr>
                    <w:sz w:val="24"/>
                    <w:szCs w:val="24"/>
                  </w:rPr>
                  <w:t xml:space="preserve">, </w:t>
                </w:r>
                <w:r w:rsidRPr="31C5DAAA" w:rsidR="2D386578">
                  <w:rPr>
                    <w:sz w:val="24"/>
                    <w:szCs w:val="24"/>
                  </w:rPr>
                  <w:t>Ind</w:t>
                </w:r>
                <w:r w:rsidRPr="31C5DAAA" w:rsidR="2D386578">
                  <w:rPr>
                    <w:sz w:val="24"/>
                    <w:szCs w:val="24"/>
                  </w:rPr>
                  <w:t>ia</w:t>
                </w:r>
                <w:r w:rsidRPr="31C5DAAA" w:rsidR="0F873421">
                  <w:rPr>
                    <w:sz w:val="24"/>
                    <w:szCs w:val="24"/>
                  </w:rPr>
                  <w:t xml:space="preserve">  </w:t>
                </w:r>
              </w:p>
              <w:p w:rsidRPr="0069300D" w:rsidR="00E342DA" w:rsidP="00A92B24" w:rsidRDefault="0069300D" w14:paraId="160FFC69" w14:textId="67EE50F0">
                <w:pPr>
                  <w:spacing w:after="0" w:line="240" w:lineRule="auto"/>
                </w:pPr>
                <w:r w:rsidRPr="31C5DAAA" w:rsidR="0F873421">
                  <w:rPr>
                    <w:sz w:val="24"/>
                    <w:szCs w:val="24"/>
                  </w:rPr>
                  <w:t xml:space="preserve">                                    </w:t>
                </w:r>
              </w:p>
            </w:sdtContent>
          </w:sdt>
        </w:tc>
        <w:tc>
          <w:tcPr>
            <w:tcW w:w="5428" w:type="dxa"/>
            <w:tcMar/>
          </w:tcPr>
          <w:p w:rsidR="00E342DA" w:rsidP="059DF2E2" w:rsidRDefault="0004394E" w14:paraId="7E5312B2" w14:textId="3DB68B1A">
            <w:pPr>
              <w:pStyle w:val="Normal"/>
              <w:ind w:right="-372"/>
              <w:jc w:val="right"/>
            </w:pPr>
            <w:r w:rsidR="0E2C89BB">
              <w:drawing>
                <wp:inline wp14:editId="6362EF1F" wp14:anchorId="04D532A9">
                  <wp:extent cx="1470903" cy="1556836"/>
                  <wp:effectExtent l="0" t="0" r="0" b="0"/>
                  <wp:docPr id="1280760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760187" name="Picture 1280760187"/>
                          <pic:cNvPicPr/>
                        </pic:nvPicPr>
                        <pic:blipFill>
                          <a:blip xmlns:r="http://schemas.openxmlformats.org/officeDocument/2006/relationships" r:embed="rId1344778214">
                            <a:extLst>
                              <a:ext uri="{28A0092B-C50C-407E-A947-70E740481C1C}">
                                <a14:useLocalDpi xmlns:a14="http://schemas.microsoft.com/office/drawing/2010/main"/>
                              </a:ext>
                            </a:extLst>
                          </a:blip>
                          <a:stretch>
                            <a:fillRect/>
                          </a:stretch>
                        </pic:blipFill>
                        <pic:spPr>
                          <a:xfrm rot="0">
                            <a:off x="0" y="0"/>
                            <a:ext cx="1470903" cy="1556836"/>
                          </a:xfrm>
                          <a:prstGeom prst="rect">
                            <a:avLst/>
                          </a:prstGeom>
                        </pic:spPr>
                      </pic:pic>
                    </a:graphicData>
                  </a:graphic>
                </wp:inline>
              </w:drawing>
            </w:r>
          </w:p>
        </w:tc>
      </w:tr>
    </w:tbl>
    <w:tbl>
      <w:tblPr>
        <w:tblStyle w:val="TableGrid"/>
        <w:tblW w:w="10440"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5"/>
        <w:gridCol w:w="10005"/>
      </w:tblGrid>
      <w:tr w:rsidR="00ED1E1E" w:rsidTr="09FD01CB" w14:paraId="26C0A5F1" w14:textId="77777777">
        <w:tc>
          <w:tcPr>
            <w:tcW w:w="10440" w:type="dxa"/>
            <w:gridSpan w:val="2"/>
            <w:tcMar/>
          </w:tcPr>
          <w:p w:rsidRPr="001F57F7" w:rsidR="004F2F32" w:rsidP="00A92B24" w:rsidRDefault="0065061E" w14:paraId="72439BE5" w14:textId="23F4AA6F">
            <w:pPr>
              <w:pStyle w:val="Heading1"/>
              <w:ind w:left="90"/>
              <w:rPr>
                <w:rFonts w:ascii="Anek Devanagari SemiBold" w:hAnsi="Anek Devanagari SemiBold" w:cs="Anek Devanagari SemiBold"/>
                <w:color w:val="F15B40"/>
                <w:sz w:val="28"/>
                <w:szCs w:val="28"/>
              </w:rPr>
            </w:pPr>
            <w:sdt>
              <w:sdtPr>
                <w:id w:val="401958542"/>
                <w15:appearance w15:val="hidden"/>
                <w:placeholder>
                  <w:docPart w:val="B9938BD4393D4DD2A138B47B8ACBC8FA"/>
                </w:placeholder>
                <w:rPr>
                  <w:rFonts w:ascii="Anek Devanagari SemiBold" w:hAnsi="Anek Devanagari SemiBold" w:cs="Anek Devanagari SemiBold"/>
                  <w:color w:val="F15B40"/>
                  <w:sz w:val="28"/>
                  <w:szCs w:val="28"/>
                </w:rPr>
              </w:sdtPr>
              <w:sdtContent>
                <w:r w:rsidRPr="31C5DAAA" w:rsidR="00A92B24">
                  <w:rPr>
                    <w:rFonts w:ascii="Anek Devanagari SemiBold" w:hAnsi="Anek Devanagari SemiBold" w:cs="Anek Devanagari SemiBold"/>
                    <w:color w:val="F15B40"/>
                    <w:sz w:val="28"/>
                    <w:szCs w:val="28"/>
                  </w:rPr>
                  <w:t xml:space="preserve">   </w:t>
                </w:r>
                <w:r w:rsidRPr="31C5DAAA" w:rsidR="306C9BFA">
                  <w:rPr>
                    <w:rFonts w:ascii="Anek Devanagari SemiBold" w:hAnsi="Anek Devanagari SemiBold" w:cs="Anek Devanagari SemiBold"/>
                    <w:color w:val="F15B40"/>
                    <w:sz w:val="28"/>
                    <w:szCs w:val="28"/>
                  </w:rPr>
                  <w:t>Professional Summary</w:t>
                </w:r>
              </w:sdtContent>
              <w:sdtEndPr>
                <w:rPr>
                  <w:rFonts w:ascii="Anek Devanagari SemiBold" w:hAnsi="Anek Devanagari SemiBold" w:cs="Anek Devanagari SemiBold"/>
                  <w:color w:val="F15B40"/>
                  <w:sz w:val="28"/>
                  <w:szCs w:val="28"/>
                </w:rPr>
              </w:sdtEndPr>
            </w:sdt>
            <w:r w:rsidRPr="31C5DAAA" w:rsidR="7E52EEB0">
              <w:rPr>
                <w:rFonts w:ascii="Anek Devanagari SemiBold" w:hAnsi="Anek Devanagari SemiBold" w:cs="Anek Devanagari SemiBold"/>
                <w:color w:val="F15B40"/>
                <w:sz w:val="28"/>
                <w:szCs w:val="28"/>
              </w:rPr>
              <w:t xml:space="preserve"> </w:t>
            </w:r>
          </w:p>
        </w:tc>
      </w:tr>
      <w:tr w:rsidR="00983B96" w:rsidTr="09FD01CB" w14:paraId="66D3DE77" w14:textId="77777777">
        <w:tc>
          <w:tcPr>
            <w:tcW w:w="435" w:type="dxa"/>
            <w:tcMar/>
          </w:tcPr>
          <w:p w:rsidR="00983B96" w:rsidP="008B33BD" w:rsidRDefault="0065061E" w14:paraId="47AACADE" w14:textId="7C0A1B99">
            <w:sdt>
              <w:sdtPr>
                <w:id w:val="914204066"/>
                <w14:checkbox>
                  <w14:checked w14:val="1"/>
                  <w14:checkedState w14:val="2612" w14:font="MS Gothic"/>
                  <w14:uncheckedState w14:val="2610" w14:font="MS Gothic"/>
                </w14:checkbox>
              </w:sdtPr>
              <w:sdtEndPr/>
              <w:sdtContent>
                <w:r w:rsidR="003E7A4B">
                  <w:rPr>
                    <w:rFonts w:hint="eastAsia" w:ascii="MS Gothic" w:hAnsi="MS Gothic" w:eastAsia="MS Gothic"/>
                  </w:rPr>
                  <w:t>☒</w:t>
                </w:r>
              </w:sdtContent>
            </w:sdt>
          </w:p>
        </w:tc>
        <w:tc>
          <w:tcPr>
            <w:tcW w:w="10005" w:type="dxa"/>
            <w:tcBorders>
              <w:bottom w:val="single" w:color="E99D93" w:themeColor="accent6" w:sz="8" w:space="0"/>
            </w:tcBorders>
            <w:tcMar/>
          </w:tcPr>
          <w:p w:rsidRPr="00482827" w:rsidR="00983B96" w:rsidP="6C89EABD" w:rsidRDefault="00B400AF" w14:paraId="7E3588F3" w14:textId="77F0BF1F">
            <w:pPr>
              <w:rPr>
                <w:sz w:val="20"/>
                <w:szCs w:val="20"/>
              </w:rPr>
            </w:pPr>
            <w:r w:rsidRPr="31C5DAAA" w:rsidR="60363642">
              <w:rPr>
                <w:sz w:val="20"/>
                <w:szCs w:val="20"/>
              </w:rPr>
              <w:t xml:space="preserve">Overall, </w:t>
            </w:r>
            <w:r w:rsidRPr="31C5DAAA" w:rsidR="671F18DB">
              <w:rPr>
                <w:b w:val="1"/>
                <w:bCs w:val="1"/>
                <w:sz w:val="20"/>
                <w:szCs w:val="20"/>
              </w:rPr>
              <w:t>1</w:t>
            </w:r>
            <w:r w:rsidRPr="31C5DAAA" w:rsidR="055D790F">
              <w:rPr>
                <w:b w:val="1"/>
                <w:bCs w:val="1"/>
                <w:sz w:val="20"/>
                <w:szCs w:val="20"/>
              </w:rPr>
              <w:t xml:space="preserve">5 </w:t>
            </w:r>
            <w:r w:rsidRPr="31C5DAAA" w:rsidR="74CD54A7">
              <w:rPr>
                <w:sz w:val="20"/>
                <w:szCs w:val="20"/>
              </w:rPr>
              <w:t xml:space="preserve">years of IT experience in Software Design, Development of various client/server and </w:t>
            </w:r>
            <w:r w:rsidRPr="31C5DAAA" w:rsidR="60363642">
              <w:rPr>
                <w:sz w:val="20"/>
                <w:szCs w:val="20"/>
              </w:rPr>
              <w:t>web-based</w:t>
            </w:r>
            <w:r w:rsidRPr="31C5DAAA" w:rsidR="74CD54A7">
              <w:rPr>
                <w:sz w:val="20"/>
                <w:szCs w:val="20"/>
              </w:rPr>
              <w:t xml:space="preserve"> Enterprise Applications</w:t>
            </w:r>
            <w:r w:rsidRPr="31C5DAAA" w:rsidR="2199C088">
              <w:rPr>
                <w:sz w:val="20"/>
                <w:szCs w:val="20"/>
              </w:rPr>
              <w:t>.</w:t>
            </w:r>
          </w:p>
        </w:tc>
      </w:tr>
      <w:tr w:rsidR="00ED1E1E" w:rsidTr="09FD01CB" w14:paraId="74CAD498" w14:textId="77777777">
        <w:tc>
          <w:tcPr>
            <w:tcW w:w="435" w:type="dxa"/>
            <w:tcMar/>
          </w:tcPr>
          <w:p w:rsidR="00ED1E1E" w:rsidP="008B33BD" w:rsidRDefault="0065061E" w14:paraId="7CA53A58" w14:textId="5FD140E5">
            <w:sdt>
              <w:sdtPr>
                <w:id w:val="1343822292"/>
                <w14:checkbox>
                  <w14:checked w14:val="1"/>
                  <w14:checkedState w14:val="2612" w14:font="MS Gothic"/>
                  <w14:uncheckedState w14:val="2610" w14:font="MS Gothic"/>
                </w14:checkbox>
              </w:sdtPr>
              <w:sdtContent>
                <w:r w:rsidRPr="09FD01CB" w:rsidR="43C87BC1">
                  <w:rPr>
                    <w:rFonts w:ascii="MS Gothic" w:hAnsi="MS Gothic" w:eastAsia="MS Gothic" w:cs="MS Gothic"/>
                  </w:rPr>
                  <w:t>☒</w:t>
                </w:r>
              </w:sdtContent>
            </w:sdt>
          </w:p>
        </w:tc>
        <w:tc>
          <w:tcPr>
            <w:tcW w:w="10005" w:type="dxa"/>
            <w:tcBorders>
              <w:top w:val="single" w:color="E99D93" w:themeColor="accent6" w:sz="8" w:space="0"/>
              <w:bottom w:val="single" w:color="E99D93" w:themeColor="accent6" w:sz="8" w:space="0"/>
            </w:tcBorders>
            <w:tcMar/>
          </w:tcPr>
          <w:p w:rsidRPr="00482827" w:rsidR="00ED1E1E" w:rsidP="6C89EABD" w:rsidRDefault="56D9E2D7" w14:paraId="0C07D564" w14:textId="7B9CBD0E">
            <w:pPr>
              <w:spacing w:before="0" w:after="0" w:line="240" w:lineRule="auto"/>
              <w:jc w:val="both"/>
              <w:rPr>
                <w:b w:val="1"/>
                <w:bCs w:val="1"/>
                <w:sz w:val="20"/>
                <w:szCs w:val="20"/>
              </w:rPr>
            </w:pPr>
            <w:r w:rsidRPr="09FD01CB" w:rsidR="6CCD2619">
              <w:rPr>
                <w:sz w:val="20"/>
                <w:szCs w:val="20"/>
              </w:rPr>
              <w:t>Expertise</w:t>
            </w:r>
            <w:r w:rsidRPr="09FD01CB" w:rsidR="6CCD2619">
              <w:rPr>
                <w:sz w:val="20"/>
                <w:szCs w:val="20"/>
              </w:rPr>
              <w:t xml:space="preserve"> in using .</w:t>
            </w:r>
            <w:r w:rsidRPr="09FD01CB" w:rsidR="6CCD2619">
              <w:rPr>
                <w:b w:val="1"/>
                <w:bCs w:val="1"/>
                <w:sz w:val="20"/>
                <w:szCs w:val="20"/>
              </w:rPr>
              <w:t>NET</w:t>
            </w:r>
            <w:r w:rsidRPr="09FD01CB" w:rsidR="6CCD2619">
              <w:rPr>
                <w:sz w:val="20"/>
                <w:szCs w:val="20"/>
              </w:rPr>
              <w:t xml:space="preserve"> </w:t>
            </w:r>
            <w:r w:rsidRPr="09FD01CB" w:rsidR="6CCD2619">
              <w:rPr>
                <w:b w:val="1"/>
                <w:bCs w:val="1"/>
                <w:sz w:val="20"/>
                <w:szCs w:val="20"/>
              </w:rPr>
              <w:t xml:space="preserve">Core </w:t>
            </w:r>
            <w:r w:rsidRPr="09FD01CB" w:rsidR="6CCD2619">
              <w:rPr>
                <w:sz w:val="20"/>
                <w:szCs w:val="20"/>
              </w:rPr>
              <w:t xml:space="preserve">and Web technologies like </w:t>
            </w:r>
            <w:r w:rsidRPr="09FD01CB" w:rsidR="6CCD2619">
              <w:rPr>
                <w:b w:val="1"/>
                <w:bCs w:val="1"/>
                <w:sz w:val="20"/>
                <w:szCs w:val="20"/>
              </w:rPr>
              <w:t xml:space="preserve">ASP.NET, MVC.NET, .NET </w:t>
            </w:r>
            <w:r w:rsidRPr="09FD01CB" w:rsidR="451F7B0C">
              <w:rPr>
                <w:b w:val="1"/>
                <w:bCs w:val="1"/>
                <w:sz w:val="20"/>
                <w:szCs w:val="20"/>
              </w:rPr>
              <w:t>Core., Xamarin form/ .NET</w:t>
            </w:r>
            <w:r w:rsidRPr="09FD01CB" w:rsidR="451F7B0C">
              <w:rPr>
                <w:b w:val="1"/>
                <w:bCs w:val="1"/>
                <w:sz w:val="20"/>
                <w:szCs w:val="20"/>
              </w:rPr>
              <w:t xml:space="preserve"> </w:t>
            </w:r>
            <w:r w:rsidRPr="09FD01CB" w:rsidR="451F7B0C">
              <w:rPr>
                <w:b w:val="1"/>
                <w:bCs w:val="1"/>
                <w:sz w:val="20"/>
                <w:szCs w:val="20"/>
              </w:rPr>
              <w:t>MAUI</w:t>
            </w:r>
            <w:r w:rsidRPr="09FD01CB" w:rsidR="451F7B0C">
              <w:rPr>
                <w:b w:val="1"/>
                <w:bCs w:val="1"/>
                <w:sz w:val="20"/>
                <w:szCs w:val="20"/>
              </w:rPr>
              <w:t>.</w:t>
            </w:r>
          </w:p>
          <w:p w:rsidRPr="00482827" w:rsidR="00ED1E1E" w:rsidP="6C89EABD" w:rsidRDefault="56D9E2D7" w14:paraId="69BC385A" w14:textId="52835B10">
            <w:pPr>
              <w:pStyle w:val="Normal"/>
              <w:spacing w:before="0" w:after="0" w:line="240" w:lineRule="auto"/>
              <w:jc w:val="both"/>
              <w:rPr>
                <w:sz w:val="20"/>
                <w:szCs w:val="20"/>
              </w:rPr>
            </w:pPr>
          </w:p>
        </w:tc>
      </w:tr>
      <w:tr w:rsidR="09FD01CB" w:rsidTr="09FD01CB" w14:paraId="4134D4B0">
        <w:trPr>
          <w:trHeight w:val="300"/>
        </w:trPr>
        <w:tc>
          <w:tcPr>
            <w:tcW w:w="435" w:type="dxa"/>
            <w:tcMar/>
          </w:tcPr>
          <w:p w:rsidR="09FD01CB" w:rsidP="09FD01CB" w:rsidRDefault="09FD01CB" w14:paraId="124F9C54" w14:textId="1205167F">
            <w:pPr>
              <w:pStyle w:val="Normal"/>
              <w:rPr>
                <w:rFonts w:ascii="MS Gothic" w:hAnsi="MS Gothic" w:eastAsia="MS Gothic"/>
              </w:rPr>
            </w:pPr>
          </w:p>
        </w:tc>
        <w:tc>
          <w:tcPr>
            <w:tcW w:w="10005" w:type="dxa"/>
            <w:tcBorders>
              <w:top w:val="single" w:color="E99D93" w:themeColor="accent6" w:sz="8" w:space="0"/>
              <w:bottom w:val="single" w:color="E99D93" w:themeColor="accent6" w:sz="8" w:space="0"/>
            </w:tcBorders>
            <w:tcMar/>
          </w:tcPr>
          <w:p w:rsidR="1F6C24CE" w:rsidP="09FD01CB" w:rsidRDefault="1F6C24CE" w14:paraId="28068CBB" w14:textId="00273FBA">
            <w:pPr>
              <w:pStyle w:val="Normal"/>
              <w:spacing w:before="0" w:after="0" w:line="240" w:lineRule="auto"/>
              <w:jc w:val="both"/>
              <w:rPr>
                <w:b w:val="1"/>
                <w:bCs w:val="1"/>
                <w:sz w:val="20"/>
                <w:szCs w:val="20"/>
              </w:rPr>
            </w:pPr>
            <w:r w:rsidRPr="09FD01CB" w:rsidR="1F6C24CE">
              <w:rPr>
                <w:sz w:val="20"/>
                <w:szCs w:val="20"/>
              </w:rPr>
              <w:t xml:space="preserve">Six-year Experience in </w:t>
            </w:r>
            <w:r w:rsidRPr="09FD01CB" w:rsidR="1F6C24CE">
              <w:rPr>
                <w:b w:val="1"/>
                <w:bCs w:val="1"/>
                <w:sz w:val="20"/>
                <w:szCs w:val="20"/>
              </w:rPr>
              <w:t>NET MAUI, and Android +Ios using MVVM architecture.</w:t>
            </w:r>
          </w:p>
          <w:p w:rsidR="09FD01CB" w:rsidP="09FD01CB" w:rsidRDefault="09FD01CB" w14:paraId="0092DD2E" w14:textId="3E17717B">
            <w:pPr>
              <w:pStyle w:val="Normal"/>
              <w:spacing w:line="240" w:lineRule="auto"/>
              <w:jc w:val="both"/>
              <w:rPr>
                <w:sz w:val="20"/>
                <w:szCs w:val="20"/>
              </w:rPr>
            </w:pPr>
          </w:p>
        </w:tc>
      </w:tr>
      <w:tr w:rsidR="00D92A4B" w:rsidTr="09FD01CB" w14:paraId="48DD9306" w14:textId="77777777">
        <w:tc>
          <w:tcPr>
            <w:tcW w:w="435" w:type="dxa"/>
            <w:tcMar/>
          </w:tcPr>
          <w:p w:rsidR="00D92A4B" w:rsidP="008B33BD" w:rsidRDefault="0065061E" w14:paraId="244ACDBF" w14:textId="5978CE44">
            <w:pPr>
              <w:rPr>
                <w:rFonts w:ascii="MS Gothic" w:hAnsi="MS Gothic" w:eastAsia="MS Gothic"/>
              </w:rPr>
            </w:pPr>
            <w:sdt>
              <w:sdtPr>
                <w:id w:val="-1682421267"/>
                <w14:checkbox>
                  <w14:checked w14:val="0"/>
                  <w14:checkedState w14:val="2612" w14:font="MS Gothic"/>
                  <w14:uncheckedState w14:val="2610" w14:font="MS Gothic"/>
                </w14:checkbox>
              </w:sdtPr>
              <w:sdtContent>
                <w:r w:rsidRPr="09FD01CB" w:rsidR="29374835">
                  <w:rPr>
                    <w:rFonts w:ascii="MS Gothic" w:hAnsi="MS Gothic" w:eastAsia="MS Gothic" w:cs="MS Gothic"/>
                  </w:rPr>
                  <w:t>☐</w:t>
                </w:r>
              </w:sdtContent>
            </w:sdt>
          </w:p>
        </w:tc>
        <w:tc>
          <w:tcPr>
            <w:tcW w:w="10005" w:type="dxa"/>
            <w:tcBorders>
              <w:top w:val="single" w:color="E99D93" w:themeColor="accent6" w:sz="8" w:space="0"/>
              <w:bottom w:val="single" w:color="E99D93" w:themeColor="accent6" w:sz="8" w:space="0"/>
            </w:tcBorders>
            <w:tcMar/>
          </w:tcPr>
          <w:p w:rsidRPr="00482827" w:rsidR="00D92A4B" w:rsidP="69DACA84" w:rsidRDefault="56D9E2D7" w14:paraId="64C3DC0C" w14:textId="3C0C1521">
            <w:pPr>
              <w:spacing w:before="0" w:after="0" w:line="240" w:lineRule="auto"/>
              <w:jc w:val="both"/>
              <w:rPr>
                <w:b w:val="1"/>
                <w:bCs w:val="1"/>
                <w:sz w:val="20"/>
                <w:szCs w:val="20"/>
              </w:rPr>
            </w:pPr>
            <w:r w:rsidRPr="69DACA84" w:rsidR="0763D176">
              <w:rPr>
                <w:sz w:val="20"/>
                <w:szCs w:val="20"/>
              </w:rPr>
              <w:t xml:space="preserve">Experience in RDBMS databases like </w:t>
            </w:r>
            <w:r w:rsidRPr="69DACA84" w:rsidR="0763D176">
              <w:rPr>
                <w:b w:val="1"/>
                <w:bCs w:val="1"/>
                <w:sz w:val="20"/>
                <w:szCs w:val="20"/>
              </w:rPr>
              <w:t>SQL Server-Database stored procedure and query optimization.</w:t>
            </w:r>
          </w:p>
        </w:tc>
      </w:tr>
      <w:tr w:rsidR="00D92A4B" w:rsidTr="09FD01CB" w14:paraId="650960D3" w14:textId="77777777">
        <w:tc>
          <w:tcPr>
            <w:tcW w:w="435" w:type="dxa"/>
            <w:tcMar/>
          </w:tcPr>
          <w:p w:rsidR="00D92A4B" w:rsidP="008B33BD" w:rsidRDefault="0065061E" w14:paraId="775E1EC6" w14:textId="0110F8BB">
            <w:pPr>
              <w:rPr>
                <w:rFonts w:ascii="MS Gothic" w:hAnsi="MS Gothic" w:eastAsia="MS Gothic"/>
              </w:rPr>
            </w:pPr>
            <w:sdt>
              <w:sdtPr>
                <w:id w:val="869574769"/>
                <w14:checkbox>
                  <w14:checked w14:val="1"/>
                  <w14:checkedState w14:val="2612" w14:font="MS Gothic"/>
                  <w14:uncheckedState w14:val="2610" w14:font="MS Gothic"/>
                </w14:checkbox>
              </w:sdtPr>
              <w:sdtEndPr/>
              <w:sdtContent>
                <w:r w:rsidR="003E7A4B">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D92A4B" w:rsidP="69DACA84" w:rsidRDefault="0FD26C24" w14:paraId="70CF8AB6" w14:textId="0B2881EB">
            <w:pPr>
              <w:pStyle w:val="Normal"/>
              <w:spacing w:before="0" w:after="0" w:line="240" w:lineRule="auto"/>
              <w:jc w:val="both"/>
              <w:rPr>
                <w:b w:val="0"/>
                <w:bCs w:val="0"/>
                <w:sz w:val="20"/>
                <w:szCs w:val="20"/>
              </w:rPr>
            </w:pPr>
            <w:r w:rsidRPr="69DACA84" w:rsidR="776B0C62">
              <w:rPr>
                <w:sz w:val="20"/>
                <w:szCs w:val="20"/>
              </w:rPr>
              <w:t>Secondary Skill Exposure in Front Technologies like Angular and Node JS. HTML, JavaScript, jQuery, and Ajax and Razor</w:t>
            </w:r>
            <w:r w:rsidRPr="69DACA84" w:rsidR="300A5F5E">
              <w:rPr>
                <w:sz w:val="20"/>
                <w:szCs w:val="20"/>
              </w:rPr>
              <w:t xml:space="preserve"> View.</w:t>
            </w:r>
          </w:p>
        </w:tc>
      </w:tr>
      <w:tr w:rsidR="00D92A4B" w:rsidTr="09FD01CB" w14:paraId="20E96AD1" w14:textId="77777777">
        <w:tc>
          <w:tcPr>
            <w:tcW w:w="435" w:type="dxa"/>
            <w:tcMar/>
          </w:tcPr>
          <w:p w:rsidR="00D92A4B" w:rsidP="008B33BD" w:rsidRDefault="0065061E" w14:paraId="33D47078" w14:textId="6D564B94">
            <w:pPr>
              <w:rPr>
                <w:rFonts w:ascii="MS Gothic" w:hAnsi="MS Gothic" w:eastAsia="MS Gothic"/>
              </w:rPr>
            </w:pPr>
            <w:sdt>
              <w:sdtPr>
                <w:id w:val="-944998822"/>
                <w14:checkbox>
                  <w14:checked w14:val="1"/>
                  <w14:checkedState w14:val="2612" w14:font="MS Gothic"/>
                  <w14:uncheckedState w14:val="2610" w14:font="MS Gothic"/>
                </w14:checkbox>
              </w:sdtPr>
              <w:sdtEndPr/>
              <w:sdtContent>
                <w:r w:rsidR="003E7A4B">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D92A4B" w:rsidP="69DACA84" w:rsidRDefault="00EE3D43" w14:paraId="77EB820F" w14:textId="302467C8">
            <w:pPr>
              <w:spacing w:before="0" w:beforeAutospacing="off" w:after="0" w:afterAutospacing="off" w:line="300" w:lineRule="auto"/>
              <w:jc w:val="both"/>
              <w:rPr>
                <w:rFonts w:ascii="Century Gothic" w:hAnsi="Century Gothic" w:eastAsia="Century Gothic" w:cs="Century Gothic" w:asciiTheme="minorAscii" w:hAnsiTheme="minorAscii" w:eastAsiaTheme="minorAscii" w:cstheme="minorAscii"/>
                <w:b w:val="1"/>
                <w:bCs w:val="1"/>
                <w:i w:val="0"/>
                <w:iCs w:val="0"/>
                <w:noProof w:val="0"/>
                <w:sz w:val="20"/>
                <w:szCs w:val="20"/>
                <w:lang w:val="en-US"/>
              </w:rPr>
            </w:pPr>
            <w:r w:rsidRPr="69DACA84" w:rsidR="0EE9C86A">
              <w:rPr>
                <w:rFonts w:ascii="Century Gothic" w:hAnsi="Century Gothic" w:eastAsia="Century Gothic" w:cs="Century Gothic" w:asciiTheme="minorAscii" w:hAnsiTheme="minorAscii" w:eastAsiaTheme="minorAscii" w:cstheme="minorAscii"/>
                <w:sz w:val="20"/>
                <w:szCs w:val="20"/>
              </w:rPr>
              <w:t xml:space="preserve">Experience in </w:t>
            </w:r>
            <w:r w:rsidRPr="69DACA84" w:rsidR="0EE9C86A">
              <w:rPr>
                <w:rFonts w:ascii="Century Gothic" w:hAnsi="Century Gothic" w:eastAsia="Century Gothic" w:cs="Century Gothic" w:asciiTheme="minorAscii" w:hAnsiTheme="minorAscii" w:eastAsiaTheme="minorAscii" w:cstheme="minorAscii"/>
                <w:b w:val="1"/>
                <w:bCs w:val="1"/>
                <w:sz w:val="20"/>
                <w:szCs w:val="20"/>
              </w:rPr>
              <w:t>MVC, MVVM, Clean, CQRS, Microservices and (</w:t>
            </w:r>
            <w:r w:rsidRPr="69DACA84" w:rsidR="0EE9C86A">
              <w:rPr>
                <w:rFonts w:ascii="Century Gothic" w:hAnsi="Century Gothic" w:eastAsia="Century Gothic" w:cs="Century Gothic" w:asciiTheme="minorAscii" w:hAnsiTheme="minorAscii" w:eastAsiaTheme="minorAscii" w:cstheme="minorAscii"/>
                <w:b w:val="1"/>
                <w:bCs w:val="1"/>
                <w:i w:val="0"/>
                <w:iCs w:val="0"/>
                <w:noProof w:val="0"/>
                <w:sz w:val="20"/>
                <w:szCs w:val="20"/>
                <w:lang w:val="en-US"/>
              </w:rPr>
              <w:t>N-Tier) Architecture</w:t>
            </w:r>
          </w:p>
        </w:tc>
      </w:tr>
      <w:tr w:rsidRPr="00635A59" w:rsidR="00EE3D43" w:rsidTr="09FD01CB" w14:paraId="68C06D1D" w14:textId="77777777">
        <w:trPr>
          <w:trHeight w:val="300"/>
        </w:trPr>
        <w:tc>
          <w:tcPr>
            <w:tcW w:w="435" w:type="dxa"/>
            <w:tcMar/>
          </w:tcPr>
          <w:p w:rsidR="00EE3D43" w:rsidP="001C62FC" w:rsidRDefault="0065061E" w14:paraId="671F2E64" w14:textId="13708641">
            <w:pPr>
              <w:rPr>
                <w:rFonts w:ascii="MS Gothic" w:hAnsi="MS Gothic" w:eastAsia="MS Gothic"/>
              </w:rPr>
            </w:pPr>
            <w:sdt>
              <w:sdtPr>
                <w:id w:val="-761149077"/>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EE3D43" w:rsidP="6C89EABD" w:rsidRDefault="56D9E2D7" w14:paraId="3243A93E" w14:textId="431F977D">
            <w:pPr>
              <w:spacing w:before="0" w:after="0" w:line="240" w:lineRule="auto"/>
              <w:jc w:val="both"/>
              <w:rPr>
                <w:sz w:val="20"/>
                <w:szCs w:val="20"/>
              </w:rPr>
            </w:pPr>
            <w:r w:rsidRPr="69DACA84" w:rsidR="7C4C50C9">
              <w:rPr>
                <w:sz w:val="20"/>
                <w:szCs w:val="20"/>
              </w:rPr>
              <w:t xml:space="preserve">Experience in </w:t>
            </w:r>
            <w:r w:rsidRPr="69DACA84" w:rsidR="7C4C50C9">
              <w:rPr>
                <w:b w:val="1"/>
                <w:bCs w:val="1"/>
                <w:sz w:val="20"/>
                <w:szCs w:val="20"/>
              </w:rPr>
              <w:t>AGILE</w:t>
            </w:r>
            <w:r w:rsidRPr="69DACA84" w:rsidR="7C4C50C9">
              <w:rPr>
                <w:sz w:val="20"/>
                <w:szCs w:val="20"/>
              </w:rPr>
              <w:t xml:space="preserve"> Methodology.</w:t>
            </w:r>
            <w:r w:rsidRPr="69DACA84" w:rsidR="048A266C">
              <w:rPr>
                <w:sz w:val="20"/>
                <w:szCs w:val="20"/>
              </w:rPr>
              <w:t xml:space="preserve"> </w:t>
            </w:r>
          </w:p>
        </w:tc>
      </w:tr>
      <w:tr w:rsidRPr="00635A59" w:rsidR="00EE3D43" w:rsidTr="09FD01CB" w14:paraId="2B0FA875" w14:textId="77777777">
        <w:tc>
          <w:tcPr>
            <w:tcW w:w="435" w:type="dxa"/>
            <w:tcMar/>
          </w:tcPr>
          <w:p w:rsidR="00EE3D43" w:rsidP="001C62FC" w:rsidRDefault="0065061E" w14:paraId="6C39AD08" w14:textId="4572A848">
            <w:pPr>
              <w:rPr>
                <w:rFonts w:ascii="MS Gothic" w:hAnsi="MS Gothic" w:eastAsia="MS Gothic"/>
              </w:rPr>
            </w:pPr>
            <w:sdt>
              <w:sdtPr>
                <w:id w:val="469486359"/>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EE3D43" w:rsidP="69DACA84" w:rsidRDefault="00482827" w14:paraId="7BB00729" w14:textId="704FB175">
            <w:pPr>
              <w:pStyle w:val="Normal"/>
              <w:spacing w:before="0" w:after="0" w:line="240" w:lineRule="auto"/>
              <w:jc w:val="both"/>
              <w:rPr>
                <w:rFonts w:ascii="Century Gothic" w:hAnsi="Century Gothic" w:eastAsia="Century Gothic" w:cs="Century Gothic"/>
                <w:b w:val="0"/>
                <w:bCs w:val="0"/>
                <w:noProof w:val="0"/>
                <w:sz w:val="20"/>
                <w:szCs w:val="20"/>
                <w:lang w:val="en-US"/>
              </w:rPr>
            </w:pPr>
            <w:r w:rsidRPr="69DACA84" w:rsidR="3EFD8800">
              <w:rPr>
                <w:rFonts w:ascii="Century Gothic" w:hAnsi="Century Gothic" w:eastAsia="Century Gothic" w:cs="Century Gothic"/>
                <w:b w:val="0"/>
                <w:bCs w:val="0"/>
                <w:noProof w:val="0"/>
                <w:sz w:val="20"/>
                <w:szCs w:val="20"/>
                <w:lang w:val="en-US"/>
              </w:rPr>
              <w:t xml:space="preserve">Worked across domains such as HealthCare and Life science, Automobile, </w:t>
            </w:r>
            <w:r w:rsidRPr="69DACA84" w:rsidR="3EFD8800">
              <w:rPr>
                <w:rFonts w:ascii="Century Gothic" w:hAnsi="Century Gothic" w:eastAsia="Century Gothic" w:cs="Century Gothic"/>
                <w:b w:val="0"/>
                <w:bCs w:val="0"/>
                <w:noProof w:val="0"/>
                <w:sz w:val="20"/>
                <w:szCs w:val="20"/>
                <w:lang w:val="en-US"/>
              </w:rPr>
              <w:t>Defense</w:t>
            </w:r>
            <w:r w:rsidRPr="69DACA84" w:rsidR="3EFD8800">
              <w:rPr>
                <w:rFonts w:ascii="Century Gothic" w:hAnsi="Century Gothic" w:eastAsia="Century Gothic" w:cs="Century Gothic"/>
                <w:b w:val="0"/>
                <w:bCs w:val="0"/>
                <w:noProof w:val="0"/>
                <w:sz w:val="20"/>
                <w:szCs w:val="20"/>
                <w:lang w:val="en-US"/>
              </w:rPr>
              <w:t>, Telecom and Pharma.</w:t>
            </w:r>
          </w:p>
        </w:tc>
      </w:tr>
      <w:tr w:rsidRPr="00EE3D43" w:rsidR="00482827" w:rsidTr="09FD01CB" w14:paraId="3BA33494" w14:textId="77777777">
        <w:tc>
          <w:tcPr>
            <w:tcW w:w="435" w:type="dxa"/>
            <w:tcMar/>
          </w:tcPr>
          <w:p w:rsidR="00482827" w:rsidP="001C62FC" w:rsidRDefault="0065061E" w14:paraId="6E0251C2" w14:textId="24665E2F">
            <w:pPr>
              <w:rPr>
                <w:rFonts w:ascii="MS Gothic" w:hAnsi="MS Gothic" w:eastAsia="MS Gothic"/>
              </w:rPr>
            </w:pPr>
            <w:sdt>
              <w:sdtPr>
                <w:id w:val="-1452702582"/>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482827" w:rsidP="6C89EABD" w:rsidRDefault="00482827" w14:paraId="31E9C38F" w14:textId="72D7B614">
            <w:pPr>
              <w:spacing w:before="0" w:after="0" w:line="240" w:lineRule="auto"/>
              <w:jc w:val="both"/>
              <w:rPr>
                <w:b w:val="1"/>
                <w:bCs w:val="1"/>
                <w:sz w:val="20"/>
                <w:szCs w:val="20"/>
              </w:rPr>
            </w:pPr>
            <w:r w:rsidRPr="6C89EABD" w:rsidR="10E2D588">
              <w:rPr>
                <w:sz w:val="20"/>
                <w:szCs w:val="20"/>
              </w:rPr>
              <w:t xml:space="preserve">Experience in IDE tools such as </w:t>
            </w:r>
            <w:r w:rsidRPr="6C89EABD" w:rsidR="10E2D588">
              <w:rPr>
                <w:b w:val="1"/>
                <w:bCs w:val="1"/>
                <w:sz w:val="20"/>
                <w:szCs w:val="20"/>
              </w:rPr>
              <w:t xml:space="preserve">Eclipse, Visual Studio, </w:t>
            </w:r>
            <w:r w:rsidRPr="6C89EABD" w:rsidR="10E2D588">
              <w:rPr>
                <w:sz w:val="20"/>
                <w:szCs w:val="20"/>
              </w:rPr>
              <w:t>and with</w:t>
            </w:r>
            <w:r w:rsidRPr="6C89EABD" w:rsidR="10E2D588">
              <w:rPr>
                <w:b w:val="1"/>
                <w:bCs w:val="1"/>
                <w:sz w:val="20"/>
                <w:szCs w:val="20"/>
              </w:rPr>
              <w:t xml:space="preserve"> </w:t>
            </w:r>
            <w:r w:rsidRPr="6C89EABD" w:rsidR="10E2D588">
              <w:rPr>
                <w:sz w:val="20"/>
                <w:szCs w:val="20"/>
              </w:rPr>
              <w:t>version controls like</w:t>
            </w:r>
            <w:r w:rsidRPr="6C89EABD" w:rsidR="10E2D588">
              <w:rPr>
                <w:b w:val="1"/>
                <w:bCs w:val="1"/>
                <w:sz w:val="20"/>
                <w:szCs w:val="20"/>
              </w:rPr>
              <w:t xml:space="preserve"> Microsoft Azure DevOps and CI/CD pipelines, </w:t>
            </w:r>
            <w:r w:rsidRPr="6C89EABD" w:rsidR="10E2D588">
              <w:rPr>
                <w:b w:val="1"/>
                <w:bCs w:val="1"/>
                <w:sz w:val="20"/>
                <w:szCs w:val="20"/>
              </w:rPr>
              <w:t>GIthub</w:t>
            </w:r>
            <w:r w:rsidRPr="6C89EABD" w:rsidR="10E2D588">
              <w:rPr>
                <w:b w:val="1"/>
                <w:bCs w:val="1"/>
                <w:sz w:val="20"/>
                <w:szCs w:val="20"/>
              </w:rPr>
              <w:t xml:space="preserve">, SVN, </w:t>
            </w:r>
            <w:r w:rsidRPr="6C89EABD" w:rsidR="10E2D588">
              <w:rPr>
                <w:sz w:val="20"/>
                <w:szCs w:val="20"/>
              </w:rPr>
              <w:t xml:space="preserve">and </w:t>
            </w:r>
            <w:r w:rsidRPr="6C89EABD" w:rsidR="10E2D588">
              <w:rPr>
                <w:b w:val="1"/>
                <w:bCs w:val="1"/>
                <w:sz w:val="20"/>
                <w:szCs w:val="20"/>
              </w:rPr>
              <w:t>TFS.</w:t>
            </w:r>
          </w:p>
          <w:p w:rsidRPr="00482827" w:rsidR="00482827" w:rsidP="6C89EABD" w:rsidRDefault="00482827" w14:paraId="6A077869" w14:textId="2E665CA3">
            <w:pPr>
              <w:spacing w:before="0" w:after="0" w:line="240" w:lineRule="auto"/>
              <w:jc w:val="both"/>
              <w:rPr>
                <w:b w:val="1"/>
                <w:bCs w:val="1"/>
                <w:sz w:val="20"/>
                <w:szCs w:val="20"/>
              </w:rPr>
            </w:pPr>
          </w:p>
        </w:tc>
      </w:tr>
    </w:tbl>
    <w:p w:rsidR="69DACA84" w:rsidP="69DACA84" w:rsidRDefault="69DACA84" w14:paraId="416F462B" w14:textId="4F73EC5F">
      <w:pPr>
        <w:ind w:left="-270" w:firstLine="270"/>
        <w:rPr>
          <w:rFonts w:ascii="Anek Devanagari SemiBold" w:hAnsi="Anek Devanagari SemiBold" w:eastAsia="" w:cs="Anek Devanagari SemiBold" w:eastAsiaTheme="majorEastAsia"/>
          <w:b w:val="1"/>
          <w:bCs w:val="1"/>
          <w:caps w:val="1"/>
          <w:color w:val="F15B40"/>
          <w:sz w:val="28"/>
          <w:szCs w:val="28"/>
        </w:rPr>
      </w:pPr>
    </w:p>
    <w:p w:rsidR="00482827" w:rsidP="059DF2E2" w:rsidRDefault="00482827" w14:paraId="39C660EC" w14:textId="04B3C380">
      <w:pPr>
        <w:ind w:left="-270" w:firstLine="270"/>
        <w:rPr>
          <w:rFonts w:ascii="Anek Devanagari SemiBold" w:hAnsi="Anek Devanagari SemiBold" w:eastAsia="" w:cs="Anek Devanagari SemiBold" w:eastAsiaTheme="majorEastAsia"/>
          <w:b w:val="1"/>
          <w:bCs w:val="1"/>
          <w:caps w:val="1"/>
          <w:color w:val="F15B40"/>
          <w:spacing w:val="20"/>
          <w:sz w:val="28"/>
          <w:szCs w:val="28"/>
        </w:rPr>
      </w:pPr>
      <w:r w:rsidRPr="059DF2E2" w:rsidR="00482827">
        <w:rPr>
          <w:rFonts w:ascii="Anek Devanagari SemiBold" w:hAnsi="Anek Devanagari SemiBold" w:eastAsia="" w:cs="Anek Devanagari SemiBold" w:eastAsiaTheme="majorEastAsia"/>
          <w:b w:val="1"/>
          <w:bCs w:val="1"/>
          <w:caps w:val="1"/>
          <w:color w:val="F15B40"/>
          <w:spacing w:val="20"/>
          <w:sz w:val="28"/>
          <w:szCs w:val="28"/>
        </w:rPr>
        <w:t xml:space="preserve">Technical </w:t>
      </w:r>
      <w:r w:rsidRPr="059DF2E2" w:rsidR="5F572021">
        <w:rPr>
          <w:rFonts w:ascii="Anek Devanagari SemiBold" w:hAnsi="Anek Devanagari SemiBold" w:eastAsia="" w:cs="Anek Devanagari SemiBold" w:eastAsiaTheme="majorEastAsia"/>
          <w:b w:val="1"/>
          <w:bCs w:val="1"/>
          <w:caps w:val="1"/>
          <w:color w:val="F15B40"/>
          <w:spacing w:val="20"/>
          <w:sz w:val="28"/>
          <w:szCs w:val="28"/>
        </w:rPr>
        <w:t>Summary</w:t>
      </w:r>
    </w:p>
    <w:tbl>
      <w:tblPr>
        <w:tblStyle w:val="TableGridLight"/>
        <w:tblW w:w="10429" w:type="dxa"/>
        <w:tblLook w:val="04A0" w:firstRow="1" w:lastRow="0" w:firstColumn="1" w:lastColumn="0" w:noHBand="0" w:noVBand="1"/>
      </w:tblPr>
      <w:tblGrid>
        <w:gridCol w:w="3360"/>
        <w:gridCol w:w="7069"/>
      </w:tblGrid>
      <w:tr w:rsidR="69DACA84" w:rsidTr="69DACA84" w14:paraId="7C9E3D49">
        <w:trPr>
          <w:trHeight w:val="378"/>
        </w:trPr>
        <w:tc>
          <w:tcPr>
            <w:tcW w:w="3360" w:type="dxa"/>
            <w:shd w:val="clear" w:color="auto" w:fill="F2F2F2" w:themeFill="background1" w:themeFillShade="F2"/>
            <w:tcMar/>
          </w:tcPr>
          <w:p w:rsidR="69DACA84" w:rsidP="69DACA84" w:rsidRDefault="69DACA84" w14:paraId="10F68E95" w14:textId="64EEF640">
            <w:pPr>
              <w:rPr>
                <w:rFonts w:ascii="Century Gothic" w:hAnsi="Century Gothic" w:eastAsia="Century Gothic" w:cs="Century Gothic" w:asciiTheme="minorAscii" w:hAnsiTheme="minorAscii" w:eastAsiaTheme="minorAscii" w:cstheme="minorAscii"/>
                <w:b w:val="1"/>
                <w:bCs w:val="1"/>
                <w:sz w:val="20"/>
                <w:szCs w:val="20"/>
                <w:lang w:val="fr-FR"/>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fr-FR"/>
              </w:rPr>
              <w:t xml:space="preserve">Technologies/ </w:t>
            </w:r>
            <w:r w:rsidRPr="69DACA84" w:rsidR="69DACA84">
              <w:rPr>
                <w:rFonts w:ascii="Century Gothic" w:hAnsi="Century Gothic" w:eastAsia="Century Gothic" w:cs="Century Gothic" w:asciiTheme="minorAscii" w:hAnsiTheme="minorAscii" w:eastAsiaTheme="minorAscii" w:cstheme="minorAscii"/>
                <w:b w:val="1"/>
                <w:bCs w:val="1"/>
                <w:sz w:val="20"/>
                <w:szCs w:val="20"/>
                <w:lang w:val="fr-FR"/>
              </w:rPr>
              <w:t>Framework</w:t>
            </w:r>
          </w:p>
        </w:tc>
        <w:tc>
          <w:tcPr>
            <w:tcW w:w="7069" w:type="dxa"/>
            <w:shd w:val="clear" w:color="auto" w:fill="F2F2F2" w:themeFill="background1" w:themeFillShade="F2"/>
            <w:tcMar/>
          </w:tcPr>
          <w:p w:rsidR="69DACA84" w:rsidP="69DACA84" w:rsidRDefault="69DACA84" w14:paraId="0CB4A83D" w14:textId="3C4D59EC">
            <w:pPr>
              <w:rPr>
                <w:rFonts w:ascii="Century Gothic" w:hAnsi="Century Gothic" w:eastAsia="Century Gothic" w:cs="Century Gothic" w:asciiTheme="minorAscii" w:hAnsiTheme="minorAscii" w:eastAsiaTheme="minorAscii" w:cstheme="minorAscii"/>
                <w:sz w:val="20"/>
                <w:szCs w:val="20"/>
                <w:lang w:val="fr-FR"/>
              </w:rPr>
            </w:pPr>
            <w:r w:rsidRPr="69DACA84" w:rsidR="69DACA84">
              <w:rPr>
                <w:rFonts w:ascii="Century Gothic" w:hAnsi="Century Gothic" w:eastAsia="Century Gothic" w:cs="Century Gothic" w:asciiTheme="minorAscii" w:hAnsiTheme="minorAscii" w:eastAsiaTheme="minorAscii" w:cstheme="minorAscii"/>
                <w:b w:val="1"/>
                <w:bCs w:val="1"/>
                <w:sz w:val="20"/>
                <w:szCs w:val="20"/>
              </w:rPr>
              <w:t>.</w:t>
            </w:r>
            <w:r w:rsidRPr="69DACA84" w:rsidR="69DACA84">
              <w:rPr>
                <w:rFonts w:ascii="Century Gothic" w:hAnsi="Century Gothic" w:eastAsia="Century Gothic" w:cs="Century Gothic" w:asciiTheme="minorAscii" w:hAnsiTheme="minorAscii" w:eastAsiaTheme="minorAscii" w:cstheme="minorAscii"/>
                <w:b w:val="1"/>
                <w:bCs w:val="1"/>
                <w:sz w:val="20"/>
                <w:szCs w:val="20"/>
              </w:rPr>
              <w:t>NET Core</w:t>
            </w:r>
            <w:r w:rsidRPr="69DACA84" w:rsidR="69DACA84">
              <w:rPr>
                <w:rFonts w:ascii="Century Gothic" w:hAnsi="Century Gothic" w:eastAsia="Century Gothic" w:cs="Century Gothic" w:asciiTheme="minorAscii" w:hAnsiTheme="minorAscii" w:eastAsiaTheme="minorAscii" w:cstheme="minorAscii"/>
                <w:sz w:val="20"/>
                <w:szCs w:val="20"/>
              </w:rPr>
              <w:t>,</w:t>
            </w:r>
            <w:r w:rsidRPr="69DACA84" w:rsidR="69DACA84">
              <w:rPr>
                <w:rFonts w:ascii="Century Gothic" w:hAnsi="Century Gothic" w:eastAsia="Century Gothic" w:cs="Century Gothic" w:asciiTheme="minorAscii" w:hAnsiTheme="minorAscii" w:eastAsiaTheme="minorAscii" w:cstheme="minorAscii"/>
                <w:b w:val="1"/>
                <w:bCs w:val="1"/>
                <w:sz w:val="20"/>
                <w:szCs w:val="20"/>
              </w:rPr>
              <w:t xml:space="preserve"> ASP.NET Core</w:t>
            </w:r>
            <w:r w:rsidRPr="69DACA84" w:rsidR="69DACA84">
              <w:rPr>
                <w:rFonts w:ascii="Century Gothic" w:hAnsi="Century Gothic" w:eastAsia="Century Gothic" w:cs="Century Gothic" w:asciiTheme="minorAscii" w:hAnsiTheme="minorAscii" w:eastAsiaTheme="minorAscii" w:cstheme="minorAscii"/>
                <w:sz w:val="20"/>
                <w:szCs w:val="20"/>
              </w:rPr>
              <w:t xml:space="preserve"> (in .NET Core/.NET 5/6/7/8+)</w:t>
            </w:r>
            <w:r w:rsidRPr="69DACA84" w:rsidR="69DACA84">
              <w:rPr>
                <w:rFonts w:ascii="Century Gothic" w:hAnsi="Century Gothic" w:eastAsia="Century Gothic" w:cs="Century Gothic" w:asciiTheme="minorAscii" w:hAnsiTheme="minorAscii" w:eastAsiaTheme="minorAscii" w:cstheme="minorAscii"/>
                <w:sz w:val="20"/>
                <w:szCs w:val="20"/>
              </w:rPr>
              <w:t>, MVC, Razor Pages and Web APIs.</w:t>
            </w:r>
          </w:p>
        </w:tc>
      </w:tr>
      <w:tr w:rsidR="059DF2E2" w:rsidTr="69DACA84" w14:paraId="6E760348">
        <w:trPr>
          <w:trHeight w:val="378"/>
        </w:trPr>
        <w:tc>
          <w:tcPr>
            <w:tcW w:w="3360" w:type="dxa"/>
            <w:shd w:val="clear" w:color="auto" w:fill="FFFFFF" w:themeFill="background1"/>
            <w:tcMar/>
          </w:tcPr>
          <w:p w:rsidR="69DACA84" w:rsidP="69DACA84" w:rsidRDefault="69DACA84" w14:paraId="68E0D96F" w14:textId="1F46DBB1">
            <w:pPr>
              <w:rPr>
                <w:rFonts w:ascii="Century Gothic" w:hAnsi="Century Gothic" w:eastAsia="Century Gothic" w:cs="Century Gothic" w:asciiTheme="minorAscii" w:hAnsiTheme="minorAscii" w:eastAsiaTheme="minorAscii" w:cstheme="minorAscii"/>
                <w:b w:val="1"/>
                <w:bCs w:val="1"/>
                <w:sz w:val="20"/>
                <w:szCs w:val="20"/>
                <w:lang w:val="en-IN" w:eastAsia="en-IN"/>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Front End Technologies</w:t>
            </w:r>
          </w:p>
        </w:tc>
        <w:tc>
          <w:tcPr>
            <w:tcW w:w="7069" w:type="dxa"/>
            <w:shd w:val="clear" w:color="auto" w:fill="FFFFFF" w:themeFill="background1"/>
            <w:tcMar/>
          </w:tcPr>
          <w:p w:rsidR="69DACA84" w:rsidP="69DACA84" w:rsidRDefault="69DACA84" w14:paraId="097791DB" w14:textId="25E69931">
            <w:pPr>
              <w:rPr>
                <w:rFonts w:ascii="Century Gothic" w:hAnsi="Century Gothic" w:eastAsia="Century Gothic" w:cs="Century Gothic" w:asciiTheme="minorAscii" w:hAnsiTheme="minorAscii" w:eastAsiaTheme="minorAscii" w:cstheme="minorAscii"/>
                <w:sz w:val="20"/>
                <w:szCs w:val="20"/>
              </w:rPr>
            </w:pPr>
            <w:r w:rsidRPr="69DACA84" w:rsidR="69DACA84">
              <w:rPr>
                <w:rFonts w:ascii="Century Gothic" w:hAnsi="Century Gothic" w:eastAsia="Century Gothic" w:cs="Century Gothic" w:asciiTheme="minorAscii" w:hAnsiTheme="minorAscii" w:eastAsiaTheme="minorAscii" w:cstheme="minorAscii"/>
                <w:sz w:val="20"/>
                <w:szCs w:val="20"/>
              </w:rPr>
              <w:t>Bootstrap /CSS, HTML5 / CSS3 / JavaScript, TypeScript and Angular</w:t>
            </w:r>
          </w:p>
        </w:tc>
      </w:tr>
      <w:tr w:rsidR="69DACA84" w:rsidTr="69DACA84" w14:paraId="31CCAD29">
        <w:trPr>
          <w:trHeight w:val="300"/>
        </w:trPr>
        <w:tc>
          <w:tcPr>
            <w:tcW w:w="3360" w:type="dxa"/>
            <w:shd w:val="clear" w:color="auto" w:fill="F2F2F2" w:themeFill="background1" w:themeFillShade="F2"/>
            <w:tcMar/>
          </w:tcPr>
          <w:p w:rsidR="69DACA84" w:rsidP="69DACA84" w:rsidRDefault="69DACA84" w14:paraId="689BD18F" w14:textId="4C9314CC">
            <w:pPr>
              <w:rPr>
                <w:rFonts w:ascii="Century Gothic" w:hAnsi="Century Gothic" w:eastAsia="Century Gothic" w:cs="Century Gothic" w:asciiTheme="minorAscii" w:hAnsiTheme="minorAscii" w:eastAsiaTheme="minorAscii" w:cstheme="minorAscii"/>
                <w:b w:val="1"/>
                <w:bCs w:val="1"/>
                <w:sz w:val="20"/>
                <w:szCs w:val="20"/>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Internet Technologies</w:t>
            </w:r>
          </w:p>
        </w:tc>
        <w:tc>
          <w:tcPr>
            <w:tcW w:w="7069" w:type="dxa"/>
            <w:shd w:val="clear" w:color="auto" w:fill="F2F2F2" w:themeFill="background1" w:themeFillShade="F2"/>
            <w:tcMar/>
          </w:tcPr>
          <w:p w:rsidR="69DACA84" w:rsidP="69DACA84" w:rsidRDefault="69DACA84" w14:paraId="56C2487E" w14:textId="61B9F4BD">
            <w:pPr>
              <w:rPr>
                <w:rFonts w:ascii="Century Gothic" w:hAnsi="Century Gothic" w:eastAsia="Century Gothic" w:cs="Century Gothic" w:asciiTheme="minorAscii" w:hAnsiTheme="minorAscii" w:eastAsiaTheme="minorAscii" w:cstheme="minorAscii"/>
                <w:sz w:val="20"/>
                <w:szCs w:val="20"/>
              </w:rPr>
            </w:pPr>
            <w:r w:rsidRPr="69DACA84" w:rsidR="69DACA84">
              <w:rPr>
                <w:rFonts w:ascii="Century Gothic" w:hAnsi="Century Gothic" w:eastAsia="Century Gothic" w:cs="Century Gothic" w:asciiTheme="minorAscii" w:hAnsiTheme="minorAscii" w:eastAsiaTheme="minorAscii" w:cstheme="minorAscii"/>
                <w:sz w:val="20"/>
                <w:szCs w:val="20"/>
              </w:rPr>
              <w:t>Web Services (SOAP &amp; REST)</w:t>
            </w:r>
            <w:r w:rsidRPr="69DACA84" w:rsidR="69DACA84">
              <w:rPr>
                <w:rFonts w:ascii="Century Gothic" w:hAnsi="Century Gothic" w:eastAsia="Century Gothic" w:cs="Century Gothic" w:asciiTheme="minorAscii" w:hAnsiTheme="minorAscii" w:eastAsiaTheme="minorAscii" w:cstheme="minorAscii"/>
                <w:sz w:val="20"/>
                <w:szCs w:val="20"/>
              </w:rPr>
              <w:t>,</w:t>
            </w:r>
            <w:r w:rsidRPr="69DACA84" w:rsidR="69DACA84">
              <w:rPr>
                <w:rFonts w:ascii="Century Gothic" w:hAnsi="Century Gothic" w:eastAsia="Century Gothic" w:cs="Century Gothic" w:asciiTheme="minorAscii" w:hAnsiTheme="minorAscii" w:eastAsiaTheme="minorAscii" w:cstheme="minorAscii"/>
                <w:sz w:val="20"/>
                <w:szCs w:val="20"/>
              </w:rPr>
              <w:t xml:space="preserve"> </w:t>
            </w:r>
            <w:r w:rsidRPr="69DACA84" w:rsidR="69DACA84">
              <w:rPr>
                <w:rFonts w:ascii="Century Gothic" w:hAnsi="Century Gothic" w:eastAsia="Century Gothic" w:cs="Century Gothic" w:asciiTheme="minorAscii" w:hAnsiTheme="minorAscii" w:eastAsiaTheme="minorAscii" w:cstheme="minorAscii"/>
                <w:sz w:val="20"/>
                <w:szCs w:val="20"/>
              </w:rPr>
              <w:t>gRPC,</w:t>
            </w:r>
            <w:r w:rsidRPr="69DACA84" w:rsidR="69DACA84">
              <w:rPr>
                <w:rFonts w:ascii="Century Gothic" w:hAnsi="Century Gothic" w:eastAsia="Century Gothic" w:cs="Century Gothic" w:asciiTheme="minorAscii" w:hAnsiTheme="minorAscii" w:eastAsiaTheme="minorAscii" w:cstheme="minorAscii"/>
                <w:sz w:val="20"/>
                <w:szCs w:val="20"/>
              </w:rPr>
              <w:t>NuGet</w:t>
            </w:r>
            <w:r w:rsidRPr="69DACA84" w:rsidR="69DACA84">
              <w:rPr>
                <w:rFonts w:ascii="Century Gothic" w:hAnsi="Century Gothic" w:eastAsia="Century Gothic" w:cs="Century Gothic" w:asciiTheme="minorAscii" w:hAnsiTheme="minorAscii" w:eastAsiaTheme="minorAscii" w:cstheme="minorAscii"/>
                <w:sz w:val="20"/>
                <w:szCs w:val="20"/>
              </w:rPr>
              <w:t>, Kestrel, Docker &amp; Kubernetes</w:t>
            </w:r>
            <w:r w:rsidRPr="69DACA84" w:rsidR="69DACA84">
              <w:rPr>
                <w:rFonts w:ascii="Century Gothic" w:hAnsi="Century Gothic" w:eastAsia="Century Gothic" w:cs="Century Gothic" w:asciiTheme="minorAscii" w:hAnsiTheme="minorAscii" w:eastAsiaTheme="minorAscii" w:cstheme="minorAscii"/>
                <w:sz w:val="20"/>
                <w:szCs w:val="20"/>
              </w:rPr>
              <w:t>.</w:t>
            </w:r>
          </w:p>
        </w:tc>
      </w:tr>
      <w:tr w:rsidR="69DACA84" w:rsidTr="69DACA84" w14:paraId="15DF736E">
        <w:trPr>
          <w:trHeight w:val="375"/>
        </w:trPr>
        <w:tc>
          <w:tcPr>
            <w:tcW w:w="3360" w:type="dxa"/>
            <w:shd w:val="clear" w:color="auto" w:fill="FFFFFF" w:themeFill="background1"/>
            <w:tcMar/>
          </w:tcPr>
          <w:p w:rsidR="69DACA84" w:rsidP="69DACA84" w:rsidRDefault="69DACA84" w14:paraId="3661187A" w14:textId="1A84DD81">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Databases</w:t>
            </w:r>
          </w:p>
        </w:tc>
        <w:tc>
          <w:tcPr>
            <w:tcW w:w="7069" w:type="dxa"/>
            <w:shd w:val="clear" w:color="auto" w:fill="FFFFFF" w:themeFill="background1"/>
            <w:tcMar/>
          </w:tcPr>
          <w:p w:rsidR="69DACA84" w:rsidP="69DACA84" w:rsidRDefault="69DACA84" w14:paraId="2CC84F1A" w14:textId="56575A99">
            <w:pPr>
              <w:jc w:val="both"/>
              <w:rPr>
                <w:rFonts w:ascii="Century Gothic" w:hAnsi="Century Gothic" w:eastAsia="Century Gothic" w:cs="Century Gothic" w:asciiTheme="minorAscii" w:hAnsiTheme="minorAscii" w:eastAsiaTheme="minorAscii" w:cstheme="minorAscii"/>
                <w:b w:val="1"/>
                <w:bCs w:val="1"/>
                <w:caps w:val="1"/>
                <w:color w:val="000000" w:themeColor="text1" w:themeTint="FF" w:themeShade="FF"/>
                <w:sz w:val="20"/>
                <w:szCs w:val="20"/>
              </w:rPr>
            </w:pPr>
            <w:r w:rsidRPr="69DACA84" w:rsidR="69DACA84">
              <w:rPr>
                <w:rFonts w:ascii="Century Gothic" w:hAnsi="Century Gothic" w:eastAsia="Century Gothic" w:cs="Century Gothic" w:asciiTheme="minorAscii" w:hAnsiTheme="minorAscii" w:eastAsiaTheme="minorAscii" w:cstheme="minorAscii"/>
                <w:b w:val="1"/>
                <w:bCs w:val="1"/>
                <w:caps w:val="1"/>
                <w:color w:val="000000" w:themeColor="text1" w:themeTint="FF" w:themeShade="FF"/>
                <w:sz w:val="20"/>
                <w:szCs w:val="20"/>
              </w:rPr>
              <w:t xml:space="preserve">SQL SERVER </w:t>
            </w:r>
          </w:p>
        </w:tc>
      </w:tr>
      <w:tr w:rsidR="69DACA84" w:rsidTr="69DACA84" w14:paraId="0FD8F0CB">
        <w:trPr>
          <w:trHeight w:val="375"/>
        </w:trPr>
        <w:tc>
          <w:tcPr>
            <w:tcW w:w="3360" w:type="dxa"/>
            <w:shd w:val="clear" w:color="auto" w:fill="F2F2F2" w:themeFill="background1" w:themeFillShade="F2"/>
            <w:tcMar/>
          </w:tcPr>
          <w:p w:rsidR="69DACA84" w:rsidP="69DACA84" w:rsidRDefault="69DACA84" w14:paraId="2714A6C4" w14:textId="3824A38B">
            <w:pPr>
              <w:rPr>
                <w:rFonts w:ascii="Century Gothic" w:hAnsi="Century Gothic" w:eastAsia="Century Gothic" w:cs="Century Gothic" w:asciiTheme="minorAscii" w:hAnsiTheme="minorAscii" w:eastAsiaTheme="minorAscii" w:cstheme="minorAscii"/>
                <w:caps w:val="1"/>
                <w:sz w:val="20"/>
                <w:szCs w:val="20"/>
                <w:lang w:val="fr-FR"/>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Software Methodologies</w:t>
            </w:r>
          </w:p>
        </w:tc>
        <w:tc>
          <w:tcPr>
            <w:tcW w:w="7069" w:type="dxa"/>
            <w:shd w:val="clear" w:color="auto" w:fill="F2F2F2" w:themeFill="background1" w:themeFillShade="F2"/>
            <w:tcMar/>
          </w:tcPr>
          <w:p w:rsidR="69DACA84" w:rsidP="69DACA84" w:rsidRDefault="69DACA84" w14:paraId="5D5C72CB" w14:textId="3EEE1979">
            <w:pPr>
              <w:rPr>
                <w:rFonts w:ascii="Century Gothic" w:hAnsi="Century Gothic" w:eastAsia="Century Gothic" w:cs="Century Gothic" w:asciiTheme="minorAscii" w:hAnsiTheme="minorAscii" w:eastAsiaTheme="minorAscii" w:cstheme="minorAscii"/>
                <w:b w:val="0"/>
                <w:bCs w:val="0"/>
                <w:caps w:val="1"/>
                <w:sz w:val="20"/>
                <w:szCs w:val="20"/>
                <w:lang w:val="fr-FR"/>
              </w:rPr>
            </w:pPr>
            <w:r w:rsidRPr="69DACA84" w:rsidR="69DACA84">
              <w:rPr>
                <w:rFonts w:ascii="Century Gothic" w:hAnsi="Century Gothic" w:eastAsia="Century Gothic" w:cs="Century Gothic" w:asciiTheme="minorAscii" w:hAnsiTheme="minorAscii" w:eastAsiaTheme="minorAscii" w:cstheme="minorAscii"/>
                <w:b w:val="0"/>
                <w:bCs w:val="0"/>
                <w:caps w:val="1"/>
                <w:sz w:val="20"/>
                <w:szCs w:val="20"/>
                <w:lang w:val="fr-FR"/>
              </w:rPr>
              <w:t xml:space="preserve">Agile </w:t>
            </w:r>
            <w:r w:rsidRPr="69DACA84" w:rsidR="69DACA84">
              <w:rPr>
                <w:rFonts w:ascii="Century Gothic" w:hAnsi="Century Gothic" w:eastAsia="Century Gothic" w:cs="Century Gothic" w:asciiTheme="minorAscii" w:hAnsiTheme="minorAscii" w:eastAsiaTheme="minorAscii" w:cstheme="minorAscii"/>
                <w:b w:val="0"/>
                <w:bCs w:val="0"/>
                <w:caps w:val="1"/>
                <w:sz w:val="20"/>
                <w:szCs w:val="20"/>
                <w:lang w:val="fr-FR"/>
              </w:rPr>
              <w:t>M</w:t>
            </w:r>
            <w:r w:rsidRPr="69DACA84" w:rsidR="69DACA84">
              <w:rPr>
                <w:rFonts w:ascii="Century Gothic" w:hAnsi="Century Gothic" w:eastAsia="Century Gothic" w:cs="Century Gothic" w:asciiTheme="minorAscii" w:hAnsiTheme="minorAscii" w:eastAsiaTheme="minorAscii" w:cstheme="minorAscii"/>
                <w:b w:val="0"/>
                <w:bCs w:val="0"/>
                <w:caps w:val="1"/>
                <w:sz w:val="20"/>
                <w:szCs w:val="20"/>
                <w:lang w:val="fr-FR"/>
              </w:rPr>
              <w:t>ETHODOLOGIES</w:t>
            </w:r>
          </w:p>
        </w:tc>
      </w:tr>
      <w:tr w:rsidR="69DACA84" w:rsidTr="69DACA84" w14:paraId="3C469DC4">
        <w:trPr>
          <w:trHeight w:val="300"/>
        </w:trPr>
        <w:tc>
          <w:tcPr>
            <w:tcW w:w="3360" w:type="dxa"/>
            <w:shd w:val="clear" w:color="auto" w:fill="FFFFFF" w:themeFill="background1"/>
            <w:tcMar/>
          </w:tcPr>
          <w:p w:rsidR="2F033152" w:rsidP="69DACA84" w:rsidRDefault="2F033152" w14:paraId="0904E5A7" w14:textId="3E1F1FD9">
            <w:pPr>
              <w:rPr>
                <w:rFonts w:ascii="Century Gothic" w:hAnsi="Century Gothic" w:eastAsia="Century Gothic" w:cs="Century Gothic" w:asciiTheme="minorAscii" w:hAnsiTheme="minorAscii" w:eastAsiaTheme="minorAscii" w:cstheme="minorAscii"/>
                <w:b w:val="1"/>
                <w:bCs w:val="1"/>
                <w:sz w:val="20"/>
                <w:szCs w:val="20"/>
              </w:rPr>
            </w:pPr>
            <w:r w:rsidRPr="69DACA84" w:rsidR="2F033152">
              <w:rPr>
                <w:rFonts w:ascii="Century Gothic" w:hAnsi="Century Gothic" w:eastAsia="Century Gothic" w:cs="Century Gothic" w:asciiTheme="minorAscii" w:hAnsiTheme="minorAscii" w:eastAsiaTheme="minorAscii" w:cstheme="minorAscii"/>
                <w:b w:val="1"/>
                <w:bCs w:val="1"/>
                <w:sz w:val="20"/>
                <w:szCs w:val="20"/>
                <w:lang w:val="en-IN" w:eastAsia="en-IN"/>
              </w:rPr>
              <w:t>Build Tools</w:t>
            </w:r>
          </w:p>
        </w:tc>
        <w:tc>
          <w:tcPr>
            <w:tcW w:w="7069" w:type="dxa"/>
            <w:shd w:val="clear" w:color="auto" w:fill="FFFFFF" w:themeFill="background1"/>
            <w:tcMar/>
          </w:tcPr>
          <w:p w:rsidR="2F033152" w:rsidP="69DACA84" w:rsidRDefault="2F033152" w14:paraId="521CE155" w14:textId="4FFD45F2">
            <w:pPr>
              <w:pStyle w:val="Normal"/>
              <w:rPr>
                <w:rFonts w:ascii="Century Gothic" w:hAnsi="Century Gothic" w:eastAsia="Century Gothic" w:cs="Century Gothic" w:asciiTheme="minorAscii" w:hAnsiTheme="minorAscii" w:eastAsiaTheme="minorAscii" w:cstheme="minorAscii"/>
                <w:sz w:val="20"/>
                <w:szCs w:val="20"/>
              </w:rPr>
            </w:pPr>
            <w:r w:rsidRPr="69DACA84" w:rsidR="2F033152">
              <w:rPr>
                <w:rFonts w:ascii="Century Gothic" w:hAnsi="Century Gothic" w:eastAsia="Century Gothic" w:cs="Century Gothic" w:asciiTheme="minorAscii" w:hAnsiTheme="minorAscii" w:eastAsiaTheme="minorAscii" w:cstheme="minorAscii"/>
                <w:sz w:val="20"/>
                <w:szCs w:val="20"/>
              </w:rPr>
              <w:t>Visual Studio &amp; VS Code and Azure DevOps &amp; GitHub.</w:t>
            </w:r>
          </w:p>
        </w:tc>
      </w:tr>
      <w:tr w:rsidR="059DF2E2" w:rsidTr="69DACA84" w14:paraId="070E782A">
        <w:trPr>
          <w:trHeight w:val="300"/>
        </w:trPr>
        <w:tc>
          <w:tcPr>
            <w:tcW w:w="3360" w:type="dxa"/>
            <w:shd w:val="clear" w:color="auto" w:fill="F2F2F2" w:themeFill="background1" w:themeFillShade="F2"/>
            <w:tcMar/>
          </w:tcPr>
          <w:p w:rsidR="33CFE752" w:rsidP="69DACA84" w:rsidRDefault="33CFE752" w14:paraId="7F911A6F" w14:textId="231B69B8">
            <w:pPr>
              <w:pStyle w:val="Normal"/>
              <w:rPr>
                <w:rFonts w:ascii="Century Gothic" w:hAnsi="Century Gothic" w:eastAsia="Century Gothic" w:cs="Century Gothic" w:asciiTheme="minorAscii" w:hAnsiTheme="minorAscii" w:eastAsiaTheme="minorAscii" w:cstheme="minorAscii"/>
                <w:b w:val="1"/>
                <w:bCs w:val="1"/>
                <w:sz w:val="20"/>
                <w:szCs w:val="20"/>
                <w:lang w:val="en-IN" w:eastAsia="en-IN"/>
              </w:rPr>
            </w:pPr>
            <w:r w:rsidRPr="69DACA84" w:rsidR="2F033152">
              <w:rPr>
                <w:rFonts w:ascii="Century Gothic" w:hAnsi="Century Gothic" w:eastAsia="Century Gothic" w:cs="Century Gothic" w:asciiTheme="minorAscii" w:hAnsiTheme="minorAscii" w:eastAsiaTheme="minorAscii" w:cstheme="minorAscii"/>
                <w:b w:val="1"/>
                <w:bCs w:val="1"/>
                <w:sz w:val="20"/>
                <w:szCs w:val="20"/>
                <w:lang w:val="fr-FR"/>
              </w:rPr>
              <w:t>Domain/Industries</w:t>
            </w:r>
          </w:p>
        </w:tc>
        <w:tc>
          <w:tcPr>
            <w:tcW w:w="7069" w:type="dxa"/>
            <w:shd w:val="clear" w:color="auto" w:fill="F2F2F2" w:themeFill="background1" w:themeFillShade="F2"/>
            <w:tcMar/>
          </w:tcPr>
          <w:p w:rsidR="4BA9270E" w:rsidP="69DACA84" w:rsidRDefault="4BA9270E" w14:paraId="7A5B7593" w14:textId="39FB5441">
            <w:pPr>
              <w:rPr>
                <w:rFonts w:ascii="Century Gothic" w:hAnsi="Century Gothic" w:eastAsia="Century Gothic" w:cs="Century Gothic" w:asciiTheme="minorAscii" w:hAnsiTheme="minorAscii" w:eastAsiaTheme="minorAscii" w:cstheme="minorAscii"/>
                <w:sz w:val="20"/>
                <w:szCs w:val="20"/>
              </w:rPr>
            </w:pPr>
            <w:r w:rsidRPr="69DACA84" w:rsidR="3E17BB7A">
              <w:rPr>
                <w:rFonts w:ascii="Century Gothic" w:hAnsi="Century Gothic" w:eastAsia="Century Gothic" w:cs="Century Gothic" w:asciiTheme="minorAscii" w:hAnsiTheme="minorAscii" w:eastAsiaTheme="minorAscii" w:cstheme="minorAscii"/>
                <w:sz w:val="20"/>
                <w:szCs w:val="20"/>
              </w:rPr>
              <w:t>Pharma Domain, Healthcare, FMCG, digital, Telecom, Automobile and Defense.</w:t>
            </w:r>
          </w:p>
          <w:p w:rsidR="4BA9270E" w:rsidP="69DACA84" w:rsidRDefault="4BA9270E" w14:paraId="0F383EB1" w14:textId="6331CB1C">
            <w:pPr>
              <w:rPr>
                <w:rFonts w:ascii="Century Gothic" w:hAnsi="Century Gothic" w:eastAsia="Century Gothic" w:cs="Century Gothic" w:asciiTheme="minorAscii" w:hAnsiTheme="minorAscii" w:eastAsiaTheme="minorAscii" w:cstheme="minorAscii"/>
                <w:sz w:val="20"/>
                <w:szCs w:val="20"/>
              </w:rPr>
            </w:pPr>
          </w:p>
        </w:tc>
      </w:tr>
      <w:tr w:rsidR="059DF2E2" w:rsidTr="69DACA84" w14:paraId="2B48721B">
        <w:trPr/>
        <w:tc>
          <w:tcPr>
            <w:tcW w:w="3360" w:type="dxa"/>
            <w:shd w:val="clear" w:color="auto" w:fill="F2F2F2" w:themeFill="background1" w:themeFillShade="F2"/>
            <w:tcMar/>
          </w:tcPr>
          <w:p w:rsidR="33CFE752" w:rsidP="69DACA84" w:rsidRDefault="33CFE752" w14:paraId="5E251624" w14:textId="0C151A98">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0CADD656">
              <w:rPr>
                <w:rFonts w:ascii="Century Gothic" w:hAnsi="Century Gothic" w:eastAsia="Century Gothic" w:cs="Century Gothic" w:asciiTheme="minorAscii" w:hAnsiTheme="minorAscii" w:eastAsiaTheme="minorAscii" w:cstheme="minorAscii"/>
                <w:b w:val="1"/>
                <w:bCs w:val="1"/>
                <w:sz w:val="20"/>
                <w:szCs w:val="20"/>
                <w:lang w:val="en-IN" w:eastAsia="en-IN"/>
              </w:rPr>
              <w:t>Web/Enterprise Servers</w:t>
            </w:r>
          </w:p>
        </w:tc>
        <w:tc>
          <w:tcPr>
            <w:tcW w:w="7069" w:type="dxa"/>
            <w:shd w:val="clear" w:color="auto" w:fill="F2F2F2" w:themeFill="background1" w:themeFillShade="F2"/>
            <w:tcMar/>
          </w:tcPr>
          <w:p w:rsidR="003E7A4B" w:rsidP="69DACA84" w:rsidRDefault="003E7A4B" w14:paraId="24F361AE" w14:textId="302FBC39">
            <w:pPr>
              <w:jc w:val="both"/>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pPr>
            <w:r w:rsidRPr="69DACA84" w:rsidR="003E7A4B">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 xml:space="preserve">Microsoft Azure </w:t>
            </w:r>
            <w:r w:rsidRPr="69DACA84" w:rsidR="5340994D">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Cloud SERVER</w:t>
            </w:r>
          </w:p>
        </w:tc>
      </w:tr>
      <w:tr w:rsidR="059DF2E2" w:rsidTr="69DACA84" w14:paraId="5E7D6E71">
        <w:trPr/>
        <w:tc>
          <w:tcPr>
            <w:tcW w:w="3360" w:type="dxa"/>
            <w:tcMar/>
          </w:tcPr>
          <w:p w:rsidR="33CFE752" w:rsidP="69DACA84" w:rsidRDefault="33CFE752" w14:paraId="48E73AFF" w14:textId="2FF05119">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0CADD656">
              <w:rPr>
                <w:rFonts w:ascii="Century Gothic" w:hAnsi="Century Gothic" w:eastAsia="Century Gothic" w:cs="Century Gothic" w:asciiTheme="minorAscii" w:hAnsiTheme="minorAscii" w:eastAsiaTheme="minorAscii" w:cstheme="minorAscii"/>
                <w:b w:val="1"/>
                <w:bCs w:val="1"/>
                <w:sz w:val="20"/>
                <w:szCs w:val="20"/>
                <w:lang w:val="en-IN" w:eastAsia="en-IN"/>
              </w:rPr>
              <w:t>Version Control</w:t>
            </w:r>
          </w:p>
        </w:tc>
        <w:tc>
          <w:tcPr>
            <w:tcW w:w="7069" w:type="dxa"/>
            <w:tcMar/>
          </w:tcPr>
          <w:p w:rsidR="7EF55709" w:rsidP="69DACA84" w:rsidRDefault="7EF55709" w14:paraId="301BBF05" w14:textId="30B564DB">
            <w:pPr>
              <w:jc w:val="both"/>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pPr>
            <w:r w:rsidRPr="69DACA84" w:rsidR="21627F04">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T</w:t>
            </w:r>
            <w:r w:rsidRPr="69DACA84" w:rsidR="4A2AFC47">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FS, SVN</w:t>
            </w:r>
            <w:r w:rsidRPr="69DACA84" w:rsidR="261D58EE">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w:t>
            </w:r>
          </w:p>
        </w:tc>
      </w:tr>
      <w:tr w:rsidR="059DF2E2" w:rsidTr="69DACA84" w14:paraId="63851670">
        <w:trPr/>
        <w:tc>
          <w:tcPr>
            <w:tcW w:w="3360" w:type="dxa"/>
            <w:shd w:val="clear" w:color="auto" w:fill="F2F2F2" w:themeFill="background1" w:themeFillShade="F2"/>
            <w:tcMar/>
          </w:tcPr>
          <w:p w:rsidR="33CFE752" w:rsidP="69DACA84" w:rsidRDefault="33CFE752" w14:paraId="36366FFA" w14:textId="63841526">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0CADD656">
              <w:rPr>
                <w:rFonts w:ascii="Century Gothic" w:hAnsi="Century Gothic" w:eastAsia="Century Gothic" w:cs="Century Gothic" w:asciiTheme="minorAscii" w:hAnsiTheme="minorAscii" w:eastAsiaTheme="minorAscii" w:cstheme="minorAscii"/>
                <w:b w:val="1"/>
                <w:bCs w:val="1"/>
                <w:sz w:val="20"/>
                <w:szCs w:val="20"/>
                <w:lang w:val="en-IN" w:eastAsia="en-IN"/>
              </w:rPr>
              <w:t>Loggers</w:t>
            </w:r>
          </w:p>
        </w:tc>
        <w:tc>
          <w:tcPr>
            <w:tcW w:w="7069" w:type="dxa"/>
            <w:shd w:val="clear" w:color="auto" w:fill="F2F2F2" w:themeFill="background1" w:themeFillShade="F2"/>
            <w:tcMar/>
          </w:tcPr>
          <w:p w:rsidR="2D03E81B" w:rsidP="69DACA84" w:rsidRDefault="2D03E81B" w14:paraId="0CDA3E0F" w14:textId="5BAB737F">
            <w:pPr>
              <w:jc w:val="both"/>
              <w:rPr>
                <w:rFonts w:ascii="Century Gothic" w:hAnsi="Century Gothic" w:eastAsia="Century Gothic" w:cs="Century Gothic" w:asciiTheme="minorAscii" w:hAnsiTheme="minorAscii" w:eastAsiaTheme="minorAscii" w:cstheme="minorAscii"/>
                <w:sz w:val="20"/>
                <w:szCs w:val="20"/>
              </w:rPr>
            </w:pPr>
            <w:r w:rsidRPr="69DACA84" w:rsidR="76E5B4D7">
              <w:rPr>
                <w:rFonts w:ascii="Century Gothic" w:hAnsi="Century Gothic" w:eastAsia="Century Gothic" w:cs="Century Gothic" w:asciiTheme="minorAscii" w:hAnsiTheme="minorAscii" w:eastAsiaTheme="minorAscii" w:cstheme="minorAscii"/>
                <w:sz w:val="20"/>
                <w:szCs w:val="20"/>
              </w:rPr>
              <w:t>Grafana</w:t>
            </w:r>
            <w:r w:rsidRPr="69DACA84" w:rsidR="2C57E86F">
              <w:rPr>
                <w:rFonts w:ascii="Century Gothic" w:hAnsi="Century Gothic" w:eastAsia="Century Gothic" w:cs="Century Gothic" w:asciiTheme="minorAscii" w:hAnsiTheme="minorAscii" w:eastAsiaTheme="minorAscii" w:cstheme="minorAscii"/>
                <w:sz w:val="20"/>
                <w:szCs w:val="20"/>
              </w:rPr>
              <w:t xml:space="preserve">, </w:t>
            </w:r>
            <w:r w:rsidRPr="69DACA84" w:rsidR="76E5B4D7">
              <w:rPr>
                <w:rFonts w:ascii="Century Gothic" w:hAnsi="Century Gothic" w:eastAsia="Century Gothic" w:cs="Century Gothic" w:asciiTheme="minorAscii" w:hAnsiTheme="minorAscii" w:eastAsiaTheme="minorAscii" w:cstheme="minorAscii"/>
                <w:sz w:val="20"/>
                <w:szCs w:val="20"/>
              </w:rPr>
              <w:t>Prometheus</w:t>
            </w:r>
            <w:r w:rsidRPr="69DACA84" w:rsidR="738BD56F">
              <w:rPr>
                <w:rFonts w:ascii="Century Gothic" w:hAnsi="Century Gothic" w:eastAsia="Century Gothic" w:cs="Century Gothic" w:asciiTheme="minorAscii" w:hAnsiTheme="minorAscii" w:eastAsiaTheme="minorAscii" w:cstheme="minorAscii"/>
                <w:sz w:val="20"/>
                <w:szCs w:val="20"/>
              </w:rPr>
              <w:t xml:space="preserve"> and CI/CD pipelines</w:t>
            </w:r>
          </w:p>
        </w:tc>
      </w:tr>
      <w:tr w:rsidR="009E7834" w:rsidTr="69DACA84" w14:paraId="6194EEC2" w14:textId="77777777">
        <w:tc>
          <w:tcPr>
            <w:tcW w:w="3360" w:type="dxa"/>
            <w:tcMar/>
          </w:tcPr>
          <w:p w:rsidRPr="004F2F32" w:rsidR="009E7834" w:rsidP="69DACA84" w:rsidRDefault="009E7834" w14:paraId="6B8257DE" w14:textId="29710317">
            <w:pPr>
              <w:jc w:val="both"/>
              <w:rPr>
                <w:rFonts w:ascii="Century Gothic" w:hAnsi="Century Gothic" w:eastAsia="Century Gothic" w:cs="Century Gothic" w:asciiTheme="minorAscii" w:hAnsiTheme="minorAscii" w:eastAsiaTheme="minorAscii" w:cstheme="minorAscii"/>
                <w:b w:val="1"/>
                <w:bCs w:val="1"/>
                <w:caps w:val="1"/>
                <w:color w:val="F15B40"/>
                <w:spacing w:val="20"/>
                <w:sz w:val="20"/>
                <w:szCs w:val="20"/>
              </w:rPr>
            </w:pPr>
            <w:r w:rsidRPr="69DACA84" w:rsidR="0BF0B2DA">
              <w:rPr>
                <w:rFonts w:ascii="Century Gothic" w:hAnsi="Century Gothic" w:eastAsia="Century Gothic" w:cs="Century Gothic" w:asciiTheme="minorAscii" w:hAnsiTheme="minorAscii" w:eastAsiaTheme="minorAscii" w:cstheme="minorAscii"/>
                <w:b w:val="1"/>
                <w:bCs w:val="1"/>
                <w:sz w:val="20"/>
                <w:szCs w:val="20"/>
                <w:lang w:val="en-IN" w:eastAsia="en-IN"/>
              </w:rPr>
              <w:t>I</w:t>
            </w:r>
            <w:r w:rsidRPr="69DACA84" w:rsidR="636F8398">
              <w:rPr>
                <w:rFonts w:ascii="Century Gothic" w:hAnsi="Century Gothic" w:eastAsia="Century Gothic" w:cs="Century Gothic" w:asciiTheme="minorAscii" w:hAnsiTheme="minorAscii" w:eastAsiaTheme="minorAscii" w:cstheme="minorAscii"/>
                <w:b w:val="1"/>
                <w:bCs w:val="1"/>
                <w:sz w:val="20"/>
                <w:szCs w:val="20"/>
                <w:lang w:val="en-IN" w:eastAsia="en-IN"/>
              </w:rPr>
              <w:t>DE</w:t>
            </w:r>
          </w:p>
        </w:tc>
        <w:tc>
          <w:tcPr>
            <w:tcW w:w="7069" w:type="dxa"/>
            <w:tcMar/>
          </w:tcPr>
          <w:p w:rsidRPr="004F2F32" w:rsidR="009E7834" w:rsidP="69DACA84" w:rsidRDefault="003E7A4B" w14:paraId="0271C4BB" w14:textId="23056745">
            <w:pPr>
              <w:jc w:val="both"/>
              <w:rPr>
                <w:rFonts w:ascii="Century Gothic" w:hAnsi="Century Gothic" w:eastAsia="Century Gothic" w:cs="Century Gothic" w:asciiTheme="minorAscii" w:hAnsiTheme="minorAscii" w:eastAsiaTheme="minorAscii" w:cstheme="minorAscii"/>
                <w:spacing w:val="20"/>
                <w:sz w:val="20"/>
                <w:szCs w:val="20"/>
              </w:rPr>
            </w:pPr>
            <w:r w:rsidRPr="69DACA84" w:rsidR="003E7A4B">
              <w:rPr>
                <w:rFonts w:ascii="Century Gothic" w:hAnsi="Century Gothic" w:eastAsia="Century Gothic" w:cs="Century Gothic" w:asciiTheme="minorAscii" w:hAnsiTheme="minorAscii" w:eastAsiaTheme="minorAscii" w:cstheme="minorAscii"/>
                <w:b w:val="1"/>
                <w:bCs w:val="1"/>
                <w:caps w:val="1"/>
                <w:color w:val="F15B40"/>
                <w:spacing w:val="20"/>
                <w:sz w:val="20"/>
                <w:szCs w:val="20"/>
              </w:rPr>
              <w:t>.</w:t>
            </w:r>
            <w:r w:rsidRPr="69DACA84" w:rsidR="003E7A4B">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NET</w:t>
            </w:r>
            <w:r w:rsidRPr="69DACA84" w:rsidR="0FCAEA5A">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 xml:space="preserve"> Visual studio &amp; vs code</w:t>
            </w:r>
          </w:p>
        </w:tc>
      </w:tr>
      <w:tr w:rsidR="009E7834" w:rsidTr="69DACA84" w14:paraId="24A7BDC7" w14:textId="77777777">
        <w:tc>
          <w:tcPr>
            <w:tcW w:w="3360" w:type="dxa"/>
            <w:shd w:val="clear" w:color="auto" w:fill="F2F2F2" w:themeFill="background1" w:themeFillShade="F2"/>
            <w:tcMar/>
          </w:tcPr>
          <w:p w:rsidRPr="004F2F32" w:rsidR="009E7834" w:rsidP="69DACA84" w:rsidRDefault="009E7834" w14:paraId="6FEB0298" w14:textId="4DA49FBC">
            <w:pPr>
              <w:jc w:val="both"/>
              <w:rPr>
                <w:rFonts w:ascii="Century Gothic" w:hAnsi="Century Gothic" w:eastAsia="Century Gothic" w:cs="Century Gothic" w:asciiTheme="minorAscii" w:hAnsiTheme="minorAscii" w:eastAsiaTheme="minorAscii" w:cstheme="minorAscii"/>
                <w:b w:val="1"/>
                <w:bCs w:val="1"/>
                <w:caps w:val="1"/>
                <w:color w:val="F15B40"/>
                <w:spacing w:val="20"/>
                <w:sz w:val="20"/>
                <w:szCs w:val="20"/>
              </w:rPr>
            </w:pPr>
            <w:r w:rsidRPr="69DACA84" w:rsidR="0BF0B2DA">
              <w:rPr>
                <w:rFonts w:ascii="Century Gothic" w:hAnsi="Century Gothic" w:eastAsia="Century Gothic" w:cs="Century Gothic" w:asciiTheme="minorAscii" w:hAnsiTheme="minorAscii" w:eastAsiaTheme="minorAscii" w:cstheme="minorAscii"/>
                <w:b w:val="1"/>
                <w:bCs w:val="1"/>
                <w:sz w:val="20"/>
                <w:szCs w:val="20"/>
                <w:lang w:val="en-IN" w:eastAsia="en-IN"/>
              </w:rPr>
              <w:t>Operating Systems</w:t>
            </w:r>
          </w:p>
        </w:tc>
        <w:tc>
          <w:tcPr>
            <w:tcW w:w="7069" w:type="dxa"/>
            <w:shd w:val="clear" w:color="auto" w:fill="F2F2F2" w:themeFill="background1" w:themeFillShade="F2"/>
            <w:tcMar/>
          </w:tcPr>
          <w:p w:rsidRPr="004F2F32" w:rsidR="009E7834" w:rsidP="69DACA84" w:rsidRDefault="003E7A4B" w14:paraId="25CF817F" w14:textId="62C5C899">
            <w:pPr>
              <w:jc w:val="both"/>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pPr>
            <w:r w:rsidRPr="69DACA84" w:rsidR="003E7A4B">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 xml:space="preserve">Window </w:t>
            </w:r>
            <w:r w:rsidRPr="69DACA84" w:rsidR="6DF5FD90">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and MAC</w:t>
            </w:r>
            <w:r w:rsidRPr="69DACA84" w:rsidR="1D7E26CF">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 xml:space="preserve"> OS</w:t>
            </w:r>
            <w:r w:rsidRPr="69DACA84" w:rsidR="6DF5FD90">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w:t>
            </w:r>
          </w:p>
        </w:tc>
      </w:tr>
    </w:tbl>
    <w:p w:rsidR="00482827" w:rsidP="008B33BD" w:rsidRDefault="00482827" w14:paraId="2B21407B" w14:textId="77777777">
      <w:pPr>
        <w:rPr>
          <w:rFonts w:ascii="Anek Devanagari SemiBold" w:hAnsi="Anek Devanagari SemiBold" w:cs="Anek Devanagari SemiBold" w:eastAsiaTheme="majorEastAsia"/>
          <w:b/>
          <w:bCs/>
          <w:caps/>
          <w:color w:val="F15B40"/>
          <w:spacing w:val="20"/>
          <w:sz w:val="28"/>
          <w:szCs w:val="36"/>
        </w:rPr>
      </w:pPr>
    </w:p>
    <w:sdt>
      <w:sdtPr>
        <w:rPr>
          <w:rFonts w:ascii="Anek Devanagari SemiBold" w:hAnsi="Anek Devanagari SemiBold" w:cs="Anek Devanagari SemiBold"/>
          <w:color w:val="F15B40"/>
          <w:sz w:val="28"/>
          <w:szCs w:val="36"/>
        </w:rPr>
        <w:id w:val="-1173798385"/>
        <w:placeholder>
          <w:docPart w:val="C84AE14595654AF0B8C8EB95E5AC8F30"/>
        </w:placeholder>
        <w15:appearance w15:val="hidden"/>
      </w:sdtPr>
      <w:sdtEndPr>
        <w:rPr>
          <w:rFonts w:ascii="Anek Devanagari SemiBold" w:hAnsi="Anek Devanagari SemiBold" w:eastAsia="" w:cs="Anek Devanagari SemiBold" w:eastAsiaTheme="majorEastAsia"/>
          <w:b w:val="1"/>
          <w:bCs w:val="1"/>
          <w:caps w:val="1"/>
          <w:color w:val="F15B40"/>
          <w:spacing w:val="20"/>
          <w:sz w:val="28"/>
          <w:szCs w:val="28"/>
        </w:rPr>
      </w:sdtEndPr>
      <w:sdtContent>
        <w:p w:rsidR="001F57F7" w:rsidP="31C5DAAA" w:rsidRDefault="00130678" w14:textId="77777777" w14:paraId="6149F8AC">
          <w:pPr>
            <w:rPr>
              <w:rFonts w:ascii="Anek Devanagari SemiBold" w:hAnsi="Anek Devanagari SemiBold" w:eastAsia="" w:cs="Anek Devanagari SemiBold" w:eastAsiaTheme="majorEastAsia"/>
              <w:b w:val="1"/>
              <w:bCs w:val="1"/>
              <w:caps w:val="1"/>
              <w:color w:val="F15B40"/>
              <w:sz w:val="28"/>
              <w:szCs w:val="28"/>
            </w:rPr>
          </w:pPr>
          <w:r w:rsidRPr="31C5DAAA" w:rsidR="00130678">
            <w:rPr>
              <w:rFonts w:ascii="Anek Devanagari SemiBold" w:hAnsi="Anek Devanagari SemiBold" w:eastAsia="" w:cs="Anek Devanagari SemiBold" w:eastAsiaTheme="majorEastAsia"/>
              <w:b w:val="1"/>
              <w:bCs w:val="1"/>
              <w:caps w:val="1"/>
              <w:color w:val="F15B40"/>
              <w:spacing w:val="20"/>
              <w:sz w:val="28"/>
              <w:szCs w:val="28"/>
            </w:rPr>
            <w:t>Client / Project Details</w:t>
          </w:r>
        </w:p>
        <w:tbl>
          <w:tblPr>
            <w:tblStyle w:val="PlainTable1"/>
            <w:tblW w:w="0" w:type="auto"/>
            <w:tblLook w:val="0000" w:firstRow="0" w:lastRow="0" w:firstColumn="0" w:lastColumn="0" w:noHBand="0" w:noVBand="0"/>
          </w:tblPr>
          <w:tblGrid>
            <w:gridCol w:w="2715"/>
            <w:gridCol w:w="2619"/>
            <w:gridCol w:w="5101"/>
          </w:tblGrid>
          <w:tr w:rsidR="31C5DAAA" w:rsidTr="09FD01CB" w14:paraId="151F5203">
            <w:trPr>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31C5DAAA" w:rsidP="31C5DAAA" w:rsidRDefault="31C5DAAA" w14:paraId="22D29E62" w14:textId="13396F72">
                <w:pPr>
                  <w:rPr>
                    <w:rFonts w:ascii="Century Gothic" w:hAnsi="Century Gothic" w:eastAsia="Century Gothic" w:cs="Century Gothic" w:asciiTheme="minorAscii" w:hAnsiTheme="minorAscii" w:eastAsiaTheme="minorAscii" w:cstheme="minorAscii"/>
                    <w:b w:val="1"/>
                    <w:bCs w:val="1"/>
                    <w:lang w:val="fr-FR"/>
                  </w:rPr>
                </w:pPr>
                <w:r w:rsidRPr="31C5DAAA" w:rsidR="31C5DAAA">
                  <w:rPr>
                    <w:rFonts w:ascii="Century Gothic" w:hAnsi="Century Gothic" w:eastAsia="Century Gothic" w:cs="Century Gothic" w:asciiTheme="minorAscii" w:hAnsiTheme="minorAscii" w:eastAsiaTheme="minorAscii" w:cstheme="minorAscii"/>
                    <w:b w:val="1"/>
                    <w:bCs w:val="1"/>
                    <w:lang w:val="fr-FR"/>
                  </w:rPr>
                  <w:t xml:space="preserve">Client Name : </w:t>
                </w:r>
                <w:r w:rsidRPr="31C5DAAA" w:rsidR="2C9B3CB2">
                  <w:rPr>
                    <w:rFonts w:ascii="Century Gothic" w:hAnsi="Century Gothic" w:eastAsia="Century Gothic" w:cs="Century Gothic" w:asciiTheme="minorAscii" w:hAnsiTheme="minorAscii" w:eastAsiaTheme="minorAscii" w:cstheme="minorAscii"/>
                    <w:b w:val="1"/>
                    <w:bCs w:val="1"/>
                    <w:lang w:val="fr-FR"/>
                  </w:rPr>
                  <w:t>AD</w:t>
                </w:r>
                <w:r w:rsidRPr="31C5DAAA" w:rsidR="1B397D2F">
                  <w:rPr>
                    <w:rFonts w:ascii="Century Gothic" w:hAnsi="Century Gothic" w:eastAsia="Century Gothic" w:cs="Century Gothic" w:asciiTheme="minorAscii" w:hAnsiTheme="minorAscii" w:eastAsiaTheme="minorAscii" w:cstheme="minorAscii"/>
                    <w:b w:val="1"/>
                    <w:bCs w:val="1"/>
                    <w:lang w:val="fr-FR"/>
                  </w:rPr>
                  <w:t xml:space="preserve">AC( </w:t>
                </w:r>
                <w:r w:rsidRPr="31C5DAAA" w:rsidR="1B397D2F">
                  <w:rPr>
                    <w:rFonts w:ascii="Century Gothic" w:hAnsi="Century Gothic" w:eastAsia="Century Gothic" w:cs="Century Gothic" w:asciiTheme="minorAscii" w:hAnsiTheme="minorAscii" w:eastAsiaTheme="minorAscii" w:cstheme="minorAscii"/>
                    <w:b w:val="1"/>
                    <w:bCs w:val="1"/>
                    <w:lang w:val="fr-FR"/>
                  </w:rPr>
                  <w:t>Dubai</w:t>
                </w:r>
                <w:r w:rsidRPr="31C5DAAA" w:rsidR="1B397D2F">
                  <w:rPr>
                    <w:rFonts w:ascii="Century Gothic" w:hAnsi="Century Gothic" w:eastAsia="Century Gothic" w:cs="Century Gothic" w:asciiTheme="minorAscii" w:hAnsiTheme="minorAscii" w:eastAsiaTheme="minorAscii" w:cstheme="minorAscii"/>
                    <w:b w:val="1"/>
                    <w:bCs w:val="1"/>
                    <w:lang w:val="fr-FR"/>
                  </w:rPr>
                  <w:t xml:space="preserve"> A</w:t>
                </w:r>
                <w:r w:rsidRPr="31C5DAAA" w:rsidR="645AB176">
                  <w:rPr>
                    <w:rFonts w:ascii="Century Gothic" w:hAnsi="Century Gothic" w:eastAsia="Century Gothic" w:cs="Century Gothic" w:asciiTheme="minorAscii" w:hAnsiTheme="minorAscii" w:eastAsiaTheme="minorAscii" w:cstheme="minorAscii"/>
                    <w:b w:val="1"/>
                    <w:bCs w:val="1"/>
                    <w:lang w:val="fr-FR"/>
                  </w:rPr>
                  <w:t>irport</w:t>
                </w:r>
                <w:r w:rsidRPr="31C5DAAA" w:rsidR="1B397D2F">
                  <w:rPr>
                    <w:rFonts w:ascii="Century Gothic" w:hAnsi="Century Gothic" w:eastAsia="Century Gothic" w:cs="Century Gothic" w:asciiTheme="minorAscii" w:hAnsiTheme="minorAscii" w:eastAsiaTheme="minorAscii" w:cstheme="minorAscii"/>
                    <w:b w:val="1"/>
                    <w:bCs w:val="1"/>
                    <w:lang w:val="fr-FR"/>
                  </w:rPr>
                  <w:t>)</w:t>
                </w:r>
              </w:p>
            </w:tc>
            <w:tc>
              <w:tcPr>
                <w:cnfStyle w:val="000010000000" w:firstRow="0" w:lastRow="0" w:firstColumn="0" w:lastColumn="0" w:oddVBand="1" w:evenVBand="0" w:oddHBand="0" w:evenHBand="0" w:firstRowFirstColumn="0" w:firstRowLastColumn="0" w:lastRowFirstColumn="0" w:lastRowLastColumn="0"/>
                <w:tcW w:w="5101" w:type="dxa"/>
                <w:tcMar/>
              </w:tcPr>
              <w:p w:rsidR="31C5DAAA" w:rsidP="31C5DAAA" w:rsidRDefault="31C5DAAA" w14:paraId="50B61CE2" w14:textId="43A22A7C">
                <w:pPr>
                  <w:rPr>
                    <w:rFonts w:ascii="Century Gothic" w:hAnsi="Century Gothic" w:eastAsia="Century Gothic" w:cs="Century Gothic" w:asciiTheme="minorAscii" w:hAnsiTheme="minorAscii" w:eastAsiaTheme="minorAscii" w:cstheme="minorAscii"/>
                    <w:b w:val="0"/>
                    <w:bCs w:val="0"/>
                    <w:lang w:val="fr-FR"/>
                  </w:rPr>
                </w:pPr>
                <w:r w:rsidRPr="31C5DAAA" w:rsidR="31C5DAAA">
                  <w:rPr>
                    <w:rFonts w:ascii="Century Gothic" w:hAnsi="Century Gothic" w:eastAsia="Century Gothic" w:cs="Century Gothic" w:asciiTheme="minorAscii" w:hAnsiTheme="minorAscii" w:eastAsiaTheme="minorAscii" w:cstheme="minorAscii"/>
                    <w:b w:val="0"/>
                    <w:bCs w:val="0"/>
                    <w:lang w:val="fr-FR"/>
                  </w:rPr>
                  <w:t>Duration : 0</w:t>
                </w:r>
                <w:r w:rsidRPr="31C5DAAA" w:rsidR="0E9FE3D1">
                  <w:rPr>
                    <w:rFonts w:ascii="Century Gothic" w:hAnsi="Century Gothic" w:eastAsia="Century Gothic" w:cs="Century Gothic" w:asciiTheme="minorAscii" w:hAnsiTheme="minorAscii" w:eastAsiaTheme="minorAscii" w:cstheme="minorAscii"/>
                    <w:b w:val="0"/>
                    <w:bCs w:val="0"/>
                    <w:lang w:val="fr-FR"/>
                  </w:rPr>
                  <w:t>2</w:t>
                </w:r>
                <w:r w:rsidRPr="31C5DAAA" w:rsidR="31C5DAAA">
                  <w:rPr>
                    <w:rFonts w:ascii="Century Gothic" w:hAnsi="Century Gothic" w:eastAsia="Century Gothic" w:cs="Century Gothic" w:asciiTheme="minorAscii" w:hAnsiTheme="minorAscii" w:eastAsiaTheme="minorAscii" w:cstheme="minorAscii"/>
                    <w:b w:val="0"/>
                    <w:bCs w:val="0"/>
                    <w:lang w:val="fr-FR"/>
                  </w:rPr>
                  <w:t>-202</w:t>
                </w:r>
                <w:r w:rsidRPr="31C5DAAA" w:rsidR="4F487A86">
                  <w:rPr>
                    <w:rFonts w:ascii="Century Gothic" w:hAnsi="Century Gothic" w:eastAsia="Century Gothic" w:cs="Century Gothic" w:asciiTheme="minorAscii" w:hAnsiTheme="minorAscii" w:eastAsiaTheme="minorAscii" w:cstheme="minorAscii"/>
                    <w:b w:val="0"/>
                    <w:bCs w:val="0"/>
                    <w:lang w:val="fr-FR"/>
                  </w:rPr>
                  <w:t>6</w:t>
                </w:r>
                <w:r w:rsidRPr="31C5DAAA" w:rsidR="31C5DAAA">
                  <w:rPr>
                    <w:rFonts w:ascii="Century Gothic" w:hAnsi="Century Gothic" w:eastAsia="Century Gothic" w:cs="Century Gothic" w:asciiTheme="minorAscii" w:hAnsiTheme="minorAscii" w:eastAsiaTheme="minorAscii" w:cstheme="minorAscii"/>
                    <w:b w:val="0"/>
                    <w:bCs w:val="0"/>
                    <w:lang w:val="fr-FR"/>
                  </w:rPr>
                  <w:t xml:space="preserve"> to </w:t>
                </w:r>
                <w:r w:rsidRPr="31C5DAAA" w:rsidR="445C852B">
                  <w:rPr>
                    <w:rFonts w:ascii="Century Gothic" w:hAnsi="Century Gothic" w:eastAsia="Century Gothic" w:cs="Century Gothic" w:asciiTheme="minorAscii" w:hAnsiTheme="minorAscii" w:eastAsiaTheme="minorAscii" w:cstheme="minorAscii"/>
                    <w:b w:val="0"/>
                    <w:bCs w:val="0"/>
                    <w:lang w:val="fr-FR"/>
                  </w:rPr>
                  <w:t>till date</w:t>
                </w:r>
              </w:p>
            </w:tc>
          </w:tr>
          <w:tr w:rsidR="31C5DAAA" w:rsidTr="09FD01CB" w14:paraId="4C5B5ED0">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31C5DAAA" w:rsidP="31C5DAAA" w:rsidRDefault="31C5DAAA" w14:paraId="2EA20BBB">
                <w:pPr>
                  <w:rPr>
                    <w:rFonts w:ascii="Century Gothic" w:hAnsi="Century Gothic" w:eastAsia="Century Gothic" w:cs="Century Gothic" w:asciiTheme="minorAscii" w:hAnsiTheme="minorAscii" w:eastAsiaTheme="minorAscii" w:cstheme="minorAscii"/>
                    <w:lang w:val="fr-FR"/>
                  </w:rPr>
                </w:pPr>
                <w:r w:rsidRPr="31C5DAAA" w:rsidR="31C5DAAA">
                  <w:rPr>
                    <w:rFonts w:ascii="Century Gothic" w:hAnsi="Century Gothic" w:eastAsia="Century Gothic" w:cs="Century Gothic" w:asciiTheme="minorAscii" w:hAnsiTheme="minorAscii" w:eastAsiaTheme="minorAscii" w:cstheme="minorAscii"/>
                    <w:b w:val="1"/>
                    <w:bCs w:val="1"/>
                    <w:lang w:val="fr-FR"/>
                  </w:rPr>
                  <w:t>Team Size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20FB7351" w:rsidP="31C5DAAA" w:rsidRDefault="20FB7351" w14:paraId="7BC3A81C" w14:textId="3FB94463">
                <w:pPr>
                  <w:rPr>
                    <w:rFonts w:ascii="Century Gothic" w:hAnsi="Century Gothic" w:eastAsia="Century Gothic" w:cs="Century Gothic" w:asciiTheme="minorAscii" w:hAnsiTheme="minorAscii" w:eastAsiaTheme="minorAscii" w:cstheme="minorAscii"/>
                    <w:lang w:val="fr-FR"/>
                  </w:rPr>
                </w:pPr>
                <w:r w:rsidRPr="31C5DAAA" w:rsidR="20FB7351">
                  <w:rPr>
                    <w:rFonts w:ascii="Century Gothic" w:hAnsi="Century Gothic" w:eastAsia="Century Gothic" w:cs="Century Gothic" w:asciiTheme="minorAscii" w:hAnsiTheme="minorAscii" w:eastAsiaTheme="minorAscii" w:cstheme="minorAscii"/>
                    <w:lang w:val="fr-FR"/>
                  </w:rPr>
                  <w:t>10</w:t>
                </w:r>
              </w:p>
            </w:tc>
          </w:tr>
          <w:tr w:rsidR="31C5DAAA" w:rsidTr="09FD01CB" w14:paraId="0FC27A9F">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31C5DAAA" w:rsidP="31C5DAAA" w:rsidRDefault="31C5DAAA" w14:paraId="5A3769A7">
                <w:pPr>
                  <w:rPr>
                    <w:rFonts w:ascii="Century Gothic" w:hAnsi="Century Gothic" w:eastAsia="Century Gothic" w:cs="Century Gothic" w:asciiTheme="minorAscii" w:hAnsiTheme="minorAscii" w:eastAsiaTheme="minorAscii" w:cstheme="minorAscii"/>
                    <w:b w:val="1"/>
                    <w:bCs w:val="1"/>
                    <w:lang w:val="fr-FR"/>
                  </w:rPr>
                </w:pPr>
                <w:r w:rsidRPr="31C5DAAA" w:rsidR="31C5DAAA">
                  <w:rPr>
                    <w:rFonts w:ascii="Century Gothic" w:hAnsi="Century Gothic" w:eastAsia="Century Gothic" w:cs="Century Gothic" w:asciiTheme="minorAscii" w:hAnsiTheme="minorAscii" w:eastAsiaTheme="minorAscii" w:cstheme="minorAscii"/>
                    <w:b w:val="1"/>
                    <w:bCs w:val="1"/>
                  </w:rPr>
                  <w:t xml:space="preserve">Technologies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31C5DAAA" w:rsidP="31C5DAAA" w:rsidRDefault="31C5DAAA" w14:paraId="2C67E925" w14:textId="58D65F17">
                <w:pPr>
                  <w:rPr>
                    <w:rFonts w:ascii="Century Gothic" w:hAnsi="Century Gothic" w:eastAsia="Century Gothic" w:cs="Century Gothic" w:asciiTheme="minorAscii" w:hAnsiTheme="minorAscii" w:eastAsiaTheme="minorAscii" w:cstheme="minorAscii"/>
                    <w:lang w:val="fr-FR"/>
                  </w:rPr>
                </w:pPr>
                <w:r w:rsidRPr="09FD01CB" w:rsidR="31C5DAAA">
                  <w:rPr>
                    <w:rFonts w:ascii="Century Gothic" w:hAnsi="Century Gothic" w:eastAsia="Century Gothic" w:cs="Century Gothic" w:asciiTheme="minorAscii" w:hAnsiTheme="minorAscii" w:eastAsiaTheme="minorAscii" w:cstheme="minorAscii"/>
                    <w:lang w:val="fr-FR"/>
                  </w:rPr>
                  <w:t xml:space="preserve"> </w:t>
                </w:r>
                <w:r w:rsidRPr="09FD01CB" w:rsidR="58830D96">
                  <w:rPr>
                    <w:rFonts w:ascii="Century Gothic" w:hAnsi="Century Gothic" w:eastAsia="Century Gothic" w:cs="Century Gothic" w:asciiTheme="minorAscii" w:hAnsiTheme="minorAscii" w:eastAsiaTheme="minorAscii" w:cstheme="minorAscii"/>
                    <w:lang w:val="fr-FR"/>
                  </w:rPr>
                  <w:t>.</w:t>
                </w:r>
                <w:r w:rsidRPr="09FD01CB" w:rsidR="4DA3991A">
                  <w:rPr>
                    <w:rFonts w:ascii="Century Gothic" w:hAnsi="Century Gothic" w:eastAsia="Century Gothic" w:cs="Century Gothic" w:asciiTheme="minorAscii" w:hAnsiTheme="minorAscii" w:eastAsiaTheme="minorAscii" w:cstheme="minorAscii"/>
                    <w:lang w:val="fr-FR"/>
                  </w:rPr>
                  <w:t>N</w:t>
                </w:r>
                <w:r w:rsidRPr="09FD01CB" w:rsidR="58830D96">
                  <w:rPr>
                    <w:rFonts w:ascii="Century Gothic" w:hAnsi="Century Gothic" w:eastAsia="Century Gothic" w:cs="Century Gothic" w:asciiTheme="minorAscii" w:hAnsiTheme="minorAscii" w:eastAsiaTheme="minorAscii" w:cstheme="minorAscii"/>
                    <w:lang w:val="fr-FR"/>
                  </w:rPr>
                  <w:t>et</w:t>
                </w:r>
                <w:r w:rsidRPr="09FD01CB" w:rsidR="58830D96">
                  <w:rPr>
                    <w:rFonts w:ascii="Century Gothic" w:hAnsi="Century Gothic" w:eastAsia="Century Gothic" w:cs="Century Gothic" w:asciiTheme="minorAscii" w:hAnsiTheme="minorAscii" w:eastAsiaTheme="minorAscii" w:cstheme="minorAscii"/>
                    <w:lang w:val="fr-FR"/>
                  </w:rPr>
                  <w:t xml:space="preserve"> </w:t>
                </w:r>
                <w:r w:rsidRPr="09FD01CB" w:rsidR="58830D96">
                  <w:rPr>
                    <w:rFonts w:ascii="Century Gothic" w:hAnsi="Century Gothic" w:eastAsia="Century Gothic" w:cs="Century Gothic" w:asciiTheme="minorAscii" w:hAnsiTheme="minorAscii" w:eastAsiaTheme="minorAscii" w:cstheme="minorAscii"/>
                    <w:lang w:val="fr-FR"/>
                  </w:rPr>
                  <w:t>core</w:t>
                </w:r>
                <w:r w:rsidRPr="09FD01CB" w:rsidR="58830D96">
                  <w:rPr>
                    <w:rFonts w:ascii="Century Gothic" w:hAnsi="Century Gothic" w:eastAsia="Century Gothic" w:cs="Century Gothic" w:asciiTheme="minorAscii" w:hAnsiTheme="minorAscii" w:eastAsiaTheme="minorAscii" w:cstheme="minorAscii"/>
                    <w:lang w:val="fr-FR"/>
                  </w:rPr>
                  <w:t xml:space="preserve"> </w:t>
                </w:r>
                <w:r w:rsidRPr="09FD01CB" w:rsidR="609A7DBF">
                  <w:rPr>
                    <w:rFonts w:ascii="Century Gothic" w:hAnsi="Century Gothic" w:eastAsia="Century Gothic" w:cs="Century Gothic" w:asciiTheme="minorAscii" w:hAnsiTheme="minorAscii" w:eastAsiaTheme="minorAscii" w:cstheme="minorAscii"/>
                    <w:lang w:val="fr-FR"/>
                  </w:rPr>
                  <w:t>Backend API</w:t>
                </w:r>
              </w:p>
            </w:tc>
          </w:tr>
          <w:tr w:rsidR="31C5DAAA" w:rsidTr="09FD01CB" w14:paraId="6B712341">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31C5DAAA" w:rsidP="31C5DAAA" w:rsidRDefault="31C5DAAA" w14:paraId="542A2B9E">
                <w:pPr>
                  <w:rPr>
                    <w:rFonts w:ascii="Century Gothic" w:hAnsi="Century Gothic" w:eastAsia="Century Gothic" w:cs="Century Gothic" w:asciiTheme="minorAscii" w:hAnsiTheme="minorAscii" w:eastAsiaTheme="minorAscii" w:cstheme="minorAscii"/>
                    <w:b w:val="1"/>
                    <w:bCs w:val="1"/>
                  </w:rPr>
                </w:pPr>
                <w:r w:rsidRPr="31C5DAAA" w:rsidR="31C5DAAA">
                  <w:rPr>
                    <w:rFonts w:ascii="Century Gothic" w:hAnsi="Century Gothic" w:eastAsia="Century Gothic" w:cs="Century Gothic" w:asciiTheme="minorAscii" w:hAnsiTheme="minorAscii" w:eastAsiaTheme="minorAscii" w:cstheme="minorAscii"/>
                    <w:b w:val="1"/>
                    <w:bCs w:val="1"/>
                  </w:rPr>
                  <w:t>Role</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31C5DAAA" w:rsidP="31C5DAAA" w:rsidRDefault="31C5DAAA" w14:paraId="2714C023" w14:textId="2FCF8B44">
                <w:pPr>
                  <w:rPr>
                    <w:rFonts w:ascii="Century Gothic" w:hAnsi="Century Gothic" w:eastAsia="Century Gothic" w:cs="Century Gothic" w:asciiTheme="minorAscii" w:hAnsiTheme="minorAscii" w:eastAsiaTheme="minorAscii" w:cstheme="minorAscii"/>
                    <w:color w:val="000000" w:themeColor="text1" w:themeTint="FF" w:themeShade="FF"/>
                  </w:rPr>
                </w:pPr>
                <w:r w:rsidRPr="31C5DAAA" w:rsidR="31C5DAAA">
                  <w:rPr>
                    <w:rFonts w:ascii="Century Gothic" w:hAnsi="Century Gothic" w:eastAsia="Century Gothic" w:cs="Century Gothic" w:asciiTheme="minorAscii" w:hAnsiTheme="minorAscii" w:eastAsiaTheme="minorAscii" w:cstheme="minorAscii"/>
                    <w:color w:val="000000" w:themeColor="text1" w:themeTint="FF" w:themeShade="FF"/>
                  </w:rPr>
                  <w:t>Technical Lead</w:t>
                </w:r>
              </w:p>
            </w:tc>
          </w:tr>
          <w:tr w:rsidR="31C5DAAA" w:rsidTr="09FD01CB" w14:paraId="70104284">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31C5DAAA" w:rsidP="31C5DAAA" w:rsidRDefault="31C5DAAA" w14:paraId="0932B46F">
                <w:pPr>
                  <w:rPr>
                    <w:rFonts w:ascii="Century Gothic" w:hAnsi="Century Gothic" w:eastAsia="Century Gothic" w:cs="Century Gothic" w:asciiTheme="minorAscii" w:hAnsiTheme="minorAscii" w:eastAsiaTheme="minorAscii" w:cstheme="minorAscii"/>
                    <w:b w:val="1"/>
                    <w:bCs w:val="1"/>
                  </w:rPr>
                </w:pPr>
                <w:r w:rsidRPr="31C5DAAA" w:rsidR="31C5DAAA">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7992A829" w:rsidP="31C5DAAA" w:rsidRDefault="7992A829" w14:paraId="3C81585B" w14:textId="3E3061A1">
                <w:pPr>
                  <w:pStyle w:val="Normal"/>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1C5DAAA" w:rsidR="7992A829">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All flight information in one place </w:t>
                </w:r>
                <w:r w:rsidRPr="31C5DAAA" w:rsidR="030EA6EF">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and </w:t>
                </w:r>
                <w:r w:rsidRPr="31C5DAAA" w:rsidR="4CA5ACE1">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digital </w:t>
                </w:r>
                <w:r w:rsidRPr="31C5DAAA" w:rsidR="030EA6EF">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map tracking system</w:t>
                </w:r>
                <w:r w:rsidRPr="31C5DAAA" w:rsidR="3FDA6542">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tc>
          </w:tr>
          <w:tr w:rsidR="31C5DAAA" w:rsidTr="09FD01CB" w14:paraId="511E49F5">
            <w:trPr>
              <w:trHeight w:val="2466"/>
            </w:trPr>
            <w:tc>
              <w:tcPr>
                <w:cnfStyle w:val="000010000000" w:firstRow="0" w:lastRow="0" w:firstColumn="0" w:lastColumn="0" w:oddVBand="1" w:evenVBand="0" w:oddHBand="0" w:evenHBand="0" w:firstRowFirstColumn="0" w:firstRowLastColumn="0" w:lastRowFirstColumn="0" w:lastRowLastColumn="0"/>
                <w:tcW w:w="2715" w:type="dxa"/>
                <w:tcMar/>
              </w:tcPr>
              <w:p w:rsidR="31C5DAAA" w:rsidP="31C5DAAA" w:rsidRDefault="31C5DAAA" w14:paraId="4CEAB3BD">
                <w:pPr>
                  <w:jc w:val="both"/>
                  <w:rPr>
                    <w:rFonts w:ascii="Century Gothic" w:hAnsi="Century Gothic" w:eastAsia="Century Gothic" w:cs="Century Gothic" w:asciiTheme="minorAscii" w:hAnsiTheme="minorAscii" w:eastAsiaTheme="minorAscii" w:cstheme="minorAscii"/>
                    <w:b w:val="1"/>
                    <w:bCs w:val="1"/>
                  </w:rPr>
                </w:pPr>
              </w:p>
              <w:p w:rsidR="31C5DAAA" w:rsidP="31C5DAAA" w:rsidRDefault="31C5DAAA" w14:paraId="3468DA4F">
                <w:pPr>
                  <w:jc w:val="both"/>
                  <w:rPr>
                    <w:rFonts w:ascii="Century Gothic" w:hAnsi="Century Gothic" w:eastAsia="Century Gothic" w:cs="Century Gothic" w:asciiTheme="minorAscii" w:hAnsiTheme="minorAscii" w:eastAsiaTheme="minorAscii" w:cstheme="minorAscii"/>
                    <w:b w:val="1"/>
                    <w:bCs w:val="1"/>
                  </w:rPr>
                </w:pPr>
              </w:p>
              <w:p w:rsidR="31C5DAAA" w:rsidP="31C5DAAA" w:rsidRDefault="31C5DAAA" w14:paraId="63AF21F5" w14:textId="3B1069BB">
                <w:pPr>
                  <w:jc w:val="both"/>
                  <w:rPr>
                    <w:rFonts w:ascii="Century Gothic" w:hAnsi="Century Gothic" w:eastAsia="Century Gothic" w:cs="Century Gothic" w:asciiTheme="minorAscii" w:hAnsiTheme="minorAscii" w:eastAsiaTheme="minorAscii" w:cstheme="minorAscii"/>
                    <w:b w:val="1"/>
                    <w:bCs w:val="1"/>
                  </w:rPr>
                </w:pPr>
                <w:r w:rsidRPr="31C5DAAA" w:rsidR="31C5DAAA">
                  <w:rPr>
                    <w:rFonts w:ascii="Century Gothic" w:hAnsi="Century Gothic" w:eastAsia="Century Gothic" w:cs="Century Gothic" w:asciiTheme="minorAscii" w:hAnsiTheme="minorAscii" w:eastAsiaTheme="minorAscii" w:cstheme="minorAscii"/>
                    <w:b w:val="1"/>
                    <w:bCs w:val="1"/>
                  </w:rPr>
                  <w:t>Roles</w:t>
                </w:r>
                <w:r w:rsidRPr="31C5DAAA" w:rsidR="31C5DAAA">
                  <w:rPr>
                    <w:rFonts w:ascii="Century Gothic" w:hAnsi="Century Gothic" w:eastAsia="Century Gothic" w:cs="Century Gothic" w:asciiTheme="minorAscii" w:hAnsiTheme="minorAscii" w:eastAsiaTheme="minorAscii" w:cstheme="minorAscii"/>
                    <w:b w:val="1"/>
                    <w:bCs w:val="1"/>
                  </w:rPr>
                  <w:t xml:space="preserve"> </w:t>
                </w:r>
                <w:r w:rsidRPr="31C5DAAA" w:rsidR="31C5DAAA">
                  <w:rPr>
                    <w:rFonts w:ascii="Century Gothic" w:hAnsi="Century Gothic" w:eastAsia="Century Gothic" w:cs="Century Gothic" w:asciiTheme="minorAscii" w:hAnsiTheme="minorAscii" w:eastAsiaTheme="minorAscii" w:cstheme="minorAscii"/>
                    <w:b w:val="1"/>
                    <w:bCs w:val="1"/>
                  </w:rPr>
                  <w:t>&amp; Responsibilities</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413FEA9F" w:rsidP="31C5DAAA" w:rsidRDefault="413FEA9F" w14:paraId="0FBB7D8B" w14:textId="23AEB901">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31C5DAAA" w:rsidR="413FEA9F">
                  <w:rPr>
                    <w:rFonts w:ascii="Century Gothic" w:hAnsi="Century Gothic" w:eastAsia="Century Gothic" w:cs="Century Gothic" w:asciiTheme="minorAscii" w:hAnsiTheme="minorAscii" w:eastAsiaTheme="minorAscii" w:cstheme="minorAscii"/>
                  </w:rPr>
                  <w:t>Work on Back-end API</w:t>
                </w:r>
              </w:p>
              <w:p w:rsidR="31C5DAAA" w:rsidP="31C5DAAA" w:rsidRDefault="31C5DAAA" w14:paraId="7BF2F5EA" w14:textId="73F6A6FB">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31C5DAAA" w:rsidR="31C5DAAA">
                  <w:rPr>
                    <w:rFonts w:ascii="Century Gothic" w:hAnsi="Century Gothic" w:eastAsia="Century Gothic" w:cs="Century Gothic" w:asciiTheme="minorAscii" w:hAnsiTheme="minorAscii" w:eastAsiaTheme="minorAscii" w:cstheme="minorAscii"/>
                  </w:rPr>
                  <w:t>Software Des</w:t>
                </w:r>
                <w:r w:rsidRPr="31C5DAAA" w:rsidR="31C5DAAA">
                  <w:rPr>
                    <w:rFonts w:ascii="Century Gothic" w:hAnsi="Century Gothic" w:eastAsia="Century Gothic" w:cs="Century Gothic" w:asciiTheme="minorAscii" w:hAnsiTheme="minorAscii" w:eastAsiaTheme="minorAscii" w:cstheme="minorAscii"/>
                  </w:rPr>
                  <w:t>ign</w:t>
                </w:r>
                <w:r w:rsidRPr="31C5DAAA" w:rsidR="31C5DAAA">
                  <w:rPr>
                    <w:rFonts w:ascii="Century Gothic" w:hAnsi="Century Gothic" w:eastAsia="Century Gothic" w:cs="Century Gothic" w:asciiTheme="minorAscii" w:hAnsiTheme="minorAscii" w:eastAsiaTheme="minorAscii" w:cstheme="minorAscii"/>
                  </w:rPr>
                  <w:t xml:space="preserve"> and Development</w:t>
                </w:r>
              </w:p>
              <w:p w:rsidR="509B41D5" w:rsidP="31C5DAAA" w:rsidRDefault="509B41D5" w14:paraId="2DCFE780" w14:textId="7753F3D9">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31C5DAAA" w:rsidR="509B41D5">
                  <w:rPr>
                    <w:rFonts w:ascii="Century Gothic" w:hAnsi="Century Gothic" w:eastAsia="Century Gothic" w:cs="Century Gothic" w:asciiTheme="minorAscii" w:hAnsiTheme="minorAscii" w:eastAsiaTheme="minorAscii" w:cstheme="minorAscii"/>
                  </w:rPr>
                  <w:t>Unit Testing</w:t>
                </w:r>
              </w:p>
              <w:p w:rsidR="31C5DAAA" w:rsidP="31C5DAAA" w:rsidRDefault="31C5DAAA" w14:paraId="7CCD5F8F" w14:textId="2C3A05EC">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31C5DAAA" w:rsidR="31C5DAAA">
                  <w:rPr>
                    <w:rFonts w:ascii="Century Gothic" w:hAnsi="Century Gothic" w:eastAsia="Century Gothic" w:cs="Century Gothic" w:asciiTheme="minorAscii" w:hAnsiTheme="minorAscii" w:eastAsiaTheme="minorAscii" w:cstheme="minorAscii"/>
                  </w:rPr>
                  <w:t xml:space="preserve">Code Review </w:t>
                </w:r>
              </w:p>
              <w:p w:rsidR="31C5DAAA" w:rsidP="31C5DAAA" w:rsidRDefault="31C5DAAA" w14:paraId="750A2BE7" w14:textId="7B5077BF">
                <w:pPr>
                  <w:pStyle w:val="Normal"/>
                  <w:tabs>
                    <w:tab w:val="left" w:leader="none" w:pos="720"/>
                  </w:tabs>
                  <w:spacing w:before="0" w:after="200" w:line="276" w:lineRule="auto"/>
                  <w:ind w:left="0"/>
                  <w:jc w:val="both"/>
                  <w:rPr>
                    <w:rFonts w:ascii="Century Gothic" w:hAnsi="Century Gothic" w:eastAsia="Century Gothic" w:cs="Century Gothic" w:asciiTheme="minorAscii" w:hAnsiTheme="minorAscii" w:eastAsiaTheme="minorAscii" w:cstheme="minorAscii"/>
                  </w:rPr>
                </w:pPr>
              </w:p>
              <w:p w:rsidR="31C5DAAA" w:rsidP="31C5DAAA" w:rsidRDefault="31C5DAAA" w14:paraId="69EF5FF1" w14:textId="66CD971A">
                <w:pPr>
                  <w:pStyle w:val="ListParagraph"/>
                  <w:tabs>
                    <w:tab w:val="left" w:leader="none" w:pos="720"/>
                  </w:tabs>
                  <w:spacing w:before="0" w:after="200" w:line="276" w:lineRule="auto"/>
                  <w:ind w:left="360"/>
                  <w:jc w:val="both"/>
                  <w:rPr>
                    <w:rFonts w:ascii="Century Gothic" w:hAnsi="Century Gothic" w:eastAsia="Century Gothic" w:cs="Century Gothic" w:asciiTheme="minorAscii" w:hAnsiTheme="minorAscii" w:eastAsiaTheme="minorAscii" w:cstheme="minorAscii"/>
                  </w:rPr>
                </w:pPr>
              </w:p>
              <w:p w:rsidR="31C5DAAA" w:rsidP="31C5DAAA" w:rsidRDefault="31C5DAAA" w14:paraId="2E64213D">
                <w:pPr>
                  <w:pStyle w:val="ListParagraph"/>
                  <w:tabs>
                    <w:tab w:val="left" w:leader="none" w:pos="720"/>
                  </w:tabs>
                  <w:rPr>
                    <w:rFonts w:ascii="Century Gothic" w:hAnsi="Century Gothic" w:eastAsia="Century Gothic" w:cs="Century Gothic" w:asciiTheme="minorAscii" w:hAnsiTheme="minorAscii" w:eastAsiaTheme="minorAscii" w:cstheme="minorAscii"/>
                  </w:rPr>
                </w:pPr>
              </w:p>
              <w:p w:rsidR="31C5DAAA" w:rsidP="31C5DAAA" w:rsidRDefault="31C5DAAA" w14:paraId="52224668">
                <w:pPr>
                  <w:tabs>
                    <w:tab w:val="left" w:leader="none" w:pos="720"/>
                  </w:tabs>
                  <w:rPr>
                    <w:rFonts w:ascii="Century Gothic" w:hAnsi="Century Gothic" w:eastAsia="Century Gothic" w:cs="Century Gothic" w:asciiTheme="minorAscii" w:hAnsiTheme="minorAscii" w:eastAsiaTheme="minorAscii" w:cstheme="minorAscii"/>
                  </w:rPr>
                </w:pPr>
              </w:p>
            </w:tc>
          </w:tr>
        </w:tbl>
        <w:p w:rsidR="31C5DAAA" w:rsidP="31C5DAAA" w:rsidRDefault="31C5DAAA" w14:paraId="221654A2" w14:textId="0266FFB4">
          <w:pPr>
            <w:rPr>
              <w:rFonts w:ascii="Anek Devanagari SemiBold" w:hAnsi="Anek Devanagari SemiBold" w:eastAsia="" w:cs="Anek Devanagari SemiBold" w:eastAsiaTheme="majorEastAsia"/>
              <w:b w:val="1"/>
              <w:bCs w:val="1"/>
              <w:caps w:val="1"/>
              <w:color w:val="F15B40"/>
              <w:sz w:val="28"/>
              <w:szCs w:val="28"/>
            </w:rPr>
          </w:pPr>
        </w:p>
        <w:tbl>
          <w:tblPr>
            <w:tblStyle w:val="PlainTable1"/>
            <w:tblW w:w="10435" w:type="dxa"/>
            <w:tblLook w:val="0000" w:firstRow="0" w:lastRow="0" w:firstColumn="0" w:lastColumn="0" w:noHBand="0" w:noVBand="0"/>
          </w:tblPr>
          <w:tblGrid>
            <w:gridCol w:w="2715"/>
            <w:gridCol w:w="2619"/>
            <w:gridCol w:w="5101"/>
          </w:tblGrid>
          <w:tr w:rsidRPr="00130678" w:rsidR="001F57F7" w:rsidTr="09FD01CB" w14:paraId="175212B0"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Pr="00130678" w:rsidR="001F57F7" w:rsidP="69DACA84" w:rsidRDefault="001F57F7" w14:paraId="3417C551" w14:textId="43D44E1E">
                <w:pPr>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1"/>
                    <w:bCs w:val="1"/>
                    <w:lang w:val="fr-FR"/>
                  </w:rPr>
                  <w:t>Client Name :</w:t>
                </w:r>
                <w:r w:rsidRPr="69DACA84" w:rsidR="156D4AA8">
                  <w:rPr>
                    <w:rFonts w:ascii="Century Gothic" w:hAnsi="Century Gothic" w:eastAsia="Century Gothic" w:cs="Century Gothic" w:asciiTheme="minorAscii" w:hAnsiTheme="minorAscii" w:eastAsiaTheme="minorAscii" w:cstheme="minorAscii"/>
                    <w:b w:val="1"/>
                    <w:bCs w:val="1"/>
                    <w:lang w:val="fr-FR"/>
                  </w:rPr>
                  <w:t xml:space="preserve"> </w:t>
                </w:r>
                <w:r w:rsidRPr="69DACA84" w:rsidR="003E7A4B">
                  <w:rPr>
                    <w:rFonts w:ascii="Century Gothic" w:hAnsi="Century Gothic" w:eastAsia="Century Gothic" w:cs="Century Gothic" w:asciiTheme="minorAscii" w:hAnsiTheme="minorAscii" w:eastAsiaTheme="minorAscii" w:cstheme="minorAscii"/>
                    <w:b w:val="1"/>
                    <w:bCs w:val="1"/>
                    <w:lang w:val="fr-FR"/>
                  </w:rPr>
                  <w:t xml:space="preserve">Gillette </w:t>
                </w:r>
                <w:r w:rsidRPr="69DACA84" w:rsidR="003E7A4B">
                  <w:rPr>
                    <w:rFonts w:ascii="Century Gothic" w:hAnsi="Century Gothic" w:eastAsia="Century Gothic" w:cs="Century Gothic" w:asciiTheme="minorAscii" w:hAnsiTheme="minorAscii" w:eastAsiaTheme="minorAscii" w:cstheme="minorAscii"/>
                    <w:b w:val="1"/>
                    <w:bCs w:val="1"/>
                    <w:lang w:val="fr-FR"/>
                  </w:rPr>
                  <w:t>I</w:t>
                </w:r>
                <w:r w:rsidRPr="69DACA84" w:rsidR="6EDA199D">
                  <w:rPr>
                    <w:rFonts w:ascii="Century Gothic" w:hAnsi="Century Gothic" w:eastAsia="Century Gothic" w:cs="Century Gothic" w:asciiTheme="minorAscii" w:hAnsiTheme="minorAscii" w:eastAsiaTheme="minorAscii" w:cstheme="minorAscii"/>
                    <w:b w:val="1"/>
                    <w:bCs w:val="1"/>
                    <w:lang w:val="fr-FR"/>
                  </w:rPr>
                  <w:t>ndia</w:t>
                </w:r>
                <w:r w:rsidRPr="69DACA84" w:rsidR="6EDA199D">
                  <w:rPr>
                    <w:rFonts w:ascii="Century Gothic" w:hAnsi="Century Gothic" w:eastAsia="Century Gothic" w:cs="Century Gothic" w:asciiTheme="minorAscii" w:hAnsiTheme="minorAscii" w:eastAsiaTheme="minorAscii" w:cstheme="minorAscii"/>
                    <w:b w:val="1"/>
                    <w:bCs w:val="1"/>
                    <w:lang w:val="fr-FR"/>
                  </w:rPr>
                  <w:t xml:space="preserve"> </w:t>
                </w:r>
                <w:r w:rsidRPr="69DACA84" w:rsidR="003E7A4B">
                  <w:rPr>
                    <w:rFonts w:ascii="Century Gothic" w:hAnsi="Century Gothic" w:eastAsia="Century Gothic" w:cs="Century Gothic" w:asciiTheme="minorAscii" w:hAnsiTheme="minorAscii" w:eastAsiaTheme="minorAscii" w:cstheme="minorAscii"/>
                    <w:b w:val="1"/>
                    <w:bCs w:val="1"/>
                    <w:lang w:val="fr-FR"/>
                  </w:rPr>
                  <w:t>P&amp; G Limited</w:t>
                </w:r>
              </w:p>
            </w:tc>
            <w:tc>
              <w:tcPr>
                <w:cnfStyle w:val="000010000000" w:firstRow="0" w:lastRow="0" w:firstColumn="0" w:lastColumn="0" w:oddVBand="1" w:evenVBand="0" w:oddHBand="0" w:evenHBand="0" w:firstRowFirstColumn="0" w:firstRowLastColumn="0" w:lastRowFirstColumn="0" w:lastRowLastColumn="0"/>
                <w:tcW w:w="5101" w:type="dxa"/>
                <w:tcMar/>
              </w:tcPr>
              <w:p w:rsidRPr="00130678" w:rsidR="001F57F7" w:rsidP="69DACA84" w:rsidRDefault="001F57F7" w14:paraId="0EF99191" w14:textId="310E295E">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Duration : </w:t>
                </w:r>
                <w:r w:rsidRPr="69DACA84" w:rsidR="003E7A4B">
                  <w:rPr>
                    <w:rFonts w:ascii="Century Gothic" w:hAnsi="Century Gothic" w:eastAsia="Century Gothic" w:cs="Century Gothic" w:asciiTheme="minorAscii" w:hAnsiTheme="minorAscii" w:eastAsiaTheme="minorAscii" w:cstheme="minorAscii"/>
                    <w:b w:val="0"/>
                    <w:bCs w:val="0"/>
                    <w:lang w:val="fr-FR"/>
                  </w:rPr>
                  <w:t>08</w:t>
                </w:r>
                <w:r w:rsidRPr="69DACA84" w:rsidR="001F57F7">
                  <w:rPr>
                    <w:rFonts w:ascii="Century Gothic" w:hAnsi="Century Gothic" w:eastAsia="Century Gothic" w:cs="Century Gothic" w:asciiTheme="minorAscii" w:hAnsiTheme="minorAscii" w:eastAsiaTheme="minorAscii" w:cstheme="minorAscii"/>
                    <w:lang w:val="fr-FR"/>
                  </w:rPr>
                  <w:t>-</w:t>
                </w:r>
                <w:r w:rsidRPr="69DACA84" w:rsidR="37698098">
                  <w:rPr>
                    <w:rFonts w:ascii="Century Gothic" w:hAnsi="Century Gothic" w:eastAsia="Century Gothic" w:cs="Century Gothic" w:asciiTheme="minorAscii" w:hAnsiTheme="minorAscii" w:eastAsiaTheme="minorAscii" w:cstheme="minorAscii"/>
                    <w:lang w:val="fr-FR"/>
                  </w:rPr>
                  <w:t>20</w:t>
                </w:r>
                <w:r w:rsidRPr="69DACA84" w:rsidR="003E7A4B">
                  <w:rPr>
                    <w:rFonts w:ascii="Century Gothic" w:hAnsi="Century Gothic" w:eastAsia="Century Gothic" w:cs="Century Gothic" w:asciiTheme="minorAscii" w:hAnsiTheme="minorAscii" w:eastAsiaTheme="minorAscii" w:cstheme="minorAscii"/>
                    <w:lang w:val="fr-FR"/>
                  </w:rPr>
                  <w:t>21</w:t>
                </w:r>
                <w:r w:rsidRPr="69DACA84" w:rsidR="001F57F7">
                  <w:rPr>
                    <w:rFonts w:ascii="Century Gothic" w:hAnsi="Century Gothic" w:eastAsia="Century Gothic" w:cs="Century Gothic" w:asciiTheme="minorAscii" w:hAnsiTheme="minorAscii" w:eastAsiaTheme="minorAscii" w:cstheme="minorAscii"/>
                    <w:lang w:val="fr-FR"/>
                  </w:rPr>
                  <w:t xml:space="preserve"> to </w:t>
                </w:r>
                <w:r w:rsidRPr="69DACA84" w:rsidR="003E7A4B">
                  <w:rPr>
                    <w:rFonts w:ascii="Century Gothic" w:hAnsi="Century Gothic" w:eastAsia="Century Gothic" w:cs="Century Gothic" w:asciiTheme="minorAscii" w:hAnsiTheme="minorAscii" w:eastAsiaTheme="minorAscii" w:cstheme="minorAscii"/>
                    <w:lang w:val="fr-FR"/>
                  </w:rPr>
                  <w:t>10</w:t>
                </w:r>
                <w:r w:rsidRPr="69DACA84" w:rsidR="001F57F7">
                  <w:rPr>
                    <w:rFonts w:ascii="Century Gothic" w:hAnsi="Century Gothic" w:eastAsia="Century Gothic" w:cs="Century Gothic" w:asciiTheme="minorAscii" w:hAnsiTheme="minorAscii" w:eastAsiaTheme="minorAscii" w:cstheme="minorAscii"/>
                    <w:lang w:val="fr-FR"/>
                  </w:rPr>
                  <w:t>-</w:t>
                </w:r>
                <w:r w:rsidRPr="69DACA84" w:rsidR="003E7A4B">
                  <w:rPr>
                    <w:rFonts w:ascii="Century Gothic" w:hAnsi="Century Gothic" w:eastAsia="Century Gothic" w:cs="Century Gothic" w:asciiTheme="minorAscii" w:hAnsiTheme="minorAscii" w:eastAsiaTheme="minorAscii" w:cstheme="minorAscii"/>
                    <w:lang w:val="fr-FR"/>
                  </w:rPr>
                  <w:t>2022</w:t>
                </w:r>
              </w:p>
            </w:tc>
          </w:tr>
          <w:tr w:rsidRPr="00130678" w:rsidR="001F57F7" w:rsidTr="09FD01CB" w14:paraId="3073D473" w14:textId="77777777">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42A3A774" w14:textId="77777777">
                <w:pPr>
                  <w:rPr>
                    <w:rFonts w:ascii="Century Gothic" w:hAnsi="Century Gothic" w:eastAsia="Century Gothic" w:cs="Century Gothic" w:asciiTheme="minorAscii" w:hAnsiTheme="minorAscii" w:eastAsiaTheme="minorAscii" w:cstheme="minorAscii"/>
                    <w:lang w:val="fr-FR"/>
                  </w:rPr>
                </w:pPr>
                <w:r w:rsidRPr="69DACA84" w:rsidR="001F57F7">
                  <w:rPr>
                    <w:rFonts w:ascii="Century Gothic" w:hAnsi="Century Gothic" w:eastAsia="Century Gothic" w:cs="Century Gothic" w:asciiTheme="minorAscii" w:hAnsiTheme="minorAscii" w:eastAsiaTheme="minorAscii" w:cstheme="minorAscii"/>
                    <w:b w:val="1"/>
                    <w:bCs w:val="1"/>
                    <w:lang w:val="fr-FR"/>
                  </w:rPr>
                  <w:t>Team Size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C4957" w14:paraId="1B5BEBDA" w14:textId="5BD03F23">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r w:rsidRPr="69DACA84" w:rsidR="003C4957">
                  <w:rPr>
                    <w:rFonts w:ascii="Century Gothic" w:hAnsi="Century Gothic" w:eastAsia="Century Gothic" w:cs="Century Gothic" w:asciiTheme="minorAscii" w:hAnsiTheme="minorAscii" w:eastAsiaTheme="minorAscii" w:cstheme="minorAscii"/>
                    <w:lang w:val="fr-FR"/>
                  </w:rPr>
                  <w:t>15</w:t>
                </w:r>
              </w:p>
            </w:tc>
          </w:tr>
          <w:tr w:rsidRPr="00130678" w:rsidR="001F57F7" w:rsidTr="09FD01CB" w14:paraId="04018D9B"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66AA19D7" w14:textId="77777777">
                <w:pPr>
                  <w:rPr>
                    <w:rFonts w:ascii="Century Gothic" w:hAnsi="Century Gothic" w:eastAsia="Century Gothic" w:cs="Century Gothic" w:asciiTheme="minorAscii" w:hAnsiTheme="minorAscii" w:eastAsiaTheme="minorAscii" w:cstheme="minorAscii"/>
                    <w:b w:val="1"/>
                    <w:bCs w:val="1"/>
                    <w:lang w:val="fr-FR"/>
                  </w:rPr>
                </w:pPr>
                <w:r w:rsidRPr="69DACA84" w:rsidR="001F57F7">
                  <w:rPr>
                    <w:rFonts w:ascii="Century Gothic" w:hAnsi="Century Gothic" w:eastAsia="Century Gothic" w:cs="Century Gothic" w:asciiTheme="minorAscii" w:hAnsiTheme="minorAscii" w:eastAsiaTheme="minorAscii" w:cstheme="minorAscii"/>
                    <w:b w:val="1"/>
                    <w:bCs w:val="1"/>
                  </w:rPr>
                  <w:t xml:space="preserve">Technologies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09FD01CB" w:rsidRDefault="003E7A4B" w14:paraId="26AE33AF" w14:textId="0C26CD12">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en-US"/>
                  </w:rPr>
                </w:pPr>
                <w:r w:rsidRPr="09FD01CB" w:rsidR="17844D43">
                  <w:rPr>
                    <w:rFonts w:ascii="Century Gothic" w:hAnsi="Century Gothic" w:eastAsia="Century Gothic" w:cs="Century Gothic" w:asciiTheme="minorAscii" w:hAnsiTheme="minorAscii" w:eastAsiaTheme="minorAscii" w:cstheme="minorAscii"/>
                    <w:lang w:val="en-US"/>
                  </w:rPr>
                  <w:t xml:space="preserve">.NET Maui for mobile application and </w:t>
                </w:r>
                <w:r w:rsidRPr="09FD01CB" w:rsidR="003E7A4B">
                  <w:rPr>
                    <w:rFonts w:ascii="Century Gothic" w:hAnsi="Century Gothic" w:eastAsia="Century Gothic" w:cs="Century Gothic" w:asciiTheme="minorAscii" w:hAnsiTheme="minorAscii" w:eastAsiaTheme="minorAscii" w:cstheme="minorAscii"/>
                    <w:lang w:val="en-US"/>
                  </w:rPr>
                  <w:t xml:space="preserve">MVC Web App </w:t>
                </w:r>
                <w:r w:rsidRPr="09FD01CB" w:rsidR="422FD3B7">
                  <w:rPr>
                    <w:rFonts w:ascii="Century Gothic" w:hAnsi="Century Gothic" w:eastAsia="Century Gothic" w:cs="Century Gothic" w:asciiTheme="minorAscii" w:hAnsiTheme="minorAscii" w:eastAsiaTheme="minorAscii" w:cstheme="minorAscii"/>
                    <w:lang w:val="en-US"/>
                  </w:rPr>
                  <w:t>a</w:t>
                </w:r>
                <w:r w:rsidRPr="09FD01CB" w:rsidR="003E7A4B">
                  <w:rPr>
                    <w:rFonts w:ascii="Century Gothic" w:hAnsi="Century Gothic" w:eastAsia="Century Gothic" w:cs="Century Gothic" w:asciiTheme="minorAscii" w:hAnsiTheme="minorAscii" w:eastAsiaTheme="minorAscii" w:cstheme="minorAscii"/>
                    <w:lang w:val="en-US"/>
                  </w:rPr>
                  <w:t>nd</w:t>
                </w:r>
                <w:r w:rsidRPr="09FD01CB" w:rsidR="003E7A4B">
                  <w:rPr>
                    <w:rFonts w:ascii="Century Gothic" w:hAnsi="Century Gothic" w:eastAsia="Century Gothic" w:cs="Century Gothic" w:asciiTheme="minorAscii" w:hAnsiTheme="minorAscii" w:eastAsiaTheme="minorAscii" w:cstheme="minorAscii"/>
                    <w:lang w:val="en-US"/>
                  </w:rPr>
                  <w:t xml:space="preserve"> Windows Application</w:t>
                </w:r>
              </w:p>
            </w:tc>
          </w:tr>
          <w:tr w:rsidRPr="00130678" w:rsidR="001F57F7" w:rsidTr="09FD01CB" w14:paraId="343C7D00" w14:textId="77777777">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4AA21C4B"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E7A4B" w14:paraId="482450CC" w14:textId="2FCF8B44">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Technical Lead</w:t>
                </w:r>
              </w:p>
            </w:tc>
          </w:tr>
          <w:tr w:rsidRPr="00130678" w:rsidR="001F57F7" w:rsidTr="09FD01CB" w14:paraId="57A6E22F"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0F942924"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E7A4B" w14:paraId="41FB1023" w14:textId="11FF9B27">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 xml:space="preserve">Track and </w:t>
                </w:r>
                <w:r w:rsidRPr="69DACA84" w:rsidR="0FAD4224">
                  <w:rPr>
                    <w:rFonts w:ascii="Century Gothic" w:hAnsi="Century Gothic" w:eastAsia="Century Gothic" w:cs="Century Gothic" w:asciiTheme="minorAscii" w:hAnsiTheme="minorAscii" w:eastAsiaTheme="minorAscii" w:cstheme="minorAscii"/>
                    <w:color w:val="000000" w:themeColor="text1" w:themeTint="FF" w:themeShade="FF"/>
                  </w:rPr>
                  <w:t>trace</w:t>
                </w: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 xml:space="preserve"> and digital Authentication solutions</w:t>
                </w:r>
              </w:p>
            </w:tc>
          </w:tr>
          <w:tr w:rsidRPr="00130678" w:rsidR="001F57F7" w:rsidTr="09FD01CB" w14:paraId="13CB2A1D" w14:textId="77777777">
            <w:trPr>
              <w:trHeight w:val="2466"/>
            </w:trPr>
            <w:tc>
              <w:tcPr>
                <w:cnfStyle w:val="000010000000" w:firstRow="0" w:lastRow="0" w:firstColumn="0" w:lastColumn="0" w:oddVBand="1" w:evenVBand="0" w:oddHBand="0" w:evenHBand="0" w:firstRowFirstColumn="0" w:firstRowLastColumn="0" w:lastRowFirstColumn="0" w:lastRowLastColumn="0"/>
                <w:tcW w:w="2715" w:type="dxa"/>
                <w:tcMar/>
              </w:tcPr>
              <w:p w:rsidR="001F57F7" w:rsidP="69DACA84" w:rsidRDefault="001F57F7" w14:paraId="38400C40" w14:textId="77777777">
                <w:pPr>
                  <w:jc w:val="both"/>
                  <w:rPr>
                    <w:rFonts w:ascii="Century Gothic" w:hAnsi="Century Gothic" w:eastAsia="Century Gothic" w:cs="Century Gothic" w:asciiTheme="minorAscii" w:hAnsiTheme="minorAscii" w:eastAsiaTheme="minorAscii" w:cstheme="minorAscii"/>
                    <w:b w:val="1"/>
                    <w:bCs w:val="1"/>
                  </w:rPr>
                </w:pPr>
              </w:p>
              <w:p w:rsidR="001F57F7" w:rsidP="69DACA84" w:rsidRDefault="001F57F7" w14:paraId="0C22D1AA" w14:textId="77777777">
                <w:pPr>
                  <w:jc w:val="both"/>
                  <w:rPr>
                    <w:rFonts w:ascii="Century Gothic" w:hAnsi="Century Gothic" w:eastAsia="Century Gothic" w:cs="Century Gothic" w:asciiTheme="minorAscii" w:hAnsiTheme="minorAscii" w:eastAsiaTheme="minorAscii" w:cstheme="minorAscii"/>
                    <w:b w:val="1"/>
                    <w:bCs w:val="1"/>
                  </w:rPr>
                </w:pPr>
              </w:p>
              <w:p w:rsidRPr="00130678" w:rsidR="001F57F7" w:rsidP="69DACA84" w:rsidRDefault="001F57F7" w14:paraId="4C81CA43" w14:textId="3B1069BB">
                <w:pPr>
                  <w:jc w:val="both"/>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Roles</w:t>
                </w:r>
                <w:r w:rsidRPr="69DACA84" w:rsidR="77EACB9C">
                  <w:rPr>
                    <w:rFonts w:ascii="Century Gothic" w:hAnsi="Century Gothic" w:eastAsia="Century Gothic" w:cs="Century Gothic" w:asciiTheme="minorAscii" w:hAnsiTheme="minorAscii" w:eastAsiaTheme="minorAscii" w:cstheme="minorAscii"/>
                    <w:b w:val="1"/>
                    <w:bCs w:val="1"/>
                  </w:rPr>
                  <w:t xml:space="preserve"> </w:t>
                </w:r>
                <w:r w:rsidRPr="69DACA84" w:rsidR="001F57F7">
                  <w:rPr>
                    <w:rFonts w:ascii="Century Gothic" w:hAnsi="Century Gothic" w:eastAsia="Century Gothic" w:cs="Century Gothic" w:asciiTheme="minorAscii" w:hAnsiTheme="minorAscii" w:eastAsiaTheme="minorAscii" w:cstheme="minorAscii"/>
                    <w:b w:val="1"/>
                    <w:bCs w:val="1"/>
                  </w:rPr>
                  <w:t>&amp; Responsibilities</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E7A4B" w14:paraId="2A39516B" w14:textId="541E0F76">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 xml:space="preserve">Software Architecture </w:t>
                </w:r>
              </w:p>
              <w:p w:rsidRPr="00130678" w:rsidR="001F57F7" w:rsidP="69DACA84" w:rsidRDefault="003E7A4B" w14:paraId="73F550FB" w14:textId="73F6A6F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Software Des</w:t>
                </w:r>
                <w:r w:rsidRPr="69DACA84" w:rsidR="06A848BF">
                  <w:rPr>
                    <w:rFonts w:ascii="Century Gothic" w:hAnsi="Century Gothic" w:eastAsia="Century Gothic" w:cs="Century Gothic" w:asciiTheme="minorAscii" w:hAnsiTheme="minorAscii" w:eastAsiaTheme="minorAscii" w:cstheme="minorAscii"/>
                  </w:rPr>
                  <w:t>ign</w:t>
                </w:r>
                <w:r w:rsidRPr="69DACA84" w:rsidR="003E7A4B">
                  <w:rPr>
                    <w:rFonts w:ascii="Century Gothic" w:hAnsi="Century Gothic" w:eastAsia="Century Gothic" w:cs="Century Gothic" w:asciiTheme="minorAscii" w:hAnsiTheme="minorAscii" w:eastAsiaTheme="minorAscii" w:cstheme="minorAscii"/>
                  </w:rPr>
                  <w:t xml:space="preserve"> and Development</w:t>
                </w:r>
              </w:p>
              <w:p w:rsidR="001F57F7" w:rsidP="69DACA84" w:rsidRDefault="003E7A4B" w14:paraId="2530A898" w14:textId="386C5D56">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Database Handling and Query Optimization</w:t>
                </w:r>
              </w:p>
              <w:p w:rsidRPr="00130678" w:rsidR="003E7A4B" w:rsidP="69DACA84" w:rsidRDefault="003E7A4B" w14:paraId="181F9528" w14:textId="2368A0CC">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Customer management and support</w:t>
                </w:r>
              </w:p>
              <w:p w:rsidR="765C7AA0" w:rsidP="69DACA84" w:rsidRDefault="765C7AA0" w14:paraId="5B9F3C57" w14:textId="2C3A05EC">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69DACA84" w:rsidR="765C7AA0">
                  <w:rPr>
                    <w:rFonts w:ascii="Century Gothic" w:hAnsi="Century Gothic" w:eastAsia="Century Gothic" w:cs="Century Gothic" w:asciiTheme="minorAscii" w:hAnsiTheme="minorAscii" w:eastAsiaTheme="minorAscii" w:cstheme="minorAscii"/>
                  </w:rPr>
                  <w:t xml:space="preserve">Code Review </w:t>
                </w:r>
              </w:p>
              <w:p w:rsidR="059DF2E2" w:rsidP="69DACA84" w:rsidRDefault="059DF2E2" w14:paraId="5E752F3A" w14:textId="7B5077BF">
                <w:pPr>
                  <w:pStyle w:val="Normal"/>
                  <w:tabs>
                    <w:tab w:val="left" w:leader="none" w:pos="720"/>
                  </w:tabs>
                  <w:spacing w:before="0" w:after="200" w:line="276" w:lineRule="auto"/>
                  <w:ind w:left="0"/>
                  <w:jc w:val="both"/>
                  <w:rPr>
                    <w:rFonts w:ascii="Century Gothic" w:hAnsi="Century Gothic" w:eastAsia="Century Gothic" w:cs="Century Gothic" w:asciiTheme="minorAscii" w:hAnsiTheme="minorAscii" w:eastAsiaTheme="minorAscii" w:cstheme="minorAscii"/>
                  </w:rPr>
                </w:pPr>
              </w:p>
              <w:p w:rsidRPr="00130678" w:rsidR="001F57F7" w:rsidP="69DACA84" w:rsidRDefault="001F57F7" w14:paraId="56C088FD" w14:textId="66CD971A">
                <w:pPr>
                  <w:pStyle w:val="ListParagraph"/>
                  <w:tabs>
                    <w:tab w:val="left" w:pos="720"/>
                  </w:tabs>
                  <w:spacing w:before="0"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001F57F7" w:rsidP="69DACA84" w:rsidRDefault="001F57F7" w14:paraId="33542D79" w14:textId="77777777">
                <w:pPr>
                  <w:pStyle w:val="ListParagraph"/>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Pr="001F57F7" w:rsidR="001F57F7" w:rsidP="69DACA84" w:rsidRDefault="001F57F7" w14:paraId="3F615373" w14:textId="77777777">
                <w:pPr>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tc>
          </w:tr>
        </w:tbl>
        <w:p w:rsidR="00130678" w:rsidP="008B33BD" w:rsidRDefault="00130678" w14:paraId="40ECA821" w14:textId="272FD621">
          <w:pPr>
            <w:rPr>
              <w:rFonts w:ascii="Anek Devanagari SemiBold" w:hAnsi="Anek Devanagari SemiBold" w:cs="Anek Devanagari SemiBold" w:eastAsiaTheme="majorEastAsia"/>
              <w:b/>
              <w:bCs/>
              <w:caps/>
              <w:color w:val="F15B40"/>
              <w:spacing w:val="20"/>
              <w:sz w:val="28"/>
              <w:szCs w:val="36"/>
            </w:rPr>
          </w:pPr>
        </w:p>
        <w:tbl>
          <w:tblPr>
            <w:tblStyle w:val="PlainTable1"/>
            <w:tblW w:w="10435" w:type="dxa"/>
            <w:tblLook w:val="0000" w:firstRow="0" w:lastRow="0" w:firstColumn="0" w:lastColumn="0" w:noHBand="0" w:noVBand="0"/>
          </w:tblPr>
          <w:tblGrid>
            <w:gridCol w:w="2880"/>
            <w:gridCol w:w="2454"/>
            <w:gridCol w:w="5101"/>
          </w:tblGrid>
          <w:tr w:rsidRPr="00130678" w:rsidR="001F57F7" w:rsidTr="31C5DAAA" w14:paraId="5BA7B381" w14:textId="77777777">
            <w:trPr>
              <w:cnfStyle w:val="000000100000" w:firstRow="0" w:lastRow="0" w:firstColumn="0" w:lastColumn="0" w:oddVBand="0" w:evenVBand="0" w:oddHBand="1" w:evenHBand="0" w:firstRowFirstColumn="0" w:firstRowLastColumn="0" w:lastRowFirstColumn="0" w:lastRowLastColumn="0"/>
              <w:trHeight w:val="366"/>
            </w:trPr>
            <w:tc>
              <w:tcPr>
                <w:tcW w:w="5334" w:type="dxa"/>
                <w:gridSpan w:val="2"/>
                <w:tcMar/>
              </w:tcPr>
              <w:p w:rsidRPr="00130678" w:rsidR="001F57F7" w:rsidP="69DACA84" w:rsidRDefault="001F57F7" w14:paraId="03FBC5E1" w14:textId="67AEBBEB">
                <w:pPr>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1"/>
                    <w:bCs w:val="1"/>
                    <w:lang w:val="fr-FR"/>
                  </w:rPr>
                  <w:t>Client Name</w:t>
                </w:r>
                <w:r w:rsidRPr="69DACA84" w:rsidR="003E7A4B">
                  <w:rPr>
                    <w:rFonts w:ascii="Century Gothic" w:hAnsi="Century Gothic" w:eastAsia="Century Gothic" w:cs="Century Gothic" w:asciiTheme="minorAscii" w:hAnsiTheme="minorAscii" w:eastAsiaTheme="minorAscii" w:cstheme="minorAscii"/>
                    <w:b w:val="1"/>
                    <w:bCs w:val="1"/>
                    <w:lang w:val="fr-FR"/>
                  </w:rPr>
                  <w:t xml:space="preserve"> :</w:t>
                </w:r>
                <w:r w:rsidRPr="69DACA84" w:rsidR="003E7A4B">
                  <w:rPr>
                    <w:rFonts w:ascii="Century Gothic" w:hAnsi="Century Gothic" w:eastAsia="Century Gothic" w:cs="Century Gothic" w:asciiTheme="minorAscii" w:hAnsiTheme="minorAscii" w:eastAsiaTheme="minorAscii" w:cstheme="minorAscii"/>
                    <w:b w:val="1"/>
                    <w:bCs w:val="1"/>
                    <w:lang w:val="fr-FR"/>
                  </w:rPr>
                  <w:t xml:space="preserve"> MEPRO Pharmaceutical Limited</w:t>
                </w:r>
              </w:p>
            </w:tc>
            <w:tc>
              <w:tcPr>
                <w:tcW w:w="5101" w:type="dxa"/>
                <w:tcMar/>
              </w:tcPr>
              <w:p w:rsidRPr="00130678" w:rsidR="001F57F7" w:rsidP="69DACA84" w:rsidRDefault="001F57F7" w14:paraId="6CE300EF" w14:textId="18CFFD56">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b w:val="0"/>
                    <w:bCs w:val="0"/>
                    <w:color w:val="FFFFFF" w:themeColor="background1"/>
                  </w:rPr>
                </w:pP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Duration : </w:t>
                </w:r>
                <w:r w:rsidRPr="69DACA84" w:rsidR="003E7A4B">
                  <w:rPr>
                    <w:rFonts w:ascii="Century Gothic" w:hAnsi="Century Gothic" w:eastAsia="Century Gothic" w:cs="Century Gothic" w:asciiTheme="minorAscii" w:hAnsiTheme="minorAscii" w:eastAsiaTheme="minorAscii" w:cstheme="minorAscii"/>
                    <w:b w:val="0"/>
                    <w:bCs w:val="0"/>
                    <w:lang w:val="fr-FR"/>
                  </w:rPr>
                  <w:t>3</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61989C5C">
                  <w:rPr>
                    <w:rFonts w:ascii="Century Gothic" w:hAnsi="Century Gothic" w:eastAsia="Century Gothic" w:cs="Century Gothic" w:asciiTheme="minorAscii" w:hAnsiTheme="minorAscii" w:eastAsiaTheme="minorAscii" w:cstheme="minorAscii"/>
                    <w:b w:val="0"/>
                    <w:bCs w:val="0"/>
                    <w:lang w:val="fr-FR"/>
                  </w:rPr>
                  <w:t>20</w:t>
                </w:r>
                <w:r w:rsidRPr="69DACA84" w:rsidR="003E7A4B">
                  <w:rPr>
                    <w:rFonts w:ascii="Century Gothic" w:hAnsi="Century Gothic" w:eastAsia="Century Gothic" w:cs="Century Gothic" w:asciiTheme="minorAscii" w:hAnsiTheme="minorAscii" w:eastAsiaTheme="minorAscii" w:cstheme="minorAscii"/>
                    <w:b w:val="0"/>
                    <w:bCs w:val="0"/>
                    <w:lang w:val="fr-FR"/>
                  </w:rPr>
                  <w:t>23</w:t>
                </w: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 to </w:t>
                </w:r>
                <w:r w:rsidRPr="69DACA84" w:rsidR="003E7A4B">
                  <w:rPr>
                    <w:rFonts w:ascii="Century Gothic" w:hAnsi="Century Gothic" w:eastAsia="Century Gothic" w:cs="Century Gothic" w:asciiTheme="minorAscii" w:hAnsiTheme="minorAscii" w:eastAsiaTheme="minorAscii" w:cstheme="minorAscii"/>
                    <w:b w:val="0"/>
                    <w:bCs w:val="0"/>
                    <w:lang w:val="fr-FR"/>
                  </w:rPr>
                  <w:t>10</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003E7A4B">
                  <w:rPr>
                    <w:rFonts w:ascii="Century Gothic" w:hAnsi="Century Gothic" w:eastAsia="Century Gothic" w:cs="Century Gothic" w:asciiTheme="minorAscii" w:hAnsiTheme="minorAscii" w:eastAsiaTheme="minorAscii" w:cstheme="minorAscii"/>
                    <w:b w:val="0"/>
                    <w:bCs w:val="0"/>
                    <w:lang w:val="fr-FR"/>
                  </w:rPr>
                  <w:t>2</w:t>
                </w:r>
                <w:r w:rsidRPr="69DACA84" w:rsidR="34798B86">
                  <w:rPr>
                    <w:rFonts w:ascii="Century Gothic" w:hAnsi="Century Gothic" w:eastAsia="Century Gothic" w:cs="Century Gothic" w:asciiTheme="minorAscii" w:hAnsiTheme="minorAscii" w:eastAsiaTheme="minorAscii" w:cstheme="minorAscii"/>
                    <w:b w:val="0"/>
                    <w:bCs w:val="0"/>
                    <w:lang w:val="fr-FR"/>
                  </w:rPr>
                  <w:t>4</w:t>
                </w:r>
              </w:p>
            </w:tc>
          </w:tr>
          <w:tr w:rsidRPr="00130678" w:rsidR="001F57F7" w:rsidTr="31C5DAAA" w14:paraId="3359C2BD" w14:textId="77777777">
            <w:trPr>
              <w:trHeight w:val="378"/>
            </w:trPr>
            <w:tc>
              <w:tcPr>
                <w:tcW w:w="2880" w:type="dxa"/>
                <w:tcMar/>
              </w:tcPr>
              <w:p w:rsidRPr="00130678" w:rsidR="001F57F7" w:rsidP="69DACA84" w:rsidRDefault="001F57F7" w14:paraId="4B9E3E3E" w14:textId="77777777">
                <w:pPr>
                  <w:rPr>
                    <w:rFonts w:ascii="Century Gothic" w:hAnsi="Century Gothic" w:eastAsia="Century Gothic" w:cs="Century Gothic" w:asciiTheme="minorAscii" w:hAnsiTheme="minorAscii" w:eastAsiaTheme="minorAscii" w:cstheme="minorAscii"/>
                    <w:lang w:val="fr-FR"/>
                  </w:rPr>
                </w:pPr>
                <w:r w:rsidRPr="69DACA84" w:rsidR="001F57F7">
                  <w:rPr>
                    <w:rFonts w:ascii="Century Gothic" w:hAnsi="Century Gothic" w:eastAsia="Century Gothic" w:cs="Century Gothic" w:asciiTheme="minorAscii" w:hAnsiTheme="minorAscii" w:eastAsiaTheme="minorAscii" w:cstheme="minorAscii"/>
                    <w:b w:val="1"/>
                    <w:bCs w:val="1"/>
                    <w:lang w:val="fr-FR"/>
                  </w:rPr>
                  <w:t>Team Size </w:t>
                </w:r>
              </w:p>
            </w:tc>
            <w:tc>
              <w:tcPr>
                <w:tcW w:w="7555" w:type="dxa"/>
                <w:gridSpan w:val="2"/>
                <w:tcMar/>
              </w:tcPr>
              <w:p w:rsidRPr="00130678" w:rsidR="001F57F7" w:rsidP="69DACA84" w:rsidRDefault="003E7A4B" w14:paraId="10C6BD53" w14:textId="0B8BC52A">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r w:rsidRPr="69DACA84" w:rsidR="003E7A4B">
                  <w:rPr>
                    <w:rFonts w:ascii="Century Gothic" w:hAnsi="Century Gothic" w:eastAsia="Century Gothic" w:cs="Century Gothic" w:asciiTheme="minorAscii" w:hAnsiTheme="minorAscii" w:eastAsiaTheme="minorAscii" w:cstheme="minorAscii"/>
                    <w:lang w:val="fr-FR"/>
                  </w:rPr>
                  <w:t>10</w:t>
                </w:r>
              </w:p>
            </w:tc>
          </w:tr>
          <w:tr w:rsidRPr="00130678" w:rsidR="001F57F7" w:rsidTr="31C5DAAA" w14:paraId="0025A7FC" w14:textId="77777777">
            <w:trPr>
              <w:cnfStyle w:val="000000100000" w:firstRow="0" w:lastRow="0" w:firstColumn="0" w:lastColumn="0" w:oddVBand="0" w:evenVBand="0" w:oddHBand="1" w:evenHBand="0" w:firstRowFirstColumn="0" w:firstRowLastColumn="0" w:lastRowFirstColumn="0" w:lastRowLastColumn="0"/>
              <w:trHeight w:val="378"/>
            </w:trPr>
            <w:tc>
              <w:tcPr>
                <w:tcW w:w="2880" w:type="dxa"/>
                <w:tcMar/>
              </w:tcPr>
              <w:p w:rsidRPr="00130678" w:rsidR="001F57F7" w:rsidP="69DACA84" w:rsidRDefault="001F57F7" w14:paraId="15909F3C" w14:textId="77777777">
                <w:pPr>
                  <w:rPr>
                    <w:rFonts w:ascii="Century Gothic" w:hAnsi="Century Gothic" w:eastAsia="Century Gothic" w:cs="Century Gothic" w:asciiTheme="minorAscii" w:hAnsiTheme="minorAscii" w:eastAsiaTheme="minorAscii" w:cstheme="minorAscii"/>
                    <w:b w:val="1"/>
                    <w:bCs w:val="1"/>
                    <w:lang w:val="fr-FR"/>
                  </w:rPr>
                </w:pPr>
                <w:r w:rsidRPr="69DACA84" w:rsidR="001F57F7">
                  <w:rPr>
                    <w:rFonts w:ascii="Century Gothic" w:hAnsi="Century Gothic" w:eastAsia="Century Gothic" w:cs="Century Gothic" w:asciiTheme="minorAscii" w:hAnsiTheme="minorAscii" w:eastAsiaTheme="minorAscii" w:cstheme="minorAscii"/>
                    <w:b w:val="1"/>
                    <w:bCs w:val="1"/>
                  </w:rPr>
                  <w:t xml:space="preserve">Technologies </w:t>
                </w:r>
              </w:p>
            </w:tc>
            <w:tc>
              <w:tcPr>
                <w:tcW w:w="7555" w:type="dxa"/>
                <w:gridSpan w:val="2"/>
                <w:tcMar/>
              </w:tcPr>
              <w:p w:rsidRPr="00130678" w:rsidR="001F57F7" w:rsidP="69DACA84" w:rsidRDefault="2AF68449" w14:paraId="68397AB7" w14:textId="40E9A916">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213B4928">
                  <w:rPr>
                    <w:rFonts w:ascii="Century Gothic" w:hAnsi="Century Gothic" w:eastAsia="Century Gothic" w:cs="Century Gothic" w:asciiTheme="minorAscii" w:hAnsiTheme="minorAscii" w:eastAsiaTheme="minorAscii" w:cstheme="minorAscii"/>
                  </w:rPr>
                  <w:t>.NET</w:t>
                </w:r>
                <w:r w:rsidRPr="69DACA84" w:rsidR="003E7A4B">
                  <w:rPr>
                    <w:rFonts w:ascii="Century Gothic" w:hAnsi="Century Gothic" w:eastAsia="Century Gothic" w:cs="Century Gothic" w:asciiTheme="minorAscii" w:hAnsiTheme="minorAscii" w:eastAsiaTheme="minorAscii" w:cstheme="minorAscii"/>
                  </w:rPr>
                  <w:t xml:space="preserve"> MAUI </w:t>
                </w:r>
                <w:r w:rsidRPr="69DACA84" w:rsidR="44B3C7BC">
                  <w:rPr>
                    <w:rFonts w:ascii="Century Gothic" w:hAnsi="Century Gothic" w:eastAsia="Century Gothic" w:cs="Century Gothic" w:asciiTheme="minorAscii" w:hAnsiTheme="minorAscii" w:eastAsiaTheme="minorAscii" w:cstheme="minorAscii"/>
                  </w:rPr>
                  <w:t>for</w:t>
                </w:r>
                <w:r w:rsidRPr="69DACA84" w:rsidR="003E7A4B">
                  <w:rPr>
                    <w:rFonts w:ascii="Century Gothic" w:hAnsi="Century Gothic" w:eastAsia="Century Gothic" w:cs="Century Gothic" w:asciiTheme="minorAscii" w:hAnsiTheme="minorAscii" w:eastAsiaTheme="minorAscii" w:cstheme="minorAscii"/>
                  </w:rPr>
                  <w:t xml:space="preserve"> mobile Application and </w:t>
                </w:r>
                <w:r w:rsidRPr="69DACA84" w:rsidR="4C3ECE45">
                  <w:rPr>
                    <w:rFonts w:ascii="Century Gothic" w:hAnsi="Century Gothic" w:eastAsia="Century Gothic" w:cs="Century Gothic" w:asciiTheme="minorAscii" w:hAnsiTheme="minorAscii" w:eastAsiaTheme="minorAscii" w:cstheme="minorAscii"/>
                  </w:rPr>
                  <w:t>web</w:t>
                </w:r>
                <w:r w:rsidRPr="69DACA84" w:rsidR="003E7A4B">
                  <w:rPr>
                    <w:rFonts w:ascii="Century Gothic" w:hAnsi="Century Gothic" w:eastAsia="Century Gothic" w:cs="Century Gothic" w:asciiTheme="minorAscii" w:hAnsiTheme="minorAscii" w:eastAsiaTheme="minorAscii" w:cstheme="minorAscii"/>
                  </w:rPr>
                  <w:t xml:space="preserve"> application</w:t>
                </w:r>
              </w:p>
            </w:tc>
          </w:tr>
          <w:tr w:rsidRPr="00130678" w:rsidR="001F57F7" w:rsidTr="31C5DAAA" w14:paraId="4ACCCDF7" w14:textId="77777777">
            <w:trPr>
              <w:trHeight w:val="354"/>
            </w:trPr>
            <w:tc>
              <w:tcPr>
                <w:tcW w:w="2880" w:type="dxa"/>
                <w:tcMar/>
              </w:tcPr>
              <w:p w:rsidRPr="00130678" w:rsidR="001F57F7" w:rsidP="69DACA84" w:rsidRDefault="001F57F7" w14:paraId="3FAA186F"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w:t>
                </w:r>
              </w:p>
            </w:tc>
            <w:tc>
              <w:tcPr>
                <w:tcW w:w="7555" w:type="dxa"/>
                <w:gridSpan w:val="2"/>
                <w:tcMar/>
              </w:tcPr>
              <w:p w:rsidRPr="00130678" w:rsidR="001F57F7" w:rsidP="69DACA84" w:rsidRDefault="003E7A4B" w14:paraId="7B782267" w14:textId="49F3B62B">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Project Lead</w:t>
                </w:r>
              </w:p>
            </w:tc>
          </w:tr>
          <w:tr w:rsidRPr="00130678" w:rsidR="001F57F7" w:rsidTr="31C5DAAA" w14:paraId="194EF95C" w14:textId="77777777">
            <w:trPr>
              <w:cnfStyle w:val="000000100000" w:firstRow="0" w:lastRow="0" w:firstColumn="0" w:lastColumn="0" w:oddVBand="0" w:evenVBand="0" w:oddHBand="1" w:evenHBand="0" w:firstRowFirstColumn="0" w:firstRowLastColumn="0" w:lastRowFirstColumn="0" w:lastRowLastColumn="0"/>
              <w:trHeight w:val="354"/>
            </w:trPr>
            <w:tc>
              <w:tcPr>
                <w:tcW w:w="2880" w:type="dxa"/>
                <w:tcMar/>
              </w:tcPr>
              <w:p w:rsidRPr="00130678" w:rsidR="001F57F7" w:rsidP="69DACA84" w:rsidRDefault="001F57F7" w14:paraId="2E066302"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555" w:type="dxa"/>
                <w:gridSpan w:val="2"/>
                <w:tcMar/>
              </w:tcPr>
              <w:p w:rsidRPr="00130678" w:rsidR="001F57F7" w:rsidP="69DACA84" w:rsidRDefault="003E7A4B" w14:paraId="46111B3E" w14:textId="7E856786">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31C5DAAA" w:rsidR="10BC1424">
                  <w:rPr>
                    <w:rFonts w:ascii="Century Gothic" w:hAnsi="Century Gothic" w:eastAsia="Century Gothic" w:cs="Century Gothic" w:asciiTheme="minorAscii" w:hAnsiTheme="minorAscii" w:eastAsiaTheme="minorAscii" w:cstheme="minorAscii"/>
                    <w:color w:val="000000" w:themeColor="text1" w:themeTint="FF" w:themeShade="FF"/>
                  </w:rPr>
                  <w:t>Digital Authentication solution</w:t>
                </w:r>
                <w:r w:rsidRPr="31C5DAAA" w:rsidR="48A7E3C4">
                  <w:rPr>
                    <w:rFonts w:ascii="Century Gothic" w:hAnsi="Century Gothic" w:eastAsia="Century Gothic" w:cs="Century Gothic" w:asciiTheme="minorAscii" w:hAnsiTheme="minorAscii" w:eastAsiaTheme="minorAscii" w:cstheme="minorAscii"/>
                    <w:color w:val="000000" w:themeColor="text1" w:themeTint="FF" w:themeShade="FF"/>
                  </w:rPr>
                  <w:t xml:space="preserve"> f</w:t>
                </w:r>
                <w:r w:rsidRPr="31C5DAAA" w:rsidR="48A7E3C4">
                  <w:rPr>
                    <w:rFonts w:ascii="Century Gothic" w:hAnsi="Century Gothic" w:eastAsia="Century Gothic" w:cs="Century Gothic" w:asciiTheme="minorAscii" w:hAnsiTheme="minorAscii" w:eastAsiaTheme="minorAscii" w:cstheme="minorAscii"/>
                    <w:color w:val="000000" w:themeColor="text1" w:themeTint="FF" w:themeShade="FF"/>
                  </w:rPr>
                  <w:t>or</w:t>
                </w:r>
                <w:r w:rsidRPr="31C5DAAA" w:rsidR="48A7E3C4">
                  <w:rPr>
                    <w:rFonts w:ascii="Century Gothic" w:hAnsi="Century Gothic" w:eastAsia="Century Gothic" w:cs="Century Gothic" w:asciiTheme="minorAscii" w:hAnsiTheme="minorAscii" w:eastAsiaTheme="minorAscii" w:cstheme="minorAscii"/>
                    <w:color w:val="000000" w:themeColor="text1" w:themeTint="FF" w:themeShade="FF"/>
                  </w:rPr>
                  <w:t xml:space="preserve"> healthcare life science.</w:t>
                </w:r>
              </w:p>
            </w:tc>
          </w:tr>
          <w:tr w:rsidRPr="00130678" w:rsidR="001F57F7" w:rsidTr="31C5DAAA" w14:paraId="28C15A9B" w14:textId="77777777">
            <w:trPr>
              <w:trHeight w:val="2466"/>
            </w:trPr>
            <w:tc>
              <w:tcPr>
                <w:tcW w:w="2880" w:type="dxa"/>
                <w:tcMar/>
              </w:tcPr>
              <w:p w:rsidR="001F57F7" w:rsidP="69DACA84" w:rsidRDefault="001F57F7" w14:paraId="05C0FE1D" w14:textId="77777777">
                <w:pPr>
                  <w:jc w:val="both"/>
                  <w:rPr>
                    <w:rFonts w:ascii="Century Gothic" w:hAnsi="Century Gothic" w:eastAsia="Century Gothic" w:cs="Century Gothic" w:asciiTheme="minorAscii" w:hAnsiTheme="minorAscii" w:eastAsiaTheme="minorAscii" w:cstheme="minorAscii"/>
                    <w:b w:val="1"/>
                    <w:bCs w:val="1"/>
                  </w:rPr>
                </w:pPr>
              </w:p>
              <w:p w:rsidR="001F57F7" w:rsidP="69DACA84" w:rsidRDefault="001F57F7" w14:paraId="57E16125" w14:textId="77777777">
                <w:pPr>
                  <w:jc w:val="both"/>
                  <w:rPr>
                    <w:rFonts w:ascii="Century Gothic" w:hAnsi="Century Gothic" w:eastAsia="Century Gothic" w:cs="Century Gothic" w:asciiTheme="minorAscii" w:hAnsiTheme="minorAscii" w:eastAsiaTheme="minorAscii" w:cstheme="minorAscii"/>
                    <w:b w:val="1"/>
                    <w:bCs w:val="1"/>
                  </w:rPr>
                </w:pPr>
              </w:p>
              <w:p w:rsidRPr="00130678" w:rsidR="001F57F7" w:rsidP="69DACA84" w:rsidRDefault="001F57F7" w14:paraId="7216B624" w14:textId="59806F99">
                <w:pPr>
                  <w:jc w:val="both"/>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Roles</w:t>
                </w:r>
                <w:r w:rsidRPr="69DACA84" w:rsidR="285D8FF7">
                  <w:rPr>
                    <w:rFonts w:ascii="Century Gothic" w:hAnsi="Century Gothic" w:eastAsia="Century Gothic" w:cs="Century Gothic" w:asciiTheme="minorAscii" w:hAnsiTheme="minorAscii" w:eastAsiaTheme="minorAscii" w:cstheme="minorAscii"/>
                    <w:b w:val="1"/>
                    <w:bCs w:val="1"/>
                  </w:rPr>
                  <w:t xml:space="preserve"> </w:t>
                </w:r>
                <w:r w:rsidRPr="69DACA84" w:rsidR="001F57F7">
                  <w:rPr>
                    <w:rFonts w:ascii="Century Gothic" w:hAnsi="Century Gothic" w:eastAsia="Century Gothic" w:cs="Century Gothic" w:asciiTheme="minorAscii" w:hAnsiTheme="minorAscii" w:eastAsiaTheme="minorAscii" w:cstheme="minorAscii"/>
                    <w:b w:val="1"/>
                    <w:bCs w:val="1"/>
                  </w:rPr>
                  <w:t>&amp; Responsibilities</w:t>
                </w:r>
              </w:p>
            </w:tc>
            <w:tc>
              <w:tcPr>
                <w:tcW w:w="7555" w:type="dxa"/>
                <w:gridSpan w:val="2"/>
                <w:tcMar/>
              </w:tcPr>
              <w:p w:rsidRPr="00130678" w:rsidR="001F57F7" w:rsidP="69DACA84" w:rsidRDefault="003E7A4B" w14:paraId="4C1448A1" w14:textId="0C712133">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3BE91E5E">
                  <w:rPr>
                    <w:rFonts w:ascii="Century Gothic" w:hAnsi="Century Gothic" w:eastAsia="Century Gothic" w:cs="Century Gothic" w:asciiTheme="minorAscii" w:hAnsiTheme="minorAscii" w:eastAsiaTheme="minorAscii" w:cstheme="minorAscii"/>
                  </w:rPr>
                  <w:t xml:space="preserve">Develop and Monitoring </w:t>
                </w:r>
                <w:r w:rsidRPr="69DACA84" w:rsidR="003E7A4B">
                  <w:rPr>
                    <w:rFonts w:ascii="Century Gothic" w:hAnsi="Century Gothic" w:eastAsia="Century Gothic" w:cs="Century Gothic" w:asciiTheme="minorAscii" w:hAnsiTheme="minorAscii" w:eastAsiaTheme="minorAscii" w:cstheme="minorAscii"/>
                  </w:rPr>
                  <w:t>REST API</w:t>
                </w:r>
              </w:p>
              <w:p w:rsidRPr="001F57F7" w:rsidR="001F57F7" w:rsidP="69DACA84" w:rsidRDefault="003E7A4B" w14:paraId="0BEB8945" w14:textId="3388D2B9">
                <w:pPr>
                  <w:pStyle w:val="ListParagraph"/>
                  <w:numPr>
                    <w:ilvl w:val="0"/>
                    <w:numId w:val="17"/>
                  </w:numPr>
                  <w:suppressLineNumbers w:val="0"/>
                  <w:tabs>
                    <w:tab w:val="left" w:leader="none" w:pos="720"/>
                  </w:tabs>
                  <w:bidi w:val="0"/>
                  <w:spacing w:before="0" w:beforeAutospacing="off" w:after="200" w:afterAutospacing="off" w:line="276" w:lineRule="auto"/>
                  <w:ind w:left="360" w:right="0" w:hanging="360"/>
                  <w:jc w:val="both"/>
                  <w:rPr>
                    <w:rFonts w:ascii="Century Gothic" w:hAnsi="Century Gothic" w:eastAsia="Century Gothic" w:cs="Century Gothic" w:asciiTheme="minorAscii" w:hAnsiTheme="minorAscii" w:eastAsiaTheme="minorAscii" w:cstheme="minorAscii"/>
                  </w:rPr>
                </w:pPr>
                <w:r w:rsidRPr="69DACA84" w:rsidR="1C3E1502">
                  <w:rPr>
                    <w:rFonts w:ascii="Century Gothic" w:hAnsi="Century Gothic" w:eastAsia="Century Gothic" w:cs="Century Gothic" w:asciiTheme="minorAscii" w:hAnsiTheme="minorAscii" w:eastAsiaTheme="minorAscii" w:cstheme="minorAscii"/>
                  </w:rPr>
                  <w:t xml:space="preserve">Design and develop </w:t>
                </w:r>
                <w:r w:rsidRPr="69DACA84" w:rsidR="003E7A4B">
                  <w:rPr>
                    <w:rFonts w:ascii="Century Gothic" w:hAnsi="Century Gothic" w:eastAsia="Century Gothic" w:cs="Century Gothic" w:asciiTheme="minorAscii" w:hAnsiTheme="minorAscii" w:eastAsiaTheme="minorAscii" w:cstheme="minorAscii"/>
                  </w:rPr>
                  <w:t xml:space="preserve">mobile </w:t>
                </w:r>
                <w:r w:rsidRPr="69DACA84" w:rsidR="7E8E8D1C">
                  <w:rPr>
                    <w:rFonts w:ascii="Century Gothic" w:hAnsi="Century Gothic" w:eastAsia="Century Gothic" w:cs="Century Gothic" w:asciiTheme="minorAscii" w:hAnsiTheme="minorAscii" w:eastAsiaTheme="minorAscii" w:cstheme="minorAscii"/>
                  </w:rPr>
                  <w:t>applications</w:t>
                </w:r>
                <w:r w:rsidRPr="69DACA84" w:rsidR="003E7A4B">
                  <w:rPr>
                    <w:rFonts w:ascii="Century Gothic" w:hAnsi="Century Gothic" w:eastAsia="Century Gothic" w:cs="Century Gothic" w:asciiTheme="minorAscii" w:hAnsiTheme="minorAscii" w:eastAsiaTheme="minorAscii" w:cstheme="minorAscii"/>
                  </w:rPr>
                  <w:t xml:space="preserve"> and web </w:t>
                </w:r>
                <w:r w:rsidRPr="69DACA84" w:rsidR="6D006E1B">
                  <w:rPr>
                    <w:rFonts w:ascii="Century Gothic" w:hAnsi="Century Gothic" w:eastAsia="Century Gothic" w:cs="Century Gothic" w:asciiTheme="minorAscii" w:hAnsiTheme="minorAscii" w:eastAsiaTheme="minorAscii" w:cstheme="minorAscii"/>
                  </w:rPr>
                  <w:t>Ap</w:t>
                </w:r>
                <w:r w:rsidRPr="69DACA84" w:rsidR="7F3D38FA">
                  <w:rPr>
                    <w:rFonts w:ascii="Century Gothic" w:hAnsi="Century Gothic" w:eastAsia="Century Gothic" w:cs="Century Gothic" w:asciiTheme="minorAscii" w:hAnsiTheme="minorAscii" w:eastAsiaTheme="minorAscii" w:cstheme="minorAscii"/>
                  </w:rPr>
                  <w:t>p</w:t>
                </w:r>
                <w:r w:rsidRPr="69DACA84" w:rsidR="003E7A4B">
                  <w:rPr>
                    <w:rFonts w:ascii="Century Gothic" w:hAnsi="Century Gothic" w:eastAsia="Century Gothic" w:cs="Century Gothic" w:asciiTheme="minorAscii" w:hAnsiTheme="minorAscii" w:eastAsiaTheme="minorAscii" w:cstheme="minorAscii"/>
                  </w:rPr>
                  <w:t>.</w:t>
                </w:r>
              </w:p>
              <w:p w:rsidRPr="001F57F7" w:rsidR="001F57F7" w:rsidP="69DACA84" w:rsidRDefault="003E7A4B" w14:paraId="3B9D9DF4" w14:textId="3B205B06">
                <w:pPr>
                  <w:pStyle w:val="ListParagraph"/>
                  <w:numPr>
                    <w:ilvl w:val="0"/>
                    <w:numId w:val="17"/>
                  </w:numPr>
                  <w:suppressLineNumbers w:val="0"/>
                  <w:tabs>
                    <w:tab w:val="left" w:leader="none" w:pos="720"/>
                  </w:tabs>
                  <w:bidi w:val="0"/>
                  <w:spacing w:before="0" w:beforeAutospacing="off" w:after="200" w:afterAutospacing="off" w:line="276" w:lineRule="auto"/>
                  <w:ind w:left="360" w:right="0" w:hanging="360"/>
                  <w:jc w:val="both"/>
                  <w:rPr>
                    <w:rFonts w:ascii="Century Gothic" w:hAnsi="Century Gothic" w:eastAsia="Century Gothic" w:cs="Century Gothic" w:asciiTheme="minorAscii" w:hAnsiTheme="minorAscii" w:eastAsiaTheme="minorAscii" w:cstheme="minorAscii"/>
                  </w:rPr>
                </w:pPr>
                <w:r w:rsidRPr="69DACA84" w:rsidR="1947FD6E">
                  <w:rPr>
                    <w:rFonts w:ascii="Century Gothic" w:hAnsi="Century Gothic" w:eastAsia="Century Gothic" w:cs="Century Gothic" w:asciiTheme="minorAscii" w:hAnsiTheme="minorAscii" w:eastAsiaTheme="minorAscii" w:cstheme="minorAscii"/>
                  </w:rPr>
                  <w:t>Unit Testing and code review.</w:t>
                </w:r>
              </w:p>
            </w:tc>
          </w:tr>
        </w:tbl>
        <w:p w:rsidR="001F57F7" w:rsidP="008B33BD" w:rsidRDefault="001F57F7" w14:paraId="2D828A2E" w14:textId="77777777">
          <w:pPr>
            <w:rPr>
              <w:rFonts w:ascii="Anek Devanagari SemiBold" w:hAnsi="Anek Devanagari SemiBold" w:cs="Anek Devanagari SemiBold" w:eastAsiaTheme="majorEastAsia"/>
              <w:b/>
              <w:bCs/>
              <w:caps/>
              <w:color w:val="F15B40"/>
              <w:spacing w:val="20"/>
              <w:sz w:val="28"/>
              <w:szCs w:val="36"/>
            </w:rPr>
          </w:pPr>
        </w:p>
        <w:tbl>
          <w:tblPr>
            <w:tblStyle w:val="PlainTable1"/>
            <w:tblW w:w="10435" w:type="dxa"/>
            <w:tblLook w:val="0000" w:firstRow="0" w:lastRow="0" w:firstColumn="0" w:lastColumn="0" w:noHBand="0" w:noVBand="0"/>
          </w:tblPr>
          <w:tblGrid>
            <w:gridCol w:w="2745"/>
            <w:gridCol w:w="2589"/>
            <w:gridCol w:w="5101"/>
          </w:tblGrid>
          <w:tr w:rsidRPr="00130678" w:rsidR="001F57F7" w:rsidTr="69DACA84" w14:paraId="7D3D6D02"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Pr="00130678" w:rsidR="001F57F7" w:rsidP="69DACA84" w:rsidRDefault="001F57F7" w14:paraId="6F9591AE" w14:textId="13D9FADC">
                <w:pPr>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1"/>
                    <w:bCs w:val="1"/>
                    <w:lang w:val="fr-FR"/>
                  </w:rPr>
                  <w:t>Client Name</w:t>
                </w:r>
                <w:r w:rsidRPr="69DACA84" w:rsidR="1D7306AA">
                  <w:rPr>
                    <w:rFonts w:ascii="Century Gothic" w:hAnsi="Century Gothic" w:eastAsia="Century Gothic" w:cs="Century Gothic" w:asciiTheme="minorAscii" w:hAnsiTheme="minorAscii" w:eastAsiaTheme="minorAscii" w:cstheme="minorAscii"/>
                    <w:b w:val="1"/>
                    <w:bCs w:val="1"/>
                    <w:lang w:val="fr-FR"/>
                  </w:rPr>
                  <w:t xml:space="preserve"> : Tata</w:t>
                </w:r>
                <w:r w:rsidRPr="69DACA84" w:rsidR="75D01971">
                  <w:rPr>
                    <w:rFonts w:ascii="Century Gothic" w:hAnsi="Century Gothic" w:eastAsia="Century Gothic" w:cs="Century Gothic" w:asciiTheme="minorAscii" w:hAnsiTheme="minorAscii" w:eastAsiaTheme="minorAscii" w:cstheme="minorAscii"/>
                    <w:b w:val="1"/>
                    <w:bCs w:val="1"/>
                    <w:lang w:val="fr-FR"/>
                  </w:rPr>
                  <w:t xml:space="preserve"> </w:t>
                </w:r>
                <w:r w:rsidRPr="69DACA84" w:rsidR="5123BB2A">
                  <w:rPr>
                    <w:rFonts w:ascii="Century Gothic" w:hAnsi="Century Gothic" w:eastAsia="Century Gothic" w:cs="Century Gothic" w:asciiTheme="minorAscii" w:hAnsiTheme="minorAscii" w:eastAsiaTheme="minorAscii" w:cstheme="minorAscii"/>
                    <w:b w:val="1"/>
                    <w:bCs w:val="1"/>
                    <w:lang w:val="fr-FR"/>
                  </w:rPr>
                  <w:t>Motors</w:t>
                </w:r>
              </w:p>
            </w:tc>
            <w:tc>
              <w:tcPr>
                <w:cnfStyle w:val="000010000000" w:firstRow="0" w:lastRow="0" w:firstColumn="0" w:lastColumn="0" w:oddVBand="1" w:evenVBand="0" w:oddHBand="0" w:evenHBand="0" w:firstRowFirstColumn="0" w:firstRowLastColumn="0" w:lastRowFirstColumn="0" w:lastRowLastColumn="0"/>
                <w:tcW w:w="5101" w:type="dxa"/>
                <w:tcMar/>
              </w:tcPr>
              <w:p w:rsidRPr="00130678" w:rsidR="001F57F7" w:rsidP="69DACA84" w:rsidRDefault="001F57F7" w14:paraId="5802C49C" w14:textId="4C341B2D">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b w:val="0"/>
                    <w:bCs w:val="0"/>
                    <w:color w:val="FFFFFF" w:themeColor="background1"/>
                  </w:rPr>
                </w:pP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Duration : </w:t>
                </w:r>
                <w:r w:rsidRPr="69DACA84" w:rsidR="28BBBDEB">
                  <w:rPr>
                    <w:rFonts w:ascii="Century Gothic" w:hAnsi="Century Gothic" w:eastAsia="Century Gothic" w:cs="Century Gothic" w:asciiTheme="minorAscii" w:hAnsiTheme="minorAscii" w:eastAsiaTheme="minorAscii" w:cstheme="minorAscii"/>
                    <w:b w:val="0"/>
                    <w:bCs w:val="0"/>
                    <w:lang w:val="fr-FR"/>
                  </w:rPr>
                  <w:t>1</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146A8E71">
                  <w:rPr>
                    <w:rFonts w:ascii="Century Gothic" w:hAnsi="Century Gothic" w:eastAsia="Century Gothic" w:cs="Century Gothic" w:asciiTheme="minorAscii" w:hAnsiTheme="minorAscii" w:eastAsiaTheme="minorAscii" w:cstheme="minorAscii"/>
                    <w:b w:val="0"/>
                    <w:bCs w:val="0"/>
                    <w:lang w:val="fr-FR"/>
                  </w:rPr>
                  <w:t>20</w:t>
                </w:r>
                <w:r w:rsidRPr="69DACA84" w:rsidR="28BBBDEB">
                  <w:rPr>
                    <w:rFonts w:ascii="Century Gothic" w:hAnsi="Century Gothic" w:eastAsia="Century Gothic" w:cs="Century Gothic" w:asciiTheme="minorAscii" w:hAnsiTheme="minorAscii" w:eastAsiaTheme="minorAscii" w:cstheme="minorAscii"/>
                    <w:b w:val="0"/>
                    <w:bCs w:val="0"/>
                    <w:lang w:val="fr-FR"/>
                  </w:rPr>
                  <w:t>20</w:t>
                </w: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 to </w:t>
                </w:r>
                <w:r w:rsidRPr="69DACA84" w:rsidR="28BBBDEB">
                  <w:rPr>
                    <w:rFonts w:ascii="Century Gothic" w:hAnsi="Century Gothic" w:eastAsia="Century Gothic" w:cs="Century Gothic" w:asciiTheme="minorAscii" w:hAnsiTheme="minorAscii" w:eastAsiaTheme="minorAscii" w:cstheme="minorAscii"/>
                    <w:b w:val="0"/>
                    <w:bCs w:val="0"/>
                    <w:lang w:val="fr-FR"/>
                  </w:rPr>
                  <w:t>5</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70DFC4D4">
                  <w:rPr>
                    <w:rFonts w:ascii="Century Gothic" w:hAnsi="Century Gothic" w:eastAsia="Century Gothic" w:cs="Century Gothic" w:asciiTheme="minorAscii" w:hAnsiTheme="minorAscii" w:eastAsiaTheme="minorAscii" w:cstheme="minorAscii"/>
                    <w:b w:val="0"/>
                    <w:bCs w:val="0"/>
                    <w:lang w:val="fr-FR"/>
                  </w:rPr>
                  <w:t>20</w:t>
                </w:r>
                <w:r w:rsidRPr="69DACA84" w:rsidR="28BBBDEB">
                  <w:rPr>
                    <w:rFonts w:ascii="Century Gothic" w:hAnsi="Century Gothic" w:eastAsia="Century Gothic" w:cs="Century Gothic" w:asciiTheme="minorAscii" w:hAnsiTheme="minorAscii" w:eastAsiaTheme="minorAscii" w:cstheme="minorAscii"/>
                    <w:b w:val="0"/>
                    <w:bCs w:val="0"/>
                    <w:lang w:val="fr-FR"/>
                  </w:rPr>
                  <w:t>20</w:t>
                </w:r>
              </w:p>
            </w:tc>
          </w:tr>
          <w:tr w:rsidRPr="00130678" w:rsidR="001F57F7" w:rsidTr="69DACA84" w14:paraId="3EBF37D8" w14:textId="77777777">
            <w:trPr>
              <w:trHeight w:val="378"/>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388BEBD9" w14:textId="77777777">
                <w:pPr>
                  <w:rPr>
                    <w:rFonts w:ascii="Century Gothic" w:hAnsi="Century Gothic" w:eastAsia="Century Gothic" w:cs="Century Gothic" w:asciiTheme="minorAscii" w:hAnsiTheme="minorAscii" w:eastAsiaTheme="minorAscii" w:cstheme="minorAscii"/>
                    <w:lang w:val="fr-FR"/>
                  </w:rPr>
                </w:pPr>
                <w:r w:rsidRPr="69DACA84" w:rsidR="001F57F7">
                  <w:rPr>
                    <w:rFonts w:ascii="Century Gothic" w:hAnsi="Century Gothic" w:eastAsia="Century Gothic" w:cs="Century Gothic" w:asciiTheme="minorAscii" w:hAnsiTheme="minorAscii" w:eastAsiaTheme="minorAscii" w:cstheme="minorAscii"/>
                    <w:b w:val="1"/>
                    <w:bCs w:val="1"/>
                    <w:lang w:val="fr-FR"/>
                  </w:rPr>
                  <w:t>Team Size </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6AE3C310" w14:textId="60DF6602">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r w:rsidRPr="69DACA84" w:rsidR="28BBBDEB">
                  <w:rPr>
                    <w:rFonts w:ascii="Century Gothic" w:hAnsi="Century Gothic" w:eastAsia="Century Gothic" w:cs="Century Gothic" w:asciiTheme="minorAscii" w:hAnsiTheme="minorAscii" w:eastAsiaTheme="minorAscii" w:cstheme="minorAscii"/>
                    <w:lang w:val="fr-FR"/>
                  </w:rPr>
                  <w:t>10</w:t>
                </w:r>
              </w:p>
            </w:tc>
          </w:tr>
          <w:tr w:rsidRPr="00130678" w:rsidR="001F57F7" w:rsidTr="69DACA84" w14:paraId="6ADBC277"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48CE3D33" w14:textId="77777777">
                <w:pPr>
                  <w:rPr>
                    <w:rFonts w:ascii="Century Gothic" w:hAnsi="Century Gothic" w:eastAsia="Century Gothic" w:cs="Century Gothic" w:asciiTheme="minorAscii" w:hAnsiTheme="minorAscii" w:eastAsiaTheme="minorAscii" w:cstheme="minorAscii"/>
                    <w:b w:val="1"/>
                    <w:bCs w:val="1"/>
                    <w:lang w:val="fr-FR"/>
                  </w:rPr>
                </w:pPr>
                <w:r w:rsidRPr="69DACA84" w:rsidR="001F57F7">
                  <w:rPr>
                    <w:rFonts w:ascii="Century Gothic" w:hAnsi="Century Gothic" w:eastAsia="Century Gothic" w:cs="Century Gothic" w:asciiTheme="minorAscii" w:hAnsiTheme="minorAscii" w:eastAsiaTheme="minorAscii" w:cstheme="minorAscii"/>
                    <w:b w:val="1"/>
                    <w:bCs w:val="1"/>
                  </w:rPr>
                  <w:t xml:space="preserve">Technologies </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2B0E9E4D" w14:textId="7ED151D5">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bookmarkStart w:name="_Int_ehHJk055" w:id="766397528"/>
                <w:r w:rsidRPr="69DACA84" w:rsidR="13BEB583">
                  <w:rPr>
                    <w:rFonts w:ascii="Century Gothic" w:hAnsi="Century Gothic" w:eastAsia="Century Gothic" w:cs="Century Gothic" w:asciiTheme="minorAscii" w:hAnsiTheme="minorAscii" w:eastAsiaTheme="minorAscii" w:cstheme="minorAscii"/>
                    <w:lang w:val="fr-FR"/>
                  </w:rPr>
                  <w:t>.</w:t>
                </w:r>
                <w:r w:rsidRPr="69DACA84" w:rsidR="0C380912">
                  <w:rPr>
                    <w:rFonts w:ascii="Century Gothic" w:hAnsi="Century Gothic" w:eastAsia="Century Gothic" w:cs="Century Gothic" w:asciiTheme="minorAscii" w:hAnsiTheme="minorAscii" w:eastAsiaTheme="minorAscii" w:cstheme="minorAscii"/>
                    <w:lang w:val="fr-FR"/>
                  </w:rPr>
                  <w:t>NET</w:t>
                </w:r>
                <w:bookmarkEnd w:id="766397528"/>
                <w:r w:rsidRPr="69DACA84" w:rsidR="13BEB583">
                  <w:rPr>
                    <w:rFonts w:ascii="Century Gothic" w:hAnsi="Century Gothic" w:eastAsia="Century Gothic" w:cs="Century Gothic" w:asciiTheme="minorAscii" w:hAnsiTheme="minorAscii" w:eastAsiaTheme="minorAscii" w:cstheme="minorAscii"/>
                    <w:lang w:val="fr-FR"/>
                  </w:rPr>
                  <w:t xml:space="preserve"> </w:t>
                </w:r>
                <w:r w:rsidRPr="69DACA84" w:rsidR="28BBBDEB">
                  <w:rPr>
                    <w:rFonts w:ascii="Century Gothic" w:hAnsi="Century Gothic" w:eastAsia="Century Gothic" w:cs="Century Gothic" w:asciiTheme="minorAscii" w:hAnsiTheme="minorAscii" w:eastAsiaTheme="minorAscii" w:cstheme="minorAscii"/>
                    <w:lang w:val="fr-FR"/>
                  </w:rPr>
                  <w:t xml:space="preserve">Web </w:t>
                </w:r>
                <w:r w:rsidRPr="69DACA84" w:rsidR="6D55BA4E">
                  <w:rPr>
                    <w:rFonts w:ascii="Century Gothic" w:hAnsi="Century Gothic" w:eastAsia="Century Gothic" w:cs="Century Gothic" w:asciiTheme="minorAscii" w:hAnsiTheme="minorAscii" w:eastAsiaTheme="minorAscii" w:cstheme="minorAscii"/>
                    <w:lang w:val="fr-FR"/>
                  </w:rPr>
                  <w:t xml:space="preserve">App </w:t>
                </w:r>
                <w:r w:rsidRPr="69DACA84" w:rsidR="28BBBDEB">
                  <w:rPr>
                    <w:rFonts w:ascii="Century Gothic" w:hAnsi="Century Gothic" w:eastAsia="Century Gothic" w:cs="Century Gothic" w:asciiTheme="minorAscii" w:hAnsiTheme="minorAscii" w:eastAsiaTheme="minorAscii" w:cstheme="minorAscii"/>
                    <w:lang w:val="fr-FR"/>
                  </w:rPr>
                  <w:t xml:space="preserve">and </w:t>
                </w:r>
                <w:r w:rsidRPr="69DACA84" w:rsidR="2E026D86">
                  <w:rPr>
                    <w:rFonts w:ascii="Century Gothic" w:hAnsi="Century Gothic" w:eastAsia="Century Gothic" w:cs="Century Gothic" w:asciiTheme="minorAscii" w:hAnsiTheme="minorAscii" w:eastAsiaTheme="minorAscii" w:cstheme="minorAscii"/>
                    <w:lang w:val="fr-FR"/>
                  </w:rPr>
                  <w:t xml:space="preserve">.NET MAUI </w:t>
                </w:r>
                <w:r w:rsidRPr="69DACA84" w:rsidR="28BBBDEB">
                  <w:rPr>
                    <w:rFonts w:ascii="Century Gothic" w:hAnsi="Century Gothic" w:eastAsia="Century Gothic" w:cs="Century Gothic" w:asciiTheme="minorAscii" w:hAnsiTheme="minorAscii" w:eastAsiaTheme="minorAscii" w:cstheme="minorAscii"/>
                    <w:lang w:val="fr-FR"/>
                  </w:rPr>
                  <w:t>Mobile Application</w:t>
                </w:r>
              </w:p>
            </w:tc>
          </w:tr>
          <w:tr w:rsidRPr="00130678" w:rsidR="001F57F7" w:rsidTr="69DACA84" w14:paraId="755BF8CA" w14:textId="77777777">
            <w:trPr>
              <w:trHeight w:val="354"/>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0BC04EE9"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6BA007E6" w14:textId="1480F0FD">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28BBBDEB">
                  <w:rPr>
                    <w:rFonts w:ascii="Century Gothic" w:hAnsi="Century Gothic" w:eastAsia="Century Gothic" w:cs="Century Gothic" w:asciiTheme="minorAscii" w:hAnsiTheme="minorAscii" w:eastAsiaTheme="minorAscii" w:cstheme="minorAscii"/>
                    <w:color w:val="000000" w:themeColor="text1" w:themeTint="FF" w:themeShade="FF"/>
                  </w:rPr>
                  <w:t>Technical Lead</w:t>
                </w:r>
              </w:p>
            </w:tc>
          </w:tr>
          <w:tr w:rsidRPr="00130678" w:rsidR="001F57F7" w:rsidTr="69DACA84" w14:paraId="06F0E214"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64644F7F"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774AAD8D" w14:textId="3326D2B7">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28BBBDEB">
                  <w:rPr>
                    <w:rFonts w:ascii="Century Gothic" w:hAnsi="Century Gothic" w:eastAsia="Century Gothic" w:cs="Century Gothic" w:asciiTheme="minorAscii" w:hAnsiTheme="minorAscii" w:eastAsiaTheme="minorAscii" w:cstheme="minorAscii"/>
                    <w:color w:val="000000" w:themeColor="text1" w:themeTint="FF" w:themeShade="FF"/>
                  </w:rPr>
                  <w:t>Digital Authentication solutions</w:t>
                </w:r>
              </w:p>
            </w:tc>
          </w:tr>
          <w:tr w:rsidRPr="00130678" w:rsidR="001F57F7" w:rsidTr="69DACA84" w14:paraId="4D71D235" w14:textId="77777777">
            <w:trPr>
              <w:trHeight w:val="2466"/>
            </w:trPr>
            <w:tc>
              <w:tcPr>
                <w:cnfStyle w:val="000010000000" w:firstRow="0" w:lastRow="0" w:firstColumn="0" w:lastColumn="0" w:oddVBand="1" w:evenVBand="0" w:oddHBand="0" w:evenHBand="0" w:firstRowFirstColumn="0" w:firstRowLastColumn="0" w:lastRowFirstColumn="0" w:lastRowLastColumn="0"/>
                <w:tcW w:w="2745" w:type="dxa"/>
                <w:tcMar/>
              </w:tcPr>
              <w:p w:rsidR="001F57F7" w:rsidP="69DACA84" w:rsidRDefault="001F57F7" w14:paraId="621DC373" w14:textId="77777777">
                <w:pPr>
                  <w:jc w:val="both"/>
                  <w:rPr>
                    <w:rFonts w:ascii="Century Gothic" w:hAnsi="Century Gothic" w:eastAsia="Century Gothic" w:cs="Century Gothic" w:asciiTheme="minorAscii" w:hAnsiTheme="minorAscii" w:eastAsiaTheme="minorAscii" w:cstheme="minorAscii"/>
                    <w:b w:val="1"/>
                    <w:bCs w:val="1"/>
                  </w:rPr>
                </w:pPr>
              </w:p>
              <w:p w:rsidR="001F57F7" w:rsidP="69DACA84" w:rsidRDefault="001F57F7" w14:paraId="2ADFF6BC" w14:textId="77777777">
                <w:pPr>
                  <w:jc w:val="both"/>
                  <w:rPr>
                    <w:rFonts w:ascii="Century Gothic" w:hAnsi="Century Gothic" w:eastAsia="Century Gothic" w:cs="Century Gothic" w:asciiTheme="minorAscii" w:hAnsiTheme="minorAscii" w:eastAsiaTheme="minorAscii" w:cstheme="minorAscii"/>
                    <w:b w:val="1"/>
                    <w:bCs w:val="1"/>
                  </w:rPr>
                </w:pPr>
              </w:p>
              <w:p w:rsidRPr="00130678" w:rsidR="001F57F7" w:rsidP="69DACA84" w:rsidRDefault="001F57F7" w14:paraId="1859D22C" w14:textId="6647965E">
                <w:pPr>
                  <w:jc w:val="both"/>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Roles</w:t>
                </w:r>
                <w:r w:rsidRPr="69DACA84" w:rsidR="1F5589E5">
                  <w:rPr>
                    <w:rFonts w:ascii="Century Gothic" w:hAnsi="Century Gothic" w:eastAsia="Century Gothic" w:cs="Century Gothic" w:asciiTheme="minorAscii" w:hAnsiTheme="minorAscii" w:eastAsiaTheme="minorAscii" w:cstheme="minorAscii"/>
                    <w:b w:val="1"/>
                    <w:bCs w:val="1"/>
                  </w:rPr>
                  <w:t xml:space="preserve"> </w:t>
                </w:r>
                <w:r w:rsidRPr="69DACA84" w:rsidR="001F57F7">
                  <w:rPr>
                    <w:rFonts w:ascii="Century Gothic" w:hAnsi="Century Gothic" w:eastAsia="Century Gothic" w:cs="Century Gothic" w:asciiTheme="minorAscii" w:hAnsiTheme="minorAscii" w:eastAsiaTheme="minorAscii" w:cstheme="minorAscii"/>
                    <w:b w:val="1"/>
                    <w:bCs w:val="1"/>
                  </w:rPr>
                  <w:t>&amp; Responsibilities</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6AE9A081" w14:textId="21634937">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28BBBDEB">
                  <w:rPr>
                    <w:rFonts w:ascii="Century Gothic" w:hAnsi="Century Gothic" w:eastAsia="Century Gothic" w:cs="Century Gothic" w:asciiTheme="minorAscii" w:hAnsiTheme="minorAscii" w:eastAsiaTheme="minorAscii" w:cstheme="minorAscii"/>
                  </w:rPr>
                  <w:t>Design and Development</w:t>
                </w:r>
              </w:p>
              <w:p w:rsidR="001F57F7" w:rsidP="69DACA84" w:rsidRDefault="00F45783" w14:paraId="1FBF53A6" w14:textId="561BB91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28BBBDEB">
                  <w:rPr>
                    <w:rFonts w:ascii="Century Gothic" w:hAnsi="Century Gothic" w:eastAsia="Century Gothic" w:cs="Century Gothic" w:asciiTheme="minorAscii" w:hAnsiTheme="minorAscii" w:eastAsiaTheme="minorAscii" w:cstheme="minorAscii"/>
                  </w:rPr>
                  <w:t xml:space="preserve">Design Architecture of </w:t>
                </w:r>
                <w:r w:rsidRPr="69DACA84" w:rsidR="17EBB058">
                  <w:rPr>
                    <w:rFonts w:ascii="Century Gothic" w:hAnsi="Century Gothic" w:eastAsia="Century Gothic" w:cs="Century Gothic" w:asciiTheme="minorAscii" w:hAnsiTheme="minorAscii" w:eastAsiaTheme="minorAscii" w:cstheme="minorAscii"/>
                  </w:rPr>
                  <w:t xml:space="preserve">an </w:t>
                </w:r>
                <w:r w:rsidRPr="69DACA84" w:rsidR="28BBBDEB">
                  <w:rPr>
                    <w:rFonts w:ascii="Century Gothic" w:hAnsi="Century Gothic" w:eastAsia="Century Gothic" w:cs="Century Gothic" w:asciiTheme="minorAscii" w:hAnsiTheme="minorAscii" w:eastAsiaTheme="minorAscii" w:cstheme="minorAscii"/>
                  </w:rPr>
                  <w:t>application</w:t>
                </w:r>
              </w:p>
              <w:p w:rsidRPr="00130678" w:rsidR="00F45783" w:rsidP="69DACA84" w:rsidRDefault="00F45783" w14:paraId="557C8D23" w14:textId="3A49F5B6">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564C6E7B">
                  <w:rPr>
                    <w:rFonts w:ascii="Century Gothic" w:hAnsi="Century Gothic" w:eastAsia="Century Gothic" w:cs="Century Gothic" w:asciiTheme="minorAscii" w:hAnsiTheme="minorAscii" w:eastAsiaTheme="minorAscii" w:cstheme="minorAscii"/>
                  </w:rPr>
                  <w:t>Code Review</w:t>
                </w:r>
                <w:r w:rsidRPr="69DACA84" w:rsidR="26BF4411">
                  <w:rPr>
                    <w:rFonts w:ascii="Century Gothic" w:hAnsi="Century Gothic" w:eastAsia="Century Gothic" w:cs="Century Gothic" w:asciiTheme="minorAscii" w:hAnsiTheme="minorAscii" w:eastAsiaTheme="minorAscii" w:cstheme="minorAscii"/>
                  </w:rPr>
                  <w:t xml:space="preserve"> </w:t>
                </w:r>
              </w:p>
              <w:p w:rsidR="69DACA84" w:rsidP="69DACA84" w:rsidRDefault="69DACA84" w14:paraId="251A9D17" w14:textId="46895DA3">
                <w:pPr>
                  <w:pStyle w:val="ListParagraph"/>
                  <w:tabs>
                    <w:tab w:val="left" w:leader="none" w:pos="720"/>
                  </w:tabs>
                  <w:spacing w:before="0" w:after="200" w:line="276" w:lineRule="auto"/>
                  <w:ind w:left="360"/>
                  <w:jc w:val="both"/>
                  <w:rPr>
                    <w:rFonts w:ascii="Century Gothic" w:hAnsi="Century Gothic" w:eastAsia="Century Gothic" w:cs="Century Gothic" w:asciiTheme="minorAscii" w:hAnsiTheme="minorAscii" w:eastAsiaTheme="minorAscii" w:cstheme="minorAscii"/>
                  </w:rPr>
                </w:pPr>
              </w:p>
              <w:p w:rsidRPr="00130678" w:rsidR="001F57F7" w:rsidP="69DACA84" w:rsidRDefault="001F57F7" w14:paraId="09F8D89B" w14:textId="77777777">
                <w:pPr>
                  <w:pStyle w:val="Normal"/>
                  <w:tabs>
                    <w:tab w:val="left" w:pos="720"/>
                  </w:tabs>
                  <w:spacing w:before="0" w:after="200" w:line="276"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001F57F7" w:rsidP="69DACA84" w:rsidRDefault="001F57F7" w14:paraId="2A9A68DC" w14:textId="77777777">
                <w:pPr>
                  <w:pStyle w:val="ListParagraph"/>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Pr="001F57F7" w:rsidR="001F57F7" w:rsidP="69DACA84" w:rsidRDefault="001F57F7" w14:paraId="00B57C65" w14:textId="77777777">
                <w:pPr>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tc>
          </w:tr>
        </w:tbl>
        <w:p w:rsidRPr="00482827" w:rsidR="001F57F7" w:rsidP="31C5DAAA" w:rsidRDefault="0065061E" w14:paraId="3E0F0289" w14:textId="77777777">
          <w:pPr>
            <w:rPr>
              <w:rFonts w:ascii="Anek Devanagari SemiBold" w:hAnsi="Anek Devanagari SemiBold" w:eastAsia="" w:cs="Anek Devanagari SemiBold" w:eastAsiaTheme="majorEastAsia"/>
              <w:b w:val="1"/>
              <w:bCs w:val="1"/>
              <w:caps w:val="1"/>
              <w:color w:val="F15B40"/>
              <w:spacing w:val="20"/>
              <w:sz w:val="28"/>
              <w:szCs w:val="28"/>
            </w:rPr>
          </w:pPr>
        </w:p>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1FD47C82">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1C924D26" w14:textId="22B2D284">
                <w:pPr>
                  <w:spacing w:before="60" w:after="60" w:line="219" w:lineRule="exact"/>
                  <w:ind w:left="112"/>
                  <w:rPr>
                    <w:rFonts w:ascii="Tahoma" w:hAnsi="Tahoma" w:eastAsia="Tahoma" w:cs="Tahoma"/>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Client Name :</w:t>
                </w:r>
                <w:r w:rsidRPr="31C5DAAA" w:rsidR="31C5DAAA">
                  <w:rPr>
                    <w:rFonts w:ascii="Tahoma" w:hAnsi="Tahoma" w:eastAsia="Tahoma" w:cs="Tahoma"/>
                    <w:b w:val="1"/>
                    <w:bCs w:val="1"/>
                    <w:i w:val="0"/>
                    <w:iCs w:val="0"/>
                    <w:caps w:val="0"/>
                    <w:smallCaps w:val="0"/>
                    <w:color w:val="000000" w:themeColor="text1" w:themeTint="FF" w:themeShade="FF"/>
                    <w:sz w:val="20"/>
                    <w:szCs w:val="20"/>
                    <w:lang w:val="en-US"/>
                  </w:rPr>
                  <w:t xml:space="preserve"> AEIS (Web Application) Jindal </w:t>
                </w:r>
                <w:r w:rsidRPr="31C5DAAA" w:rsidR="31C5DAAA">
                  <w:rPr>
                    <w:rFonts w:ascii="Arial" w:hAnsi="Arial" w:eastAsia="Arial" w:cs="Arial"/>
                    <w:b w:val="1"/>
                    <w:bCs w:val="1"/>
                    <w:i w:val="0"/>
                    <w:iCs w:val="0"/>
                    <w:caps w:val="0"/>
                    <w:smallCaps w:val="0"/>
                    <w:color w:val="001D35"/>
                    <w:sz w:val="24"/>
                    <w:szCs w:val="24"/>
                    <w:lang w:val="en-US"/>
                  </w:rPr>
                  <w:t>Intellicom</w:t>
                </w:r>
              </w:p>
              <w:p w:rsidR="31C5DAAA" w:rsidP="31C5DAAA" w:rsidRDefault="31C5DAAA" w14:paraId="3A1BA9DA" w14:textId="3B86A881">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203A716D" w14:textId="6B44BD4A">
                <w:pPr>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01-2016 to 04-2018</w:t>
                </w:r>
              </w:p>
            </w:tc>
          </w:tr>
          <w:tr w:rsidR="31C5DAAA" w:rsidTr="31C5DAAA" w14:paraId="1FAFC3F5">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529DAEC0" w14:textId="20D45BB0">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257E904C" w14:textId="7FE15459">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5</w:t>
                </w:r>
              </w:p>
            </w:tc>
          </w:tr>
          <w:tr w:rsidR="31C5DAAA" w:rsidTr="31C5DAAA" w14:paraId="24014338">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087C3743" w14:textId="1F8D3129">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AD017AB" w14:textId="5C516387">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Asp.net Web Application</w:t>
                </w:r>
              </w:p>
            </w:tc>
          </w:tr>
          <w:tr w:rsidR="31C5DAAA" w:rsidTr="31C5DAAA" w14:paraId="7EDF54FA">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23290E3E" w14:textId="0DC9014E">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C171262" w14:textId="4E0C182F">
                <w:pPr>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Senior Software Engineer</w:t>
                </w:r>
              </w:p>
            </w:tc>
          </w:tr>
          <w:tr w:rsidR="31C5DAAA" w:rsidTr="31C5DAAA" w14:paraId="78D2A8C4">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6E8BA9DA" w14:textId="07004593">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3614FAD1" w14:textId="639F42D1">
                <w:pPr>
                  <w:spacing w:before="60" w:after="60" w:line="240" w:lineRule="auto"/>
                  <w:ind w:left="0"/>
                  <w:rPr>
                    <w:b w:val="0"/>
                    <w:bCs w:val="0"/>
                    <w:i w:val="0"/>
                    <w:iCs w:val="0"/>
                    <w:color w:val="F15B40"/>
                    <w:sz w:val="28"/>
                    <w:szCs w:val="28"/>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The main aim is to develop a web-based application efficient solution to help you phone auditing (phone recording system, voice logger system).</w:t>
                </w:r>
              </w:p>
            </w:tc>
          </w:tr>
          <w:tr w:rsidR="31C5DAAA" w:rsidTr="31C5DAAA" w14:paraId="6E25E028">
            <w:trPr>
              <w:trHeight w:val="112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7C51FFB3" w14:textId="0F2911FA">
                <w:pPr>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19545B0E" w14:textId="6B7129C4">
                <w:pPr>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33D630D5" w14:textId="2925AF24">
                <w:pPr>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0D3A6361" w14:textId="705EF6EB">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Design and Develop Web Application</w:t>
                </w:r>
              </w:p>
              <w:p w:rsidR="31C5DAAA" w:rsidP="31C5DAAA" w:rsidRDefault="31C5DAAA" w14:paraId="2C9E5DDD" w14:textId="2AF76E24">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Implement Business logic</w:t>
                </w:r>
              </w:p>
              <w:p w:rsidR="31C5DAAA" w:rsidP="31C5DAAA" w:rsidRDefault="31C5DAAA" w14:paraId="41C1FDD4" w14:textId="61CD8CB5">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Work on Data Access Layer</w:t>
                </w:r>
              </w:p>
              <w:p w:rsidR="31C5DAAA" w:rsidP="31C5DAAA" w:rsidRDefault="31C5DAAA" w14:paraId="668CC851" w14:textId="72B1D66C">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Write Unit test case</w:t>
                </w:r>
              </w:p>
            </w:tc>
          </w:tr>
        </w:tbl>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533D8B88">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4408115E" w14:textId="13B3C280">
                <w:pPr>
                  <w:bidi w:val="0"/>
                  <w:spacing w:before="60" w:after="60" w:line="219" w:lineRule="exact"/>
                  <w:ind w:left="0"/>
                  <w:rPr>
                    <w:rFonts w:ascii="Tahoma" w:hAnsi="Tahoma" w:eastAsia="Tahoma" w:cs="Tahoma"/>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Client Name :</w:t>
                </w:r>
                <w:r w:rsidRPr="31C5DAAA" w:rsidR="31C5DAAA">
                  <w:rPr>
                    <w:rFonts w:ascii="Tahoma" w:hAnsi="Tahoma" w:eastAsia="Tahoma" w:cs="Tahoma"/>
                    <w:b w:val="1"/>
                    <w:bCs w:val="1"/>
                    <w:i w:val="0"/>
                    <w:iCs w:val="0"/>
                    <w:caps w:val="0"/>
                    <w:smallCaps w:val="0"/>
                    <w:color w:val="000000" w:themeColor="text1" w:themeTint="FF" w:themeShade="FF"/>
                    <w:sz w:val="20"/>
                    <w:szCs w:val="20"/>
                    <w:lang w:val="en-US"/>
                  </w:rPr>
                  <w:t xml:space="preserve"> </w:t>
                </w:r>
                <w:r w:rsidRPr="31C5DAAA" w:rsidR="31C5DAAA">
                  <w:rPr>
                    <w:rFonts w:ascii="Verdana" w:hAnsi="Verdana" w:eastAsia="Verdana" w:cs="Verdana"/>
                    <w:b w:val="1"/>
                    <w:bCs w:val="1"/>
                    <w:i w:val="0"/>
                    <w:iCs w:val="0"/>
                    <w:caps w:val="0"/>
                    <w:smallCaps w:val="0"/>
                    <w:color w:val="292929"/>
                    <w:sz w:val="19"/>
                    <w:szCs w:val="19"/>
                    <w:lang w:val="en-US"/>
                  </w:rPr>
                  <w:t>Army, IIT-Madras, Indian Railways., MES-Military engineering services.</w:t>
                </w:r>
              </w:p>
              <w:p w:rsidR="31C5DAAA" w:rsidP="31C5DAAA" w:rsidRDefault="31C5DAAA" w14:paraId="524A6DB5" w14:textId="0A93E755">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0676C2C1" w14:textId="66FCA884">
                <w:pPr>
                  <w:bidi w:val="0"/>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01-2015 to 01-2016</w:t>
                </w:r>
              </w:p>
            </w:tc>
          </w:tr>
          <w:tr w:rsidR="31C5DAAA" w:rsidTr="31C5DAAA" w14:paraId="042C3C9C">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E4CC707" w14:textId="26FDB99B">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0671976A" w14:textId="65B1C937">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8</w:t>
                </w:r>
              </w:p>
            </w:tc>
          </w:tr>
          <w:tr w:rsidR="31C5DAAA" w:rsidTr="31C5DAAA" w14:paraId="217E47DF">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0F1456F0" w14:textId="2A27BF4F">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6755905" w14:textId="1059F058">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Asp.net Web Application and Mobile App in Android Studio</w:t>
                </w:r>
              </w:p>
            </w:tc>
          </w:tr>
          <w:tr w:rsidR="31C5DAAA" w:rsidTr="31C5DAAA" w14:paraId="370477AF">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12BB7EAC" w14:textId="2CB2A6D1">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7D8B9D9" w14:textId="561F877D">
                <w:pPr>
                  <w:bidi w:val="0"/>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Senior Software Engineer</w:t>
                </w:r>
              </w:p>
            </w:tc>
          </w:tr>
          <w:tr w:rsidR="31C5DAAA" w:rsidTr="31C5DAAA" w14:paraId="35D374BF">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057C6697" w14:textId="634F12E2">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2628535" w14:textId="2E98ABB8">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Offline &amp; Online survey tracking mobile App.</w:t>
                </w:r>
              </w:p>
            </w:tc>
          </w:tr>
          <w:tr w:rsidR="31C5DAAA" w:rsidTr="31C5DAAA" w14:paraId="5997B0BD">
            <w:trPr>
              <w:trHeight w:val="112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58E53DB7" w14:textId="088721F0">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7F2128F0" w14:textId="3E2AAE5A">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1682DF58" w14:textId="189A4448">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B69F264" w14:textId="1F553133">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Design and Develop Android Native Mobile Application</w:t>
                </w:r>
              </w:p>
              <w:p w:rsidR="31C5DAAA" w:rsidP="31C5DAAA" w:rsidRDefault="31C5DAAA" w14:paraId="71420C3E" w14:textId="60381ABC">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Develop Web Application</w:t>
                </w:r>
              </w:p>
              <w:p w:rsidR="31C5DAAA" w:rsidP="31C5DAAA" w:rsidRDefault="31C5DAAA" w14:paraId="4E1F2BF7" w14:textId="2F8AA38E">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Develop application for multiple users' login.</w:t>
                </w:r>
              </w:p>
              <w:p w:rsidR="31C5DAAA" w:rsidP="31C5DAAA" w:rsidRDefault="31C5DAAA" w14:paraId="13A83492" w14:textId="6D57C0CE">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Write Unit test case </w:t>
                </w:r>
              </w:p>
            </w:tc>
          </w:tr>
        </w:tbl>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345C6EB7">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1BD14038" w14:textId="41E506F8">
                <w:pPr>
                  <w:bidi w:val="0"/>
                  <w:spacing w:before="60" w:after="60" w:line="222" w:lineRule="exact"/>
                  <w:ind w:left="0"/>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Client Name :</w:t>
                </w: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r w:rsidRPr="31C5DAAA" w:rsidR="31C5DAAA">
                  <w:rPr>
                    <w:rFonts w:ascii="Century Gothic" w:hAnsi="Century Gothic" w:eastAsia="Century Gothic" w:cs="Century Gothic"/>
                    <w:b w:val="1"/>
                    <w:bCs w:val="1"/>
                    <w:i w:val="0"/>
                    <w:iCs w:val="0"/>
                    <w:caps w:val="0"/>
                    <w:smallCaps w:val="0"/>
                    <w:color w:val="292929"/>
                    <w:sz w:val="20"/>
                    <w:szCs w:val="20"/>
                    <w:lang w:val="en-US"/>
                  </w:rPr>
                  <w:t>CSS (USA): Healthcare domain</w:t>
                </w:r>
              </w:p>
              <w:p w:rsidR="31C5DAAA" w:rsidP="31C5DAAA" w:rsidRDefault="31C5DAAA" w14:paraId="4BCF5C93" w14:textId="30FDAB8F">
                <w:pPr>
                  <w:bidi w:val="0"/>
                  <w:spacing w:before="60" w:after="60" w:line="219" w:lineRule="exact"/>
                  <w:ind w:left="0"/>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538AC6B8" w14:textId="640960F5">
                <w:pPr>
                  <w:bidi w:val="0"/>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08-2011 to 12-2014</w:t>
                </w:r>
              </w:p>
            </w:tc>
          </w:tr>
          <w:tr w:rsidR="31C5DAAA" w:rsidTr="31C5DAAA" w14:paraId="24453618">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ACFEDC6" w14:textId="0EA945B4">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23CB9B9" w14:textId="7DA1A035">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20</w:t>
                </w:r>
              </w:p>
            </w:tc>
          </w:tr>
          <w:tr w:rsidR="31C5DAAA" w:rsidTr="31C5DAAA" w14:paraId="25917CB4">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6D386224" w14:textId="2AB200B0">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81C6E57" w14:textId="21D8B53F">
                <w:pPr>
                  <w:bidi w:val="0"/>
                  <w:spacing w:before="60" w:after="60" w:line="222" w:lineRule="exact"/>
                  <w:ind w:left="112"/>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C#, Asp.net, using Entity Framework with SQL Server 2008, SSRS.</w:t>
                </w:r>
              </w:p>
            </w:tc>
          </w:tr>
          <w:tr w:rsidR="31C5DAAA" w:rsidTr="31C5DAAA" w14:paraId="4FB55FE9">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3238453" w14:textId="4E1C8837">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6305D6A7" w14:textId="3D8BA8F6">
                <w:pPr>
                  <w:bidi w:val="0"/>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Software Engineer</w:t>
                </w:r>
              </w:p>
            </w:tc>
          </w:tr>
          <w:tr w:rsidR="31C5DAAA" w:rsidTr="31C5DAAA" w14:paraId="422C0B10">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99C39E9" w14:textId="61A31A24">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6CE69097" w14:textId="3296BEFE">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The main aim to develop a web-based application efficient Solutions to help you streamline clinical, financial and operational processes, maximize insight across your healthcare continuum, and achieve your mission to deliver the best patient care possible. ADT, AR-module, Inventory module, MR module, HR module, Payroll module, Collection, AP module, Claim Files Maintenance Module, Insurance Files Maintenance Module </w:t>
                </w:r>
              </w:p>
              <w:p w:rsidR="31C5DAAA" w:rsidP="31C5DAAA" w:rsidRDefault="31C5DAAA" w14:paraId="705DC28A" w14:textId="5DCFF97D">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Reporting: SSRS, SIS used for creating reports.</w:t>
                </w:r>
              </w:p>
            </w:tc>
          </w:tr>
          <w:tr w:rsidR="31C5DAAA" w:rsidTr="31C5DAAA" w14:paraId="5791C72E">
            <w:trPr>
              <w:trHeight w:val="9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1E3D8A43" w14:textId="4C428ABD">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10B12DA9" w14:textId="0B1D9278">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E4ED0E5" w14:textId="73258864">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Design and Develop Web Application</w:t>
                </w:r>
              </w:p>
              <w:p w:rsidR="31C5DAAA" w:rsidP="31C5DAAA" w:rsidRDefault="31C5DAAA" w14:paraId="491C4684" w14:textId="7F6CF039">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Work on SSRS Reports</w:t>
                </w:r>
              </w:p>
              <w:p w:rsidR="31C5DAAA" w:rsidP="31C5DAAA" w:rsidRDefault="31C5DAAA" w14:paraId="5EB880F4" w14:textId="3F0E15A0">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Write Unit test case </w:t>
                </w:r>
              </w:p>
            </w:tc>
          </w:tr>
        </w:tbl>
        <w:p w:rsidR="07CC9F01" w:rsidP="31C5DAAA" w:rsidRDefault="07CC9F01" w14:paraId="04330DED" w14:textId="03F250CB">
          <w:pPr>
            <w:bidi w:val="0"/>
            <w:spacing w:before="60" w:after="60" w:line="250" w:lineRule="auto"/>
            <w:rPr>
              <w:rFonts w:ascii="Segoe UI" w:hAnsi="Segoe UI" w:eastAsia="Segoe UI" w:cs="Segoe UI"/>
              <w:b w:val="0"/>
              <w:bCs w:val="0"/>
              <w:i w:val="0"/>
              <w:iCs w:val="0"/>
              <w:caps w:val="0"/>
              <w:smallCaps w:val="0"/>
              <w:noProof w:val="0"/>
              <w:color w:val="F15B40"/>
              <w:sz w:val="28"/>
              <w:szCs w:val="28"/>
              <w:lang w:val="en-US"/>
            </w:rPr>
          </w:pPr>
          <w:r w:rsidRPr="31C5DAAA" w:rsidR="07CC9F01">
            <w:rPr>
              <w:rFonts w:ascii="Segoe UI" w:hAnsi="Segoe UI" w:eastAsia="Segoe UI" w:cs="Segoe UI"/>
              <w:b w:val="1"/>
              <w:bCs w:val="1"/>
              <w:i w:val="0"/>
              <w:iCs w:val="0"/>
              <w:caps w:val="1"/>
              <w:noProof w:val="0"/>
              <w:color w:val="F15B40"/>
              <w:sz w:val="28"/>
              <w:szCs w:val="28"/>
              <w:lang w:val="en-US"/>
            </w:rPr>
            <w:t xml:space="preserve"> </w:t>
          </w:r>
        </w:p>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25030A3A">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5B9947C7" w14:textId="12A9DF0E">
                <w:pPr>
                  <w:bidi w:val="0"/>
                  <w:spacing w:before="60" w:after="60" w:line="222" w:lineRule="exact"/>
                  <w:ind w:left="0"/>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Client Name :</w:t>
                </w: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r w:rsidRPr="31C5DAAA" w:rsidR="31C5DAAA">
                  <w:rPr>
                    <w:rFonts w:ascii="Century Gothic" w:hAnsi="Century Gothic" w:eastAsia="Century Gothic" w:cs="Century Gothic"/>
                    <w:b w:val="1"/>
                    <w:bCs w:val="1"/>
                    <w:i w:val="0"/>
                    <w:iCs w:val="0"/>
                    <w:caps w:val="0"/>
                    <w:smallCaps w:val="0"/>
                    <w:strike w:val="0"/>
                    <w:dstrike w:val="0"/>
                    <w:color w:val="292929"/>
                    <w:sz w:val="20"/>
                    <w:szCs w:val="20"/>
                    <w:u w:val="none"/>
                    <w:lang w:val="en-US"/>
                  </w:rPr>
                  <w:t>Credi-Health</w:t>
                </w:r>
              </w:p>
              <w:p w:rsidR="31C5DAAA" w:rsidP="31C5DAAA" w:rsidRDefault="31C5DAAA" w14:paraId="45F94934" w14:textId="1266508C">
                <w:pPr>
                  <w:bidi w:val="0"/>
                  <w:spacing w:before="60" w:after="60" w:line="219" w:lineRule="exact"/>
                  <w:ind w:left="0"/>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1D658D42" w14:textId="7DC9F137">
                <w:pPr>
                  <w:bidi w:val="0"/>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05-2017 to 12-2018</w:t>
                </w:r>
              </w:p>
            </w:tc>
          </w:tr>
          <w:tr w:rsidR="31C5DAAA" w:rsidTr="31C5DAAA" w14:paraId="4F19161C">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0F7E412" w14:textId="790D21B4">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2BD7716" w14:textId="239A8942">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5</w:t>
                </w:r>
              </w:p>
            </w:tc>
          </w:tr>
          <w:tr w:rsidR="31C5DAAA" w:rsidTr="31C5DAAA" w14:paraId="36A805E7">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14F7CA5B" w14:textId="6CC1C2AF">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0C5D66A0" w14:textId="27BE99C8">
                <w:pPr>
                  <w:bidi w:val="0"/>
                  <w:spacing w:before="60" w:after="60" w:line="225" w:lineRule="exact"/>
                  <w:ind w:left="112"/>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C#, MVC, SQL Server 2008 R2,</w:t>
                </w:r>
              </w:p>
            </w:tc>
          </w:tr>
          <w:tr w:rsidR="31C5DAAA" w:rsidTr="31C5DAAA" w14:paraId="29D63D84">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6A43553E" w14:textId="410F2E02">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0618BD8" w14:textId="0F0F9993">
                <w:pPr>
                  <w:bidi w:val="0"/>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Senior Software Engineer</w:t>
                </w:r>
              </w:p>
            </w:tc>
          </w:tr>
          <w:tr w:rsidR="31C5DAAA" w:rsidTr="31C5DAAA" w14:paraId="20805823">
            <w:trPr>
              <w:trHeight w:val="76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9409ECA" w14:textId="342E95C0">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E245DDC" w14:textId="476041E6">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292929"/>
                    <w:sz w:val="20"/>
                    <w:szCs w:val="20"/>
                    <w:lang w:val="en-US"/>
                  </w:rPr>
                  <w:t xml:space="preserve">The aim was to develop a web-based application to help efficient Search Engine optimization by searching doctor’s, hospital details and doctor's appointments, medical billing, patient's treatment history, diagnostic </w:t>
                </w:r>
                <w:r w:rsidRPr="31C5DAAA" w:rsidR="31C5DAAA">
                  <w:rPr>
                    <w:rFonts w:ascii="Century Gothic" w:hAnsi="Century Gothic" w:eastAsia="Century Gothic" w:cs="Century Gothic"/>
                    <w:b w:val="0"/>
                    <w:bCs w:val="0"/>
                    <w:i w:val="0"/>
                    <w:iCs w:val="0"/>
                    <w:caps w:val="0"/>
                    <w:smallCaps w:val="0"/>
                    <w:color w:val="292929"/>
                    <w:sz w:val="20"/>
                    <w:szCs w:val="20"/>
                    <w:lang w:val="en-US"/>
                  </w:rPr>
                  <w:t>information</w:t>
                </w:r>
                <w:r w:rsidRPr="31C5DAAA" w:rsidR="31C5DAAA">
                  <w:rPr>
                    <w:rFonts w:ascii="Century Gothic" w:hAnsi="Century Gothic" w:eastAsia="Century Gothic" w:cs="Century Gothic"/>
                    <w:b w:val="0"/>
                    <w:bCs w:val="0"/>
                    <w:i w:val="0"/>
                    <w:iCs w:val="0"/>
                    <w:caps w:val="0"/>
                    <w:smallCaps w:val="0"/>
                    <w:color w:val="292929"/>
                    <w:sz w:val="20"/>
                    <w:szCs w:val="20"/>
                    <w:lang w:val="en-US"/>
                  </w:rPr>
                  <w:t xml:space="preserve"> and the administrative activities of a clinic timing.</w:t>
                </w:r>
              </w:p>
            </w:tc>
          </w:tr>
          <w:tr w:rsidR="31C5DAAA" w:rsidTr="31C5DAAA" w14:paraId="494AF55D">
            <w:trPr>
              <w:trHeight w:val="9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59C38E00" w14:textId="3F44B0AE">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3BB564B2" w14:textId="45C27E78">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52E4E200" w14:textId="2E7375E4">
                <w:pPr>
                  <w:pStyle w:val="ListParagraph"/>
                  <w:numPr>
                    <w:ilvl w:val="0"/>
                    <w:numId w:val="19"/>
                  </w:numPr>
                  <w:tabs>
                    <w:tab w:val="left" w:leader="none" w:pos="833"/>
                  </w:tabs>
                  <w:bidi w:val="0"/>
                  <w:spacing w:before="2" w:after="0" w:line="240" w:lineRule="auto"/>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Designed and developed the web forms using MVC using </w:t>
                </w:r>
                <w:r w:rsidRPr="31C5DAAA" w:rsidR="3DCDBC34">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w:t>
                </w: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C#.net.</w:t>
                </w:r>
              </w:p>
              <w:p w:rsidR="31C5DAAA" w:rsidP="31C5DAAA" w:rsidRDefault="31C5DAAA" w14:paraId="5B35DD29" w14:textId="7F3992D4">
                <w:pPr>
                  <w:pStyle w:val="ListParagraph"/>
                  <w:numPr>
                    <w:ilvl w:val="0"/>
                    <w:numId w:val="19"/>
                  </w:numPr>
                  <w:tabs>
                    <w:tab w:val="left" w:leader="none" w:pos="833"/>
                  </w:tabs>
                  <w:bidi w:val="0"/>
                  <w:spacing w:before="2" w:after="0" w:line="232" w:lineRule="exact"/>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Design, Development &amp; Maintenance</w:t>
                </w:r>
              </w:p>
              <w:p w:rsidR="31C5DAAA" w:rsidP="31C5DAAA" w:rsidRDefault="31C5DAAA" w14:paraId="506297B9" w14:textId="74BBEDCD">
                <w:pPr>
                  <w:pStyle w:val="ListParagraph"/>
                  <w:numPr>
                    <w:ilvl w:val="0"/>
                    <w:numId w:val="19"/>
                  </w:numPr>
                  <w:tabs>
                    <w:tab w:val="left" w:leader="none" w:pos="833"/>
                  </w:tabs>
                  <w:bidi w:val="0"/>
                  <w:spacing w:before="0" w:after="0" w:line="232" w:lineRule="exact"/>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Requirement Analysis</w:t>
                </w:r>
              </w:p>
              <w:p w:rsidR="31C5DAAA" w:rsidP="31C5DAAA" w:rsidRDefault="31C5DAAA" w14:paraId="0203878C" w14:textId="425FEB79">
                <w:pPr>
                  <w:tabs>
                    <w:tab w:val="left" w:leader="none" w:pos="833"/>
                  </w:tabs>
                  <w:bidi w:val="0"/>
                  <w:spacing w:before="0" w:after="0" w:line="232" w:lineRule="exact"/>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w:t>
                </w:r>
              </w:p>
              <w:p w:rsidR="31C5DAAA" w:rsidP="31C5DAAA" w:rsidRDefault="31C5DAAA" w14:paraId="7B1CF10E" w14:textId="6CA737B7">
                <w:pPr>
                  <w:tabs>
                    <w:tab w:val="left" w:leader="none" w:pos="720"/>
                  </w:tabs>
                  <w:bidi w:val="0"/>
                  <w:spacing w:before="0" w:after="200" w:line="276" w:lineRule="auto"/>
                  <w:ind w:left="720"/>
                  <w:jc w:val="both"/>
                  <w:rPr>
                    <w:rFonts w:ascii="Century Gothic" w:hAnsi="Century Gothic" w:eastAsia="Century Gothic" w:cs="Century Gothic"/>
                    <w:b w:val="0"/>
                    <w:bCs w:val="0"/>
                    <w:i w:val="0"/>
                    <w:iCs w:val="0"/>
                    <w:sz w:val="20"/>
                    <w:szCs w:val="20"/>
                    <w:lang w:val="en-US"/>
                  </w:rPr>
                </w:pPr>
              </w:p>
            </w:tc>
          </w:tr>
        </w:tbl>
        <w:p w:rsidR="31C5DAAA" w:rsidP="31C5DAAA" w:rsidRDefault="31C5DAAA" w14:paraId="35EBACDB" w14:textId="0BC33170">
          <w:pPr>
            <w:rPr>
              <w:rFonts w:ascii="Anek Devanagari SemiBold" w:hAnsi="Anek Devanagari SemiBold" w:eastAsia="" w:cs="Anek Devanagari SemiBold" w:eastAsiaTheme="majorEastAsia"/>
              <w:b w:val="1"/>
              <w:bCs w:val="1"/>
              <w:caps w:val="1"/>
              <w:color w:val="F15B40"/>
              <w:sz w:val="28"/>
              <w:szCs w:val="28"/>
            </w:rPr>
          </w:pPr>
        </w:p>
      </w:sdtContent>
    </w:sdt>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9B588E" w:rsidTr="059DF2E2" w14:paraId="00EF79CF" w14:textId="77777777">
        <w:tc>
          <w:tcPr>
            <w:tcW w:w="9350" w:type="dxa"/>
            <w:gridSpan w:val="2"/>
            <w:tcMar/>
          </w:tcPr>
          <w:sdt>
            <w:sdtPr>
              <w:rPr>
                <w:rFonts w:ascii="Anek Devanagari SemiBold" w:hAnsi="Anek Devanagari SemiBold" w:cs="Anek Devanagari SemiBold"/>
                <w:color w:val="F15B40"/>
              </w:rPr>
              <w:id w:val="-515462230"/>
              <w:placeholder>
                <w:docPart w:val="6978C379A6A74ED2B6DCE1A792904DD2"/>
              </w:placeholder>
              <w15:appearance w15:val="hidden"/>
            </w:sdtPr>
            <w:sdtEndPr>
              <w:rPr>
                <w:rFonts w:ascii="Anek Devanagari SemiBold" w:hAnsi="Anek Devanagari SemiBold" w:cs="Anek Devanagari SemiBold"/>
                <w:color w:val="F15B40"/>
              </w:rPr>
            </w:sdtEndPr>
            <w:sdtContent>
              <w:p w:rsidRPr="001F57F7" w:rsidR="001F57F7" w:rsidP="001F57F7" w:rsidRDefault="0004394E" w14:paraId="68397FFA" w14:textId="37A6E997">
                <w:pPr>
                  <w:pStyle w:val="Heading1"/>
                  <w:rPr>
                    <w:rFonts w:ascii="Anek Devanagari SemiBold" w:hAnsi="Anek Devanagari SemiBold" w:cs="Anek Devanagari SemiBold"/>
                    <w:color w:val="F15B40"/>
                  </w:rPr>
                </w:pPr>
                <w:r w:rsidRPr="00482827">
                  <w:rPr>
                    <w:rFonts w:ascii="Anek Devanagari SemiBold" w:hAnsi="Anek Devanagari SemiBold" w:cs="Anek Devanagari SemiBold"/>
                    <w:color w:val="F15B40"/>
                    <w:sz w:val="28"/>
                    <w:szCs w:val="36"/>
                  </w:rPr>
                  <w:t>CERTIFICATIONS</w:t>
                </w:r>
              </w:p>
            </w:sdtContent>
          </w:sdt>
        </w:tc>
      </w:tr>
      <w:tr w:rsidR="009B588E" w:rsidTr="059DF2E2" w14:paraId="24088B57" w14:textId="77777777">
        <w:tc>
          <w:tcPr>
            <w:tcW w:w="445" w:type="dxa"/>
            <w:tcMar/>
          </w:tcPr>
          <w:p w:rsidR="009B588E" w:rsidP="008B33BD" w:rsidRDefault="0065061E" w14:paraId="7E20ACEC" w14:textId="77777777">
            <w:sdt>
              <w:sdtPr>
                <w:id w:val="-1641499806"/>
                <w14:checkbox>
                  <w14:checked w14:val="0"/>
                  <w14:checkedState w14:val="2612" w14:font="MS Gothic"/>
                  <w14:uncheckedState w14:val="2610" w14:font="MS Gothic"/>
                </w14:checkbox>
              </w:sdtPr>
              <w:sdtEndPr/>
              <w:sdtContent>
                <w:r w:rsidR="00CB498C">
                  <w:rPr>
                    <w:rFonts w:hint="eastAsia" w:ascii="MS Gothic" w:hAnsi="MS Gothic" w:eastAsia="MS Gothic"/>
                  </w:rPr>
                  <w:t>☐</w:t>
                </w:r>
              </w:sdtContent>
            </w:sdt>
          </w:p>
        </w:tc>
        <w:tc>
          <w:tcPr>
            <w:tcW w:w="8905" w:type="dxa"/>
            <w:tcBorders>
              <w:bottom w:val="single" w:color="E99D93" w:themeColor="accent6" w:sz="4" w:space="0"/>
            </w:tcBorders>
            <w:tcMar/>
          </w:tcPr>
          <w:p w:rsidR="009B588E" w:rsidP="059DF2E2" w:rsidRDefault="0065061E" w14:paraId="4696D8D0" w14:textId="2327C233">
            <w:pPr>
              <w:pStyle w:val="Normal"/>
            </w:pPr>
            <w:sdt>
              <w:sdtPr>
                <w:id w:val="-897740501"/>
                <w15:appearance w15:val="hidden"/>
                <w:placeholder>
                  <w:docPart w:val="CDF4D20E74034DB3A741F934F1BF8964"/>
                </w:placeholder>
              </w:sdtPr>
              <w:sdtContent>
                <w:r w:rsidR="37D91408">
                  <w:rPr/>
                  <w:t xml:space="preserve">ISO 27001 </w:t>
                </w:r>
                <w:r w:rsidR="78C7B898">
                  <w:rPr/>
                  <w:t>Training Certification.</w:t>
                </w:r>
              </w:sdtContent>
            </w:sdt>
          </w:p>
        </w:tc>
      </w:tr>
    </w:tbl>
    <w:p w:rsidR="009B588E" w:rsidP="008B33BD" w:rsidRDefault="009B588E" w14:paraId="2FD9BAEC" w14:textId="77777777"/>
    <w:p w:rsidR="00A92B24" w:rsidP="008B33BD" w:rsidRDefault="00A92B24" w14:paraId="55ED0589" w14:textId="77777777"/>
    <w:p w:rsidR="00A92B24" w:rsidP="008B33BD" w:rsidRDefault="00A92B24" w14:paraId="4BE5738E" w14:textId="781ED9C7">
      <w:pPr>
        <w:rPr>
          <w:rFonts w:ascii="Anek Devanagari SemiBold" w:hAnsi="Anek Devanagari SemiBold" w:cs="Anek Devanagari SemiBold" w:eastAsiaTheme="majorEastAsia"/>
          <w:b/>
          <w:bCs/>
          <w:caps/>
          <w:color w:val="F15B40"/>
          <w:spacing w:val="20"/>
          <w:sz w:val="28"/>
          <w:szCs w:val="36"/>
        </w:rPr>
      </w:pPr>
      <w:r w:rsidRPr="00A92B24">
        <w:rPr>
          <w:rFonts w:ascii="Anek Devanagari SemiBold" w:hAnsi="Anek Devanagari SemiBold" w:cs="Anek Devanagari SemiBold" w:eastAsiaTheme="majorEastAsia"/>
          <w:b/>
          <w:bCs/>
          <w:caps/>
          <w:color w:val="F15B40"/>
          <w:spacing w:val="20"/>
          <w:sz w:val="28"/>
          <w:szCs w:val="36"/>
        </w:rPr>
        <w:t xml:space="preserve">Professional </w:t>
      </w:r>
      <w:r>
        <w:rPr>
          <w:rFonts w:ascii="Anek Devanagari SemiBold" w:hAnsi="Anek Devanagari SemiBold" w:cs="Anek Devanagari SemiBold" w:eastAsiaTheme="majorEastAsia"/>
          <w:b/>
          <w:bCs/>
          <w:caps/>
          <w:color w:val="F15B40"/>
          <w:spacing w:val="20"/>
          <w:sz w:val="28"/>
          <w:szCs w:val="36"/>
        </w:rPr>
        <w:t>Awards</w:t>
      </w:r>
      <w:r w:rsidRPr="00A92B24">
        <w:rPr>
          <w:rFonts w:ascii="Anek Devanagari SemiBold" w:hAnsi="Anek Devanagari SemiBold" w:cs="Anek Devanagari SemiBold" w:eastAsiaTheme="majorEastAsia"/>
          <w:b/>
          <w:bCs/>
          <w:caps/>
          <w:color w:val="F15B40"/>
          <w:spacing w:val="20"/>
          <w:sz w:val="28"/>
          <w:szCs w:val="36"/>
        </w:rPr>
        <w:t xml:space="preserve"> / Achievements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A92B24" w:rsidTr="059DF2E2" w14:paraId="66258D8D" w14:textId="77777777">
        <w:tc>
          <w:tcPr>
            <w:tcW w:w="445" w:type="dxa"/>
            <w:tcMar/>
          </w:tcPr>
          <w:p w:rsidR="00A92B24" w:rsidP="008C007C" w:rsidRDefault="0065061E" w14:paraId="6E401759" w14:textId="43F78AED">
            <w:sdt>
              <w:sdtPr>
                <w:id w:val="1269885849"/>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8905" w:type="dxa"/>
            <w:tcBorders>
              <w:bottom w:val="single" w:color="E99D93" w:themeColor="accent6" w:sz="4" w:space="0"/>
            </w:tcBorders>
            <w:tcMar/>
          </w:tcPr>
          <w:p w:rsidR="00A92B24" w:rsidP="008C007C" w:rsidRDefault="0065061E" w14:paraId="2BCCAD6A" w14:textId="26E9CF94">
            <w:sdt>
              <w:sdtPr>
                <w:id w:val="-1451392776"/>
                <w:placeholder>
                  <w:docPart w:val="CC71A95ADC1A4184A45859E43C892722"/>
                </w:placeholder>
                <w15:appearance w15:val="hidden"/>
              </w:sdtPr>
              <w:sdtEndPr/>
              <w:sdtContent>
                <w:r w:rsidR="31DC4A7A">
                  <w:t>H</w:t>
                </w:r>
                <w:r w:rsidR="189429E1">
                  <w:t xml:space="preserve">ighest sale of product application </w:t>
                </w:r>
              </w:sdtContent>
            </w:sdt>
          </w:p>
        </w:tc>
      </w:tr>
    </w:tbl>
    <w:p w:rsidRPr="00A92B24" w:rsidR="00A92B24" w:rsidP="008B33BD" w:rsidRDefault="00A92B24" w14:paraId="3CF68D32" w14:textId="77777777">
      <w:pPr>
        <w:rPr>
          <w:rFonts w:ascii="Anek Devanagari SemiBold" w:hAnsi="Anek Devanagari SemiBold" w:cs="Anek Devanagari SemiBold" w:eastAsiaTheme="majorEastAsia"/>
          <w:b/>
          <w:bCs/>
          <w:caps/>
          <w:color w:val="F15B40"/>
          <w:spacing w:val="20"/>
          <w:sz w:val="28"/>
          <w:szCs w:val="36"/>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9B588E" w:rsidTr="21BEF1F9" w14:paraId="392D088D" w14:textId="77777777">
        <w:tc>
          <w:tcPr>
            <w:tcW w:w="9350" w:type="dxa"/>
            <w:gridSpan w:val="2"/>
          </w:tcPr>
          <w:p w:rsidR="009B588E" w:rsidP="009B588E" w:rsidRDefault="0065061E" w14:paraId="4EE4C381" w14:textId="5C79D7F5">
            <w:pPr>
              <w:pStyle w:val="Heading1"/>
            </w:pPr>
            <w:sdt>
              <w:sdtPr>
                <w:rPr>
                  <w:color w:val="F15B40"/>
                </w:rPr>
                <w:id w:val="-1956167511"/>
                <w:placeholder>
                  <w:docPart w:val="448AAAF796934D73A117AD5764505965"/>
                </w:placeholder>
                <w15:appearance w15:val="hidden"/>
              </w:sdtPr>
              <w:sdtEndPr/>
              <w:sdtContent>
                <w:r w:rsidRPr="00482827" w:rsidR="0004394E">
                  <w:rPr>
                    <w:rFonts w:ascii="Anek Devanagari SemiBold" w:hAnsi="Anek Devanagari SemiBold" w:cs="Anek Devanagari SemiBold"/>
                    <w:color w:val="F15B40"/>
                    <w:sz w:val="28"/>
                    <w:szCs w:val="36"/>
                  </w:rPr>
                  <w:t>Educational Qualifications</w:t>
                </w:r>
              </w:sdtContent>
            </w:sdt>
            <w:r w:rsidR="00E342DA">
              <w:t xml:space="preserve"> </w:t>
            </w:r>
          </w:p>
        </w:tc>
      </w:tr>
      <w:tr w:rsidR="009B588E" w:rsidTr="21BEF1F9" w14:paraId="4132DFD2" w14:textId="77777777">
        <w:tc>
          <w:tcPr>
            <w:tcW w:w="445" w:type="dxa"/>
          </w:tcPr>
          <w:p w:rsidR="009B588E" w:rsidP="008B33BD" w:rsidRDefault="0065061E" w14:paraId="0FADD727" w14:textId="5647F080">
            <w:sdt>
              <w:sdtPr>
                <w:id w:val="1557816689"/>
                <w14:checkbox>
                  <w14:checked w14:val="1"/>
                  <w14:checkedState w14:val="2612" w14:font="MS Gothic"/>
                  <w14:uncheckedState w14:val="2610" w14:font="MS Gothic"/>
                </w14:checkbox>
              </w:sdtPr>
              <w:sdtEndPr/>
              <w:sdtContent>
                <w:r w:rsidR="00441797">
                  <w:rPr>
                    <w:rFonts w:hint="eastAsia" w:ascii="MS Gothic" w:hAnsi="MS Gothic" w:eastAsia="MS Gothic"/>
                  </w:rPr>
                  <w:t>☒</w:t>
                </w:r>
              </w:sdtContent>
            </w:sdt>
          </w:p>
        </w:tc>
        <w:tc>
          <w:tcPr>
            <w:tcW w:w="8905" w:type="dxa"/>
            <w:tcBorders>
              <w:bottom w:val="single" w:color="E99D93" w:themeColor="accent6" w:sz="4" w:space="0"/>
            </w:tcBorders>
          </w:tcPr>
          <w:p w:rsidR="009B588E" w:rsidP="00482827" w:rsidRDefault="00482827" w14:paraId="1B23A30D" w14:textId="1B8F3218">
            <w:pPr>
              <w:spacing w:before="0" w:after="13" w:line="249" w:lineRule="auto"/>
            </w:pPr>
            <w:r w:rsidRPr="21BEF1F9">
              <w:rPr>
                <w:b/>
                <w:bCs/>
              </w:rPr>
              <w:t>B.Tech</w:t>
            </w:r>
            <w:r>
              <w:t xml:space="preserve"> from </w:t>
            </w:r>
            <w:r w:rsidR="003E7A4B">
              <w:t>FET RBS college</w:t>
            </w:r>
            <w:r>
              <w:t xml:space="preserve"> </w:t>
            </w:r>
            <w:r w:rsidR="003E7A4B">
              <w:t xml:space="preserve">Uttar Pradesh Technical </w:t>
            </w:r>
            <w:r>
              <w:t xml:space="preserve">University, </w:t>
            </w:r>
            <w:r w:rsidR="003E7A4B">
              <w:t>Lucknow</w:t>
            </w:r>
            <w:r w:rsidR="66260FF0">
              <w:t>-2006</w:t>
            </w:r>
          </w:p>
        </w:tc>
      </w:tr>
      <w:tr w:rsidR="009B588E" w:rsidTr="21BEF1F9" w14:paraId="01735CB2" w14:textId="77777777">
        <w:tc>
          <w:tcPr>
            <w:tcW w:w="445" w:type="dxa"/>
          </w:tcPr>
          <w:p w:rsidR="009B588E" w:rsidP="008B33BD" w:rsidRDefault="0065061E" w14:paraId="57C15AAC" w14:textId="205361E5">
            <w:sdt>
              <w:sdtPr>
                <w:id w:val="-611898348"/>
                <w14:checkbox>
                  <w14:checked w14:val="1"/>
                  <w14:checkedState w14:val="2612" w14:font="MS Gothic"/>
                  <w14:uncheckedState w14:val="2610" w14:font="MS Gothic"/>
                </w14:checkbox>
              </w:sdtPr>
              <w:sdtEndPr/>
              <w:sdtContent>
                <w:r w:rsidR="00441797">
                  <w:rPr>
                    <w:rFonts w:hint="eastAsia" w:ascii="MS Gothic" w:hAnsi="MS Gothic" w:eastAsia="MS Gothic"/>
                  </w:rPr>
                  <w:t>☒</w:t>
                </w:r>
              </w:sdtContent>
            </w:sdt>
          </w:p>
        </w:tc>
        <w:tc>
          <w:tcPr>
            <w:tcW w:w="8905" w:type="dxa"/>
            <w:tcBorders>
              <w:top w:val="single" w:color="E99D93" w:themeColor="accent6" w:sz="4" w:space="0"/>
              <w:bottom w:val="single" w:color="E99D93" w:themeColor="accent6" w:sz="4" w:space="0"/>
            </w:tcBorders>
          </w:tcPr>
          <w:p w:rsidR="009B588E" w:rsidP="00482827" w:rsidRDefault="00482827" w14:paraId="2FC05B17" w14:textId="172D4A88">
            <w:pPr>
              <w:spacing w:before="0" w:after="13" w:line="249" w:lineRule="auto"/>
            </w:pPr>
            <w:r>
              <w:rPr>
                <w:b/>
              </w:rPr>
              <w:t xml:space="preserve">Intermediate </w:t>
            </w:r>
            <w:r>
              <w:t xml:space="preserve">from </w:t>
            </w:r>
            <w:r w:rsidR="003E7A4B">
              <w:t>Holy public school CBSE Board</w:t>
            </w:r>
            <w:r>
              <w:t xml:space="preserve"> – 20</w:t>
            </w:r>
            <w:r w:rsidR="003E7A4B">
              <w:t>02</w:t>
            </w:r>
            <w:r>
              <w:t>.</w:t>
            </w:r>
          </w:p>
        </w:tc>
      </w:tr>
      <w:tr w:rsidR="009B588E" w:rsidTr="21BEF1F9" w14:paraId="40D96319" w14:textId="77777777">
        <w:tc>
          <w:tcPr>
            <w:tcW w:w="445" w:type="dxa"/>
          </w:tcPr>
          <w:p w:rsidR="009B588E" w:rsidP="008B33BD" w:rsidRDefault="0065061E" w14:paraId="41B7DC40" w14:textId="45A1E663">
            <w:sdt>
              <w:sdtPr>
                <w:id w:val="-1959092794"/>
                <w14:checkbox>
                  <w14:checked w14:val="1"/>
                  <w14:checkedState w14:val="2612" w14:font="MS Gothic"/>
                  <w14:uncheckedState w14:val="2610" w14:font="MS Gothic"/>
                </w14:checkbox>
              </w:sdtPr>
              <w:sdtEndPr/>
              <w:sdtContent>
                <w:r w:rsidR="00441797">
                  <w:rPr>
                    <w:rFonts w:hint="eastAsia" w:ascii="MS Gothic" w:hAnsi="MS Gothic" w:eastAsia="MS Gothic"/>
                  </w:rPr>
                  <w:t>☒</w:t>
                </w:r>
              </w:sdtContent>
            </w:sdt>
          </w:p>
        </w:tc>
        <w:tc>
          <w:tcPr>
            <w:tcW w:w="8905" w:type="dxa"/>
            <w:tcBorders>
              <w:top w:val="single" w:color="E99D93" w:themeColor="accent6" w:sz="4" w:space="0"/>
              <w:bottom w:val="single" w:color="E99D93" w:themeColor="accent6" w:sz="4" w:space="0"/>
            </w:tcBorders>
          </w:tcPr>
          <w:p w:rsidR="009B588E" w:rsidP="00482827" w:rsidRDefault="00482827" w14:paraId="458956F2" w14:textId="03F6B70B">
            <w:pPr>
              <w:spacing w:before="0" w:after="13" w:line="249" w:lineRule="auto"/>
            </w:pPr>
            <w:r w:rsidRPr="21BEF1F9">
              <w:rPr>
                <w:b/>
                <w:bCs/>
              </w:rPr>
              <w:t>High School</w:t>
            </w:r>
            <w:r>
              <w:t xml:space="preserve"> from </w:t>
            </w:r>
            <w:r w:rsidR="003E7A4B">
              <w:t xml:space="preserve">Holy </w:t>
            </w:r>
            <w:r w:rsidR="77F16B11">
              <w:t>Public-School CBSE</w:t>
            </w:r>
            <w:r w:rsidR="003E7A4B">
              <w:t xml:space="preserve"> Board</w:t>
            </w:r>
            <w:r>
              <w:t xml:space="preserve"> – 20</w:t>
            </w:r>
            <w:r w:rsidR="003E7A4B">
              <w:t>00</w:t>
            </w:r>
            <w:r>
              <w:t>.</w:t>
            </w:r>
          </w:p>
        </w:tc>
      </w:tr>
    </w:tbl>
    <w:p w:rsidR="001232C8" w:rsidP="00635A59" w:rsidRDefault="001232C8" w14:paraId="450CB5FF" w14:textId="77777777"/>
    <w:p w:rsidRPr="00635A59" w:rsidR="00A92B24" w:rsidP="74B8DFC3" w:rsidRDefault="00A92B24" w14:paraId="7F31A76B" w14:textId="53355D31">
      <w:pPr>
        <w:pStyle w:val="Normal"/>
        <w:rPr>
          <w:rFonts w:ascii="Anek Devanagari SemiBold" w:hAnsi="Anek Devanagari SemiBold" w:eastAsia="" w:cs="Anek Devanagari SemiBold" w:eastAsiaTheme="majorEastAsia"/>
          <w:b w:val="1"/>
          <w:bCs w:val="1"/>
          <w:caps w:val="1"/>
          <w:color w:val="F15B40"/>
          <w:sz w:val="28"/>
          <w:szCs w:val="28"/>
        </w:rPr>
      </w:pPr>
    </w:p>
    <w:sectPr w:rsidRPr="00635A59" w:rsidR="00A92B24" w:rsidSect="0000117B">
      <w:headerReference w:type="default" r:id="rId12"/>
      <w:footerReference w:type="default" r:id="rId13"/>
      <w:pgSz w:w="12240" w:h="15840" w:orient="portrait" w:code="1"/>
      <w:pgMar w:top="1009" w:right="1440" w:bottom="720" w:left="1440"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061E" w:rsidP="0058680F" w:rsidRDefault="0065061E" w14:paraId="0CF81938" w14:textId="77777777">
      <w:r>
        <w:separator/>
      </w:r>
    </w:p>
  </w:endnote>
  <w:endnote w:type="continuationSeparator" w:id="0">
    <w:p w:rsidR="0065061E" w:rsidP="0058680F" w:rsidRDefault="0065061E" w14:paraId="11979B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Anek Devanagari">
    <w:altName w:val="Mangal"/>
    <w:charset w:val="00"/>
    <w:family w:val="auto"/>
    <w:pitch w:val="variable"/>
    <w:sig w:usb0="80008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910352868"/>
      <w:docPartObj>
        <w:docPartGallery w:val="Page Numbers (Bottom of Page)"/>
        <w:docPartUnique/>
      </w:docPartObj>
    </w:sdtPr>
    <w:sdtEndPr>
      <w:rPr>
        <w:b/>
        <w:bCs/>
        <w:color w:val="7F7F7F" w:themeColor="background1" w:themeShade="7F"/>
        <w:spacing w:val="60"/>
      </w:rPr>
    </w:sdtEndPr>
    <w:sdtContent>
      <w:p w:rsidR="0069300D" w:rsidRDefault="0069300D" w14:paraId="61DC7035" w14:textId="5167EDFB">
        <w:pPr>
          <w:pStyle w:val="Footer"/>
          <w:pBdr>
            <w:top w:val="single" w:color="D9D9D9" w:themeColor="background1" w:themeShade="D9" w:sz="4" w:space="1"/>
          </w:pBdr>
          <w:rPr>
            <w:b w:val="0"/>
            <w:bCs/>
          </w:rPr>
        </w:pPr>
        <w:r>
          <w:rPr>
            <w:b w:val="0"/>
          </w:rPr>
          <w:fldChar w:fldCharType="begin"/>
        </w:r>
        <w:r>
          <w:instrText xml:space="preserve"> PAGE   \* MERGEFORMAT </w:instrText>
        </w:r>
        <w:r>
          <w:rPr>
            <w:b w:val="0"/>
          </w:rPr>
          <w:fldChar w:fldCharType="separate"/>
        </w:r>
        <w:r>
          <w:rPr>
            <w:bCs/>
            <w:noProof/>
          </w:rPr>
          <w:t>2</w:t>
        </w:r>
        <w:r>
          <w:rPr>
            <w:b w:val="0"/>
            <w:bCs/>
            <w:noProof/>
          </w:rPr>
          <w:fldChar w:fldCharType="end"/>
        </w:r>
        <w:r>
          <w:rPr>
            <w:bCs/>
          </w:rPr>
          <w:t xml:space="preserve"> | </w:t>
        </w:r>
        <w:r>
          <w:rPr>
            <w:color w:val="7F7F7F" w:themeColor="background1" w:themeShade="7F"/>
            <w:spacing w:val="60"/>
          </w:rPr>
          <w:t>Page</w:t>
        </w:r>
      </w:p>
    </w:sdtContent>
  </w:sdt>
  <w:p w:rsidR="00350D53" w:rsidP="00350D53" w:rsidRDefault="00350D53" w14:paraId="1B42F399" w14:textId="7E2B655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061E" w:rsidP="0058680F" w:rsidRDefault="0065061E" w14:paraId="5D812024" w14:textId="77777777">
      <w:r>
        <w:separator/>
      </w:r>
    </w:p>
  </w:footnote>
  <w:footnote w:type="continuationSeparator" w:id="0">
    <w:p w:rsidR="0065061E" w:rsidP="0058680F" w:rsidRDefault="0065061E" w14:paraId="492E3F3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9300D" w:rsidRDefault="0069300D" w14:paraId="5254C7B8" w14:textId="21B3C4C5">
    <w:pPr>
      <w:pStyle w:val="Header"/>
    </w:pPr>
    <w:r>
      <w:rPr>
        <w:noProof/>
      </w:rPr>
      <w:drawing>
        <wp:anchor distT="0" distB="0" distL="114300" distR="114300" simplePos="0" relativeHeight="251659264" behindDoc="1" locked="0" layoutInCell="1" allowOverlap="1" wp14:anchorId="08906F38" wp14:editId="46E1177D">
          <wp:simplePos x="0" y="0"/>
          <wp:positionH relativeFrom="column">
            <wp:posOffset>4998720</wp:posOffset>
          </wp:positionH>
          <wp:positionV relativeFrom="paragraph">
            <wp:posOffset>-412115</wp:posOffset>
          </wp:positionV>
          <wp:extent cx="1838960" cy="601788"/>
          <wp:effectExtent l="0" t="0" r="0" b="8255"/>
          <wp:wrapNone/>
          <wp:docPr id="185329298" name="Picture 1" descr="A blue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298" name="Picture 1" descr="A blue text on a white background&#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844972" cy="60375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int2:observations>
    <int2:textHash int2:hashCode="hScRAi1myCEmrf" int2:id="kZQVoZUZ">
      <int2:state int2:type="spell" int2:value="Rejected"/>
    </int2:textHash>
    <int2:textHash int2:hashCode="UT+cwtnvrhsJeh" int2:id="ZpB3seEv">
      <int2:state int2:type="spell" int2:value="Rejected"/>
    </int2:textHash>
    <int2:textHash int2:hashCode="lKBCbo0yA9pUaM" int2:id="HuofMkh9">
      <int2:state int2:type="spell" int2:value="Rejected"/>
    </int2:textHash>
    <int2:textHash int2:hashCode="4HQTjUWwSUlmuF" int2:id="gQmDRQji">
      <int2:state int2:type="spell" int2:value="Rejected"/>
    </int2:textHash>
    <int2:textHash int2:hashCode="ZLK20Sv+S6rn2t" int2:id="8c5kJfKj">
      <int2:state int2:type="spell" int2:value="Rejected"/>
    </int2:textHash>
    <int2:textHash int2:hashCode="za49l/pmZYUYaH" int2:id="YXP0dXuK">
      <int2:state int2:type="spell" int2:value="Rejected"/>
    </int2:textHash>
    <int2:textHash int2:hashCode="ApUUIbw6n4uMPW" int2:id="OB3hPCEI">
      <int2:state int2:type="spell" int2:value="Rejected"/>
    </int2:textHash>
    <int2:bookmark int2:bookmarkName="_Int_ehHJk055" int2:invalidationBookmarkName="" int2:hashCode="gIje0bGqW0dMl4" int2:id="NuJUr02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2b602078"/>
    <w:multiLevelType xmlns:w="http://schemas.openxmlformats.org/wordprocessingml/2006/main" w:val="hybridMultilevel"/>
    <w:lvl xmlns:w="http://schemas.openxmlformats.org/wordprocessingml/2006/main" w:ilvl="0">
      <w:numFmt w:val="bullet"/>
      <w:lvlText w:val=""/>
      <w:lvlJc w:val="left"/>
      <w:pPr>
        <w:ind w:left="833"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90bdde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0D2F0C"/>
    <w:multiLevelType w:val="hybridMultilevel"/>
    <w:tmpl w:val="1C5AEA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936E49"/>
    <w:multiLevelType w:val="hybridMultilevel"/>
    <w:tmpl w:val="4D7AB528"/>
    <w:lvl w:ilvl="0" w:tplc="42AC21EA">
      <w:start w:val="1"/>
      <w:numFmt w:val="bullet"/>
      <w:lvlText w:val="•"/>
      <w:lvlJc w:val="left"/>
      <w:pPr>
        <w:ind w:left="7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B980BCE">
      <w:start w:val="1"/>
      <w:numFmt w:val="bullet"/>
      <w:lvlText w:val="o"/>
      <w:lvlJc w:val="left"/>
      <w:pPr>
        <w:ind w:left="23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2C925B8E">
      <w:start w:val="1"/>
      <w:numFmt w:val="bullet"/>
      <w:lvlText w:val="▪"/>
      <w:lvlJc w:val="left"/>
      <w:pPr>
        <w:ind w:left="30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68A5C0C">
      <w:start w:val="1"/>
      <w:numFmt w:val="bullet"/>
      <w:lvlText w:val="•"/>
      <w:lvlJc w:val="left"/>
      <w:pPr>
        <w:ind w:left="374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ACA27938">
      <w:start w:val="1"/>
      <w:numFmt w:val="bullet"/>
      <w:lvlText w:val="o"/>
      <w:lvlJc w:val="left"/>
      <w:pPr>
        <w:ind w:left="44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970C734">
      <w:start w:val="1"/>
      <w:numFmt w:val="bullet"/>
      <w:lvlText w:val="▪"/>
      <w:lvlJc w:val="left"/>
      <w:pPr>
        <w:ind w:left="51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B3A9FF0">
      <w:start w:val="1"/>
      <w:numFmt w:val="bullet"/>
      <w:lvlText w:val="•"/>
      <w:lvlJc w:val="left"/>
      <w:pPr>
        <w:ind w:left="590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526A778">
      <w:start w:val="1"/>
      <w:numFmt w:val="bullet"/>
      <w:lvlText w:val="o"/>
      <w:lvlJc w:val="left"/>
      <w:pPr>
        <w:ind w:left="66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A44FFCA">
      <w:start w:val="1"/>
      <w:numFmt w:val="bullet"/>
      <w:lvlText w:val="▪"/>
      <w:lvlJc w:val="left"/>
      <w:pPr>
        <w:ind w:left="73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2BB56BA5"/>
    <w:multiLevelType w:val="hybridMultilevel"/>
    <w:tmpl w:val="E034E08C"/>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3601931"/>
    <w:multiLevelType w:val="hybridMultilevel"/>
    <w:tmpl w:val="B26087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EC13B97"/>
    <w:multiLevelType w:val="hybridMultilevel"/>
    <w:tmpl w:val="20D6194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A5734AE"/>
    <w:multiLevelType w:val="hybridMultilevel"/>
    <w:tmpl w:val="49FCB5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C290C35"/>
    <w:multiLevelType w:val="hybridMultilevel"/>
    <w:tmpl w:val="DA603B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22C2922"/>
    <w:multiLevelType w:val="hybridMultilevel"/>
    <w:tmpl w:val="68027006"/>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5585C26"/>
    <w:multiLevelType w:val="hybridMultilevel"/>
    <w:tmpl w:val="CE38D3A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Times New Roman"/>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Times New Roman"/>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Times New Roman"/>
      </w:rPr>
    </w:lvl>
    <w:lvl w:ilvl="8" w:tplc="40090005">
      <w:start w:val="1"/>
      <w:numFmt w:val="bullet"/>
      <w:lvlText w:val=""/>
      <w:lvlJc w:val="left"/>
      <w:pPr>
        <w:ind w:left="6480" w:hanging="360"/>
      </w:pPr>
      <w:rPr>
        <w:rFonts w:hint="default" w:ascii="Wingdings" w:hAnsi="Wingdings"/>
      </w:rPr>
    </w:lvl>
  </w:abstractNum>
  <w:abstractNum w:abstractNumId="9" w15:restartNumberingAfterBreak="0">
    <w:nsid w:val="55E443A4"/>
    <w:multiLevelType w:val="hybridMultilevel"/>
    <w:tmpl w:val="74381E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7924E5B"/>
    <w:multiLevelType w:val="hybridMultilevel"/>
    <w:tmpl w:val="9D741B84"/>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A0835BD"/>
    <w:multiLevelType w:val="hybridMultilevel"/>
    <w:tmpl w:val="AD065A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D572895"/>
    <w:multiLevelType w:val="hybridMultilevel"/>
    <w:tmpl w:val="0922C31A"/>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E2A2A30"/>
    <w:multiLevelType w:val="hybridMultilevel"/>
    <w:tmpl w:val="51B05C5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17A5CC3"/>
    <w:multiLevelType w:val="hybridMultilevel"/>
    <w:tmpl w:val="DE8657E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A2010EA"/>
    <w:multiLevelType w:val="hybridMultilevel"/>
    <w:tmpl w:val="10F60F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71511386"/>
    <w:multiLevelType w:val="hybridMultilevel"/>
    <w:tmpl w:val="6810B3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9">
    <w:abstractNumId w:val="18"/>
  </w:num>
  <w:num w:numId="18">
    <w:abstractNumId w:val="17"/>
  </w:num>
  <w:num w:numId="1" w16cid:durableId="839540833">
    <w:abstractNumId w:val="11"/>
  </w:num>
  <w:num w:numId="2" w16cid:durableId="680739714">
    <w:abstractNumId w:val="0"/>
  </w:num>
  <w:num w:numId="3" w16cid:durableId="1067648914">
    <w:abstractNumId w:val="6"/>
  </w:num>
  <w:num w:numId="4" w16cid:durableId="31003919">
    <w:abstractNumId w:val="9"/>
  </w:num>
  <w:num w:numId="5" w16cid:durableId="1298730118">
    <w:abstractNumId w:val="3"/>
  </w:num>
  <w:num w:numId="6" w16cid:durableId="1453942457">
    <w:abstractNumId w:val="4"/>
  </w:num>
  <w:num w:numId="7" w16cid:durableId="187253615">
    <w:abstractNumId w:val="5"/>
  </w:num>
  <w:num w:numId="8" w16cid:durableId="522666686">
    <w:abstractNumId w:val="13"/>
  </w:num>
  <w:num w:numId="9" w16cid:durableId="836001804">
    <w:abstractNumId w:val="14"/>
  </w:num>
  <w:num w:numId="10" w16cid:durableId="1400397966">
    <w:abstractNumId w:val="10"/>
  </w:num>
  <w:num w:numId="11" w16cid:durableId="1176379334">
    <w:abstractNumId w:val="2"/>
  </w:num>
  <w:num w:numId="12" w16cid:durableId="203755675">
    <w:abstractNumId w:val="7"/>
  </w:num>
  <w:num w:numId="13" w16cid:durableId="235940992">
    <w:abstractNumId w:val="12"/>
  </w:num>
  <w:num w:numId="14" w16cid:durableId="1243099263">
    <w:abstractNumId w:val="8"/>
  </w:num>
  <w:num w:numId="15" w16cid:durableId="626199810">
    <w:abstractNumId w:val="1"/>
  </w:num>
  <w:num w:numId="16" w16cid:durableId="1974480183">
    <w:abstractNumId w:val="16"/>
  </w:num>
  <w:num w:numId="17" w16cid:durableId="2436142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4F"/>
    <w:rsid w:val="0000117B"/>
    <w:rsid w:val="000069FB"/>
    <w:rsid w:val="00021982"/>
    <w:rsid w:val="0004394E"/>
    <w:rsid w:val="000B30FB"/>
    <w:rsid w:val="000B4E5F"/>
    <w:rsid w:val="000B4F6F"/>
    <w:rsid w:val="000B7543"/>
    <w:rsid w:val="00104E31"/>
    <w:rsid w:val="0011216F"/>
    <w:rsid w:val="00122C76"/>
    <w:rsid w:val="001232C8"/>
    <w:rsid w:val="00123C6D"/>
    <w:rsid w:val="00130678"/>
    <w:rsid w:val="00135271"/>
    <w:rsid w:val="00153445"/>
    <w:rsid w:val="00166E62"/>
    <w:rsid w:val="001846B2"/>
    <w:rsid w:val="001A0A4B"/>
    <w:rsid w:val="001A5219"/>
    <w:rsid w:val="001A5CC9"/>
    <w:rsid w:val="001B4863"/>
    <w:rsid w:val="001C4DBE"/>
    <w:rsid w:val="001E6F85"/>
    <w:rsid w:val="001F57F7"/>
    <w:rsid w:val="00233D8A"/>
    <w:rsid w:val="00237CC7"/>
    <w:rsid w:val="00243A0A"/>
    <w:rsid w:val="0027145F"/>
    <w:rsid w:val="0028182B"/>
    <w:rsid w:val="0029531E"/>
    <w:rsid w:val="002A103F"/>
    <w:rsid w:val="002D617B"/>
    <w:rsid w:val="002E27E8"/>
    <w:rsid w:val="003033F2"/>
    <w:rsid w:val="00314AB7"/>
    <w:rsid w:val="00316161"/>
    <w:rsid w:val="003428EC"/>
    <w:rsid w:val="00350D53"/>
    <w:rsid w:val="003802C7"/>
    <w:rsid w:val="003A2812"/>
    <w:rsid w:val="003B4002"/>
    <w:rsid w:val="003C4957"/>
    <w:rsid w:val="003D1CD0"/>
    <w:rsid w:val="003D4678"/>
    <w:rsid w:val="003D4D40"/>
    <w:rsid w:val="003E35DA"/>
    <w:rsid w:val="003E7A4B"/>
    <w:rsid w:val="003F6EB6"/>
    <w:rsid w:val="003F7541"/>
    <w:rsid w:val="0043632A"/>
    <w:rsid w:val="00441797"/>
    <w:rsid w:val="00445B76"/>
    <w:rsid w:val="00456CF8"/>
    <w:rsid w:val="00482827"/>
    <w:rsid w:val="004918A6"/>
    <w:rsid w:val="004967F9"/>
    <w:rsid w:val="004A58D2"/>
    <w:rsid w:val="004A5DC4"/>
    <w:rsid w:val="004B6355"/>
    <w:rsid w:val="004F2F18"/>
    <w:rsid w:val="004F2F32"/>
    <w:rsid w:val="004F38EC"/>
    <w:rsid w:val="00503DCB"/>
    <w:rsid w:val="00510F45"/>
    <w:rsid w:val="005265ED"/>
    <w:rsid w:val="0053523F"/>
    <w:rsid w:val="00536761"/>
    <w:rsid w:val="005378E9"/>
    <w:rsid w:val="00546A3B"/>
    <w:rsid w:val="0055694F"/>
    <w:rsid w:val="00557B53"/>
    <w:rsid w:val="00571D28"/>
    <w:rsid w:val="00572C85"/>
    <w:rsid w:val="0058680F"/>
    <w:rsid w:val="005927CC"/>
    <w:rsid w:val="005A18DF"/>
    <w:rsid w:val="005D308C"/>
    <w:rsid w:val="005D39DC"/>
    <w:rsid w:val="005F4203"/>
    <w:rsid w:val="0060304D"/>
    <w:rsid w:val="006273E3"/>
    <w:rsid w:val="0063233B"/>
    <w:rsid w:val="00635A59"/>
    <w:rsid w:val="0065061E"/>
    <w:rsid w:val="0065319E"/>
    <w:rsid w:val="00682DF1"/>
    <w:rsid w:val="00685458"/>
    <w:rsid w:val="0069300D"/>
    <w:rsid w:val="00695361"/>
    <w:rsid w:val="00696D04"/>
    <w:rsid w:val="006A6B69"/>
    <w:rsid w:val="006C5197"/>
    <w:rsid w:val="006D6E83"/>
    <w:rsid w:val="006E26E6"/>
    <w:rsid w:val="00733643"/>
    <w:rsid w:val="007421AA"/>
    <w:rsid w:val="00744152"/>
    <w:rsid w:val="00755AF9"/>
    <w:rsid w:val="007628D7"/>
    <w:rsid w:val="007854EA"/>
    <w:rsid w:val="00792C53"/>
    <w:rsid w:val="00792D9A"/>
    <w:rsid w:val="007D7966"/>
    <w:rsid w:val="007E00CC"/>
    <w:rsid w:val="007F13F3"/>
    <w:rsid w:val="007F2228"/>
    <w:rsid w:val="00811D14"/>
    <w:rsid w:val="00822680"/>
    <w:rsid w:val="00836A25"/>
    <w:rsid w:val="00851766"/>
    <w:rsid w:val="008A5B25"/>
    <w:rsid w:val="008B32F1"/>
    <w:rsid w:val="008B33BD"/>
    <w:rsid w:val="008B4AB9"/>
    <w:rsid w:val="008B58E1"/>
    <w:rsid w:val="008B6475"/>
    <w:rsid w:val="008C5930"/>
    <w:rsid w:val="008D45D9"/>
    <w:rsid w:val="008D6306"/>
    <w:rsid w:val="008D7004"/>
    <w:rsid w:val="008E20B6"/>
    <w:rsid w:val="008E590C"/>
    <w:rsid w:val="0091681C"/>
    <w:rsid w:val="00954461"/>
    <w:rsid w:val="0095543B"/>
    <w:rsid w:val="00981289"/>
    <w:rsid w:val="00983B96"/>
    <w:rsid w:val="009B06D0"/>
    <w:rsid w:val="009B588E"/>
    <w:rsid w:val="009C081C"/>
    <w:rsid w:val="009E7834"/>
    <w:rsid w:val="00A347CF"/>
    <w:rsid w:val="00A3626F"/>
    <w:rsid w:val="00A55030"/>
    <w:rsid w:val="00A6621B"/>
    <w:rsid w:val="00A7247E"/>
    <w:rsid w:val="00A92B24"/>
    <w:rsid w:val="00A978F9"/>
    <w:rsid w:val="00AA508B"/>
    <w:rsid w:val="00AB36A4"/>
    <w:rsid w:val="00AC7F46"/>
    <w:rsid w:val="00AD02AE"/>
    <w:rsid w:val="00AD18F0"/>
    <w:rsid w:val="00AE00A5"/>
    <w:rsid w:val="00B04497"/>
    <w:rsid w:val="00B14286"/>
    <w:rsid w:val="00B15EBB"/>
    <w:rsid w:val="00B255A0"/>
    <w:rsid w:val="00B400AF"/>
    <w:rsid w:val="00B41DA0"/>
    <w:rsid w:val="00B44424"/>
    <w:rsid w:val="00B60D68"/>
    <w:rsid w:val="00B735D9"/>
    <w:rsid w:val="00B7421E"/>
    <w:rsid w:val="00BA788F"/>
    <w:rsid w:val="00C055DE"/>
    <w:rsid w:val="00C0619C"/>
    <w:rsid w:val="00C25EC8"/>
    <w:rsid w:val="00C36583"/>
    <w:rsid w:val="00C6250D"/>
    <w:rsid w:val="00C65329"/>
    <w:rsid w:val="00C65A51"/>
    <w:rsid w:val="00C66D4A"/>
    <w:rsid w:val="00CB498C"/>
    <w:rsid w:val="00CC32FA"/>
    <w:rsid w:val="00CD378B"/>
    <w:rsid w:val="00CD412B"/>
    <w:rsid w:val="00CD4ACF"/>
    <w:rsid w:val="00CD61B3"/>
    <w:rsid w:val="00D034A0"/>
    <w:rsid w:val="00D151CE"/>
    <w:rsid w:val="00D6019B"/>
    <w:rsid w:val="00D72D1E"/>
    <w:rsid w:val="00D87791"/>
    <w:rsid w:val="00D92A4B"/>
    <w:rsid w:val="00D93E61"/>
    <w:rsid w:val="00DB7A67"/>
    <w:rsid w:val="00DD4007"/>
    <w:rsid w:val="00DD4D0E"/>
    <w:rsid w:val="00DD7557"/>
    <w:rsid w:val="00DF5273"/>
    <w:rsid w:val="00E0122E"/>
    <w:rsid w:val="00E024F0"/>
    <w:rsid w:val="00E049B8"/>
    <w:rsid w:val="00E054BD"/>
    <w:rsid w:val="00E342DA"/>
    <w:rsid w:val="00E40985"/>
    <w:rsid w:val="00E62773"/>
    <w:rsid w:val="00E84482"/>
    <w:rsid w:val="00E9663C"/>
    <w:rsid w:val="00EC7B1B"/>
    <w:rsid w:val="00ED08F6"/>
    <w:rsid w:val="00ED1E1E"/>
    <w:rsid w:val="00EE3D43"/>
    <w:rsid w:val="00EE5986"/>
    <w:rsid w:val="00F02405"/>
    <w:rsid w:val="00F1000C"/>
    <w:rsid w:val="00F341ED"/>
    <w:rsid w:val="00F45783"/>
    <w:rsid w:val="00F458C9"/>
    <w:rsid w:val="00F6411B"/>
    <w:rsid w:val="00F85BF5"/>
    <w:rsid w:val="00F86C89"/>
    <w:rsid w:val="00FD4AA8"/>
    <w:rsid w:val="00FECE8E"/>
    <w:rsid w:val="00FF7F28"/>
    <w:rsid w:val="0169FA07"/>
    <w:rsid w:val="01B6F097"/>
    <w:rsid w:val="01D6DCF5"/>
    <w:rsid w:val="01EDC1DC"/>
    <w:rsid w:val="023690A2"/>
    <w:rsid w:val="028BEEF4"/>
    <w:rsid w:val="02AE6074"/>
    <w:rsid w:val="02AE6074"/>
    <w:rsid w:val="0303D73F"/>
    <w:rsid w:val="030EA6EF"/>
    <w:rsid w:val="032715EA"/>
    <w:rsid w:val="03664619"/>
    <w:rsid w:val="03D04D5A"/>
    <w:rsid w:val="03E890D6"/>
    <w:rsid w:val="048A266C"/>
    <w:rsid w:val="04B74D2A"/>
    <w:rsid w:val="050BCEB2"/>
    <w:rsid w:val="055D790F"/>
    <w:rsid w:val="059DF2E2"/>
    <w:rsid w:val="05B47056"/>
    <w:rsid w:val="0676AD60"/>
    <w:rsid w:val="0676AD60"/>
    <w:rsid w:val="068A3A07"/>
    <w:rsid w:val="06A848BF"/>
    <w:rsid w:val="0763D176"/>
    <w:rsid w:val="07CC9F01"/>
    <w:rsid w:val="07D97F56"/>
    <w:rsid w:val="07F27F92"/>
    <w:rsid w:val="07F2EC4D"/>
    <w:rsid w:val="08406471"/>
    <w:rsid w:val="08B96EB1"/>
    <w:rsid w:val="08D76A97"/>
    <w:rsid w:val="08DBBFAB"/>
    <w:rsid w:val="0909ACC8"/>
    <w:rsid w:val="09E732FB"/>
    <w:rsid w:val="09F8F866"/>
    <w:rsid w:val="09FD01CB"/>
    <w:rsid w:val="0A33891C"/>
    <w:rsid w:val="0A41D1C9"/>
    <w:rsid w:val="0A580A61"/>
    <w:rsid w:val="0B308E4E"/>
    <w:rsid w:val="0BC95FD9"/>
    <w:rsid w:val="0BE331DB"/>
    <w:rsid w:val="0BEB4F3D"/>
    <w:rsid w:val="0BF0B2DA"/>
    <w:rsid w:val="0C097B38"/>
    <w:rsid w:val="0C380912"/>
    <w:rsid w:val="0C6B68A9"/>
    <w:rsid w:val="0CADD656"/>
    <w:rsid w:val="0D2C5308"/>
    <w:rsid w:val="0DCD6395"/>
    <w:rsid w:val="0E13E260"/>
    <w:rsid w:val="0E2C89BB"/>
    <w:rsid w:val="0E9FE3D1"/>
    <w:rsid w:val="0EB7E89F"/>
    <w:rsid w:val="0EBD0DC6"/>
    <w:rsid w:val="0EE9C86A"/>
    <w:rsid w:val="0EEF41AA"/>
    <w:rsid w:val="0F0503BB"/>
    <w:rsid w:val="0F2626B7"/>
    <w:rsid w:val="0F7A427A"/>
    <w:rsid w:val="0F873421"/>
    <w:rsid w:val="0F954688"/>
    <w:rsid w:val="0F9D2B8E"/>
    <w:rsid w:val="0F9D2B8E"/>
    <w:rsid w:val="0FAD4224"/>
    <w:rsid w:val="0FAEB1D1"/>
    <w:rsid w:val="0FCAEA5A"/>
    <w:rsid w:val="0FD26C24"/>
    <w:rsid w:val="10699602"/>
    <w:rsid w:val="10BC1424"/>
    <w:rsid w:val="10E2D588"/>
    <w:rsid w:val="10ED9369"/>
    <w:rsid w:val="110895C0"/>
    <w:rsid w:val="124C11CD"/>
    <w:rsid w:val="12D110EB"/>
    <w:rsid w:val="12EB48CE"/>
    <w:rsid w:val="13461847"/>
    <w:rsid w:val="13673DAD"/>
    <w:rsid w:val="13BEB583"/>
    <w:rsid w:val="144853AE"/>
    <w:rsid w:val="146A8E71"/>
    <w:rsid w:val="14ABCF03"/>
    <w:rsid w:val="14F6925A"/>
    <w:rsid w:val="15023C1D"/>
    <w:rsid w:val="150D98C6"/>
    <w:rsid w:val="1537D297"/>
    <w:rsid w:val="1553FA17"/>
    <w:rsid w:val="156D4AA8"/>
    <w:rsid w:val="1580F1EE"/>
    <w:rsid w:val="15E282EC"/>
    <w:rsid w:val="15F71AF7"/>
    <w:rsid w:val="168E5680"/>
    <w:rsid w:val="173FC609"/>
    <w:rsid w:val="17844D43"/>
    <w:rsid w:val="17EBB058"/>
    <w:rsid w:val="183F8684"/>
    <w:rsid w:val="185A27ED"/>
    <w:rsid w:val="1872C4D8"/>
    <w:rsid w:val="18780121"/>
    <w:rsid w:val="189429E1"/>
    <w:rsid w:val="1947FD6E"/>
    <w:rsid w:val="19C67680"/>
    <w:rsid w:val="1A6F96E2"/>
    <w:rsid w:val="1AF43DFF"/>
    <w:rsid w:val="1B397D2F"/>
    <w:rsid w:val="1B63CDB5"/>
    <w:rsid w:val="1BCB2D94"/>
    <w:rsid w:val="1C3E1502"/>
    <w:rsid w:val="1C4B4BC9"/>
    <w:rsid w:val="1C6661CE"/>
    <w:rsid w:val="1D145955"/>
    <w:rsid w:val="1D7306AA"/>
    <w:rsid w:val="1D7E26CF"/>
    <w:rsid w:val="1E18EB37"/>
    <w:rsid w:val="1E85FECC"/>
    <w:rsid w:val="1EC6E46E"/>
    <w:rsid w:val="1ECAE0D6"/>
    <w:rsid w:val="1ECAE0D6"/>
    <w:rsid w:val="1EEE9AD6"/>
    <w:rsid w:val="1F494328"/>
    <w:rsid w:val="1F5589E5"/>
    <w:rsid w:val="1F65E2BF"/>
    <w:rsid w:val="1F6C24CE"/>
    <w:rsid w:val="1FD792E1"/>
    <w:rsid w:val="203B4FF0"/>
    <w:rsid w:val="204D600D"/>
    <w:rsid w:val="204D7E7D"/>
    <w:rsid w:val="20BFE363"/>
    <w:rsid w:val="20FB7351"/>
    <w:rsid w:val="213B4928"/>
    <w:rsid w:val="214E1AA0"/>
    <w:rsid w:val="21627F04"/>
    <w:rsid w:val="2199C088"/>
    <w:rsid w:val="21BEF1F9"/>
    <w:rsid w:val="21FCE65D"/>
    <w:rsid w:val="223E9E9C"/>
    <w:rsid w:val="22755080"/>
    <w:rsid w:val="22906BA9"/>
    <w:rsid w:val="22D87F47"/>
    <w:rsid w:val="23080522"/>
    <w:rsid w:val="23444C04"/>
    <w:rsid w:val="235EA71C"/>
    <w:rsid w:val="23EC2431"/>
    <w:rsid w:val="23EC2431"/>
    <w:rsid w:val="24070FD1"/>
    <w:rsid w:val="2452EFC5"/>
    <w:rsid w:val="246F571F"/>
    <w:rsid w:val="24926F71"/>
    <w:rsid w:val="2496C55C"/>
    <w:rsid w:val="25741E5D"/>
    <w:rsid w:val="25CB6446"/>
    <w:rsid w:val="261D58EE"/>
    <w:rsid w:val="26BF4411"/>
    <w:rsid w:val="274DF142"/>
    <w:rsid w:val="2754615A"/>
    <w:rsid w:val="2767B487"/>
    <w:rsid w:val="27BB8C34"/>
    <w:rsid w:val="27C3E8A3"/>
    <w:rsid w:val="27DD7450"/>
    <w:rsid w:val="28595C25"/>
    <w:rsid w:val="285D8FF7"/>
    <w:rsid w:val="28A05FFE"/>
    <w:rsid w:val="28A5AF56"/>
    <w:rsid w:val="28B2E846"/>
    <w:rsid w:val="28BBBDEB"/>
    <w:rsid w:val="28DDD549"/>
    <w:rsid w:val="28FD5AC2"/>
    <w:rsid w:val="2906119E"/>
    <w:rsid w:val="29374835"/>
    <w:rsid w:val="29996F72"/>
    <w:rsid w:val="29F70208"/>
    <w:rsid w:val="2A81953F"/>
    <w:rsid w:val="2AD6F6E7"/>
    <w:rsid w:val="2AF68449"/>
    <w:rsid w:val="2B584D33"/>
    <w:rsid w:val="2B7CDC49"/>
    <w:rsid w:val="2C1A4B7F"/>
    <w:rsid w:val="2C57E86F"/>
    <w:rsid w:val="2C7B6195"/>
    <w:rsid w:val="2C9B3CB2"/>
    <w:rsid w:val="2D03E81B"/>
    <w:rsid w:val="2D2CBF5C"/>
    <w:rsid w:val="2D386578"/>
    <w:rsid w:val="2D83404C"/>
    <w:rsid w:val="2DA7E07E"/>
    <w:rsid w:val="2DB678B8"/>
    <w:rsid w:val="2DCFC559"/>
    <w:rsid w:val="2DCFC559"/>
    <w:rsid w:val="2E026D86"/>
    <w:rsid w:val="2E1FC6D1"/>
    <w:rsid w:val="2E20A01B"/>
    <w:rsid w:val="2E41BA10"/>
    <w:rsid w:val="2E4CABB2"/>
    <w:rsid w:val="2E62EA9F"/>
    <w:rsid w:val="2F033152"/>
    <w:rsid w:val="2F061F0E"/>
    <w:rsid w:val="2F1019D3"/>
    <w:rsid w:val="2F313D85"/>
    <w:rsid w:val="300A5F5E"/>
    <w:rsid w:val="306B1C8D"/>
    <w:rsid w:val="306C9BFA"/>
    <w:rsid w:val="309F2F43"/>
    <w:rsid w:val="30C7B987"/>
    <w:rsid w:val="3107347E"/>
    <w:rsid w:val="31540BC2"/>
    <w:rsid w:val="315728F9"/>
    <w:rsid w:val="317C7328"/>
    <w:rsid w:val="31C5DAAA"/>
    <w:rsid w:val="31DC4A7A"/>
    <w:rsid w:val="31FA9765"/>
    <w:rsid w:val="32390C06"/>
    <w:rsid w:val="32642B9E"/>
    <w:rsid w:val="32C6802C"/>
    <w:rsid w:val="337CD385"/>
    <w:rsid w:val="33CFE752"/>
    <w:rsid w:val="33E9D1EC"/>
    <w:rsid w:val="3411D262"/>
    <w:rsid w:val="34798B86"/>
    <w:rsid w:val="3497AAD5"/>
    <w:rsid w:val="349C0954"/>
    <w:rsid w:val="34BB139D"/>
    <w:rsid w:val="34D6AADC"/>
    <w:rsid w:val="350D8C7E"/>
    <w:rsid w:val="350FECC9"/>
    <w:rsid w:val="353DF844"/>
    <w:rsid w:val="35658273"/>
    <w:rsid w:val="35663DD4"/>
    <w:rsid w:val="3654CDCB"/>
    <w:rsid w:val="36B3BAA1"/>
    <w:rsid w:val="36DB2761"/>
    <w:rsid w:val="37698098"/>
    <w:rsid w:val="3779F585"/>
    <w:rsid w:val="37A3586A"/>
    <w:rsid w:val="37D91408"/>
    <w:rsid w:val="37E3C834"/>
    <w:rsid w:val="383997C1"/>
    <w:rsid w:val="386B6E38"/>
    <w:rsid w:val="38F136DD"/>
    <w:rsid w:val="38F9E0BB"/>
    <w:rsid w:val="393931E8"/>
    <w:rsid w:val="3965A886"/>
    <w:rsid w:val="39DCEB08"/>
    <w:rsid w:val="3A0CB8EF"/>
    <w:rsid w:val="3A9945CE"/>
    <w:rsid w:val="3ACEF4C9"/>
    <w:rsid w:val="3B5B8C7F"/>
    <w:rsid w:val="3BACAAD2"/>
    <w:rsid w:val="3BBF12A5"/>
    <w:rsid w:val="3BD262EA"/>
    <w:rsid w:val="3BE91E5E"/>
    <w:rsid w:val="3C2F476A"/>
    <w:rsid w:val="3C3DD022"/>
    <w:rsid w:val="3C7585A5"/>
    <w:rsid w:val="3CBBCD23"/>
    <w:rsid w:val="3CFF5A34"/>
    <w:rsid w:val="3D29556E"/>
    <w:rsid w:val="3D2D03C7"/>
    <w:rsid w:val="3DCDBC34"/>
    <w:rsid w:val="3DEDD10F"/>
    <w:rsid w:val="3DEDD10F"/>
    <w:rsid w:val="3E17BB7A"/>
    <w:rsid w:val="3E6C6FD9"/>
    <w:rsid w:val="3EE3558B"/>
    <w:rsid w:val="3EFD8800"/>
    <w:rsid w:val="3F57F425"/>
    <w:rsid w:val="3F5E7584"/>
    <w:rsid w:val="3FA48C7C"/>
    <w:rsid w:val="3FDA6542"/>
    <w:rsid w:val="40E35F1F"/>
    <w:rsid w:val="40F5D9FE"/>
    <w:rsid w:val="40F5D9FE"/>
    <w:rsid w:val="413CF045"/>
    <w:rsid w:val="413FEA9F"/>
    <w:rsid w:val="41B50971"/>
    <w:rsid w:val="41BE8EF8"/>
    <w:rsid w:val="422FD3B7"/>
    <w:rsid w:val="424543C0"/>
    <w:rsid w:val="425F296B"/>
    <w:rsid w:val="427DE3E8"/>
    <w:rsid w:val="4283BDB2"/>
    <w:rsid w:val="429CEACE"/>
    <w:rsid w:val="42A7E300"/>
    <w:rsid w:val="42ABB7C3"/>
    <w:rsid w:val="42CB3CE8"/>
    <w:rsid w:val="42F3F01F"/>
    <w:rsid w:val="43186C41"/>
    <w:rsid w:val="43925639"/>
    <w:rsid w:val="43C87BC1"/>
    <w:rsid w:val="445C852B"/>
    <w:rsid w:val="44ADE14C"/>
    <w:rsid w:val="44B3C7BC"/>
    <w:rsid w:val="44F69ED9"/>
    <w:rsid w:val="44FCFBFE"/>
    <w:rsid w:val="451F7B0C"/>
    <w:rsid w:val="4576934C"/>
    <w:rsid w:val="45AFE8BC"/>
    <w:rsid w:val="46562B72"/>
    <w:rsid w:val="46BF72AA"/>
    <w:rsid w:val="46D829E8"/>
    <w:rsid w:val="46D829E8"/>
    <w:rsid w:val="46DBAEAB"/>
    <w:rsid w:val="46F59BE2"/>
    <w:rsid w:val="46F96F41"/>
    <w:rsid w:val="46FFCC61"/>
    <w:rsid w:val="46FFCC61"/>
    <w:rsid w:val="47BF815E"/>
    <w:rsid w:val="48A7E3C4"/>
    <w:rsid w:val="4942F8BD"/>
    <w:rsid w:val="49A11DA9"/>
    <w:rsid w:val="49AEC8B7"/>
    <w:rsid w:val="49CB0461"/>
    <w:rsid w:val="4A2A250E"/>
    <w:rsid w:val="4A2AFC47"/>
    <w:rsid w:val="4A98B463"/>
    <w:rsid w:val="4AD30BA4"/>
    <w:rsid w:val="4B0C8F01"/>
    <w:rsid w:val="4B183CEE"/>
    <w:rsid w:val="4B3961F3"/>
    <w:rsid w:val="4B9CE5A6"/>
    <w:rsid w:val="4BA9270E"/>
    <w:rsid w:val="4BB63985"/>
    <w:rsid w:val="4BE96534"/>
    <w:rsid w:val="4C3ECE45"/>
    <w:rsid w:val="4C4A92A1"/>
    <w:rsid w:val="4C4DAA51"/>
    <w:rsid w:val="4C4DAA51"/>
    <w:rsid w:val="4C592D12"/>
    <w:rsid w:val="4C952FE3"/>
    <w:rsid w:val="4CA5ACE1"/>
    <w:rsid w:val="4CC88D1F"/>
    <w:rsid w:val="4CD563B1"/>
    <w:rsid w:val="4CDEFEB1"/>
    <w:rsid w:val="4D62BC87"/>
    <w:rsid w:val="4D6BC0DC"/>
    <w:rsid w:val="4DA3991A"/>
    <w:rsid w:val="4E2FFCDB"/>
    <w:rsid w:val="4E5C9378"/>
    <w:rsid w:val="4E6701F4"/>
    <w:rsid w:val="4E711B27"/>
    <w:rsid w:val="4E7D3332"/>
    <w:rsid w:val="4EA36EE6"/>
    <w:rsid w:val="4F487A86"/>
    <w:rsid w:val="4FE76589"/>
    <w:rsid w:val="5059DFE9"/>
    <w:rsid w:val="5072EC1A"/>
    <w:rsid w:val="509B41D5"/>
    <w:rsid w:val="50AD662A"/>
    <w:rsid w:val="5113AF28"/>
    <w:rsid w:val="5123BB2A"/>
    <w:rsid w:val="513A872B"/>
    <w:rsid w:val="516616FB"/>
    <w:rsid w:val="529A7E75"/>
    <w:rsid w:val="5340994D"/>
    <w:rsid w:val="53EF91CF"/>
    <w:rsid w:val="53EF91CF"/>
    <w:rsid w:val="53FEF810"/>
    <w:rsid w:val="542FC8E7"/>
    <w:rsid w:val="544ADF9C"/>
    <w:rsid w:val="5451E8B1"/>
    <w:rsid w:val="548F4F1B"/>
    <w:rsid w:val="54AA452F"/>
    <w:rsid w:val="54AA452F"/>
    <w:rsid w:val="55C04A46"/>
    <w:rsid w:val="56186FA1"/>
    <w:rsid w:val="564B9AE1"/>
    <w:rsid w:val="564C6E7B"/>
    <w:rsid w:val="569C7680"/>
    <w:rsid w:val="569C7680"/>
    <w:rsid w:val="56D9E2D7"/>
    <w:rsid w:val="5785EBF1"/>
    <w:rsid w:val="57F6A79E"/>
    <w:rsid w:val="585BBA29"/>
    <w:rsid w:val="58830D96"/>
    <w:rsid w:val="58ED7B54"/>
    <w:rsid w:val="58F2D3D3"/>
    <w:rsid w:val="59393E4C"/>
    <w:rsid w:val="59393E4C"/>
    <w:rsid w:val="5980ACCC"/>
    <w:rsid w:val="59F05053"/>
    <w:rsid w:val="5A34141A"/>
    <w:rsid w:val="5AC7A84F"/>
    <w:rsid w:val="5B0E1714"/>
    <w:rsid w:val="5B715D88"/>
    <w:rsid w:val="5B73184B"/>
    <w:rsid w:val="5B854007"/>
    <w:rsid w:val="5BDFA165"/>
    <w:rsid w:val="5BF3F9F7"/>
    <w:rsid w:val="5C87B668"/>
    <w:rsid w:val="5CADE163"/>
    <w:rsid w:val="5DFAC87B"/>
    <w:rsid w:val="5F306481"/>
    <w:rsid w:val="5F572021"/>
    <w:rsid w:val="5F7D2F23"/>
    <w:rsid w:val="5FA9E727"/>
    <w:rsid w:val="60363642"/>
    <w:rsid w:val="608CE446"/>
    <w:rsid w:val="609A7DBF"/>
    <w:rsid w:val="617A797C"/>
    <w:rsid w:val="61989C5C"/>
    <w:rsid w:val="61C7BB97"/>
    <w:rsid w:val="61E7BB02"/>
    <w:rsid w:val="61F64F06"/>
    <w:rsid w:val="622FEFE2"/>
    <w:rsid w:val="62564419"/>
    <w:rsid w:val="62F62FB6"/>
    <w:rsid w:val="6300EC85"/>
    <w:rsid w:val="632BB82D"/>
    <w:rsid w:val="636F8398"/>
    <w:rsid w:val="63A75B55"/>
    <w:rsid w:val="63D7637C"/>
    <w:rsid w:val="645AB176"/>
    <w:rsid w:val="649FA02B"/>
    <w:rsid w:val="64AE1290"/>
    <w:rsid w:val="64B977E2"/>
    <w:rsid w:val="64E4C512"/>
    <w:rsid w:val="652186CE"/>
    <w:rsid w:val="65CC65EF"/>
    <w:rsid w:val="65D1C3EA"/>
    <w:rsid w:val="66135F6B"/>
    <w:rsid w:val="66260FF0"/>
    <w:rsid w:val="6687BB07"/>
    <w:rsid w:val="6687BB07"/>
    <w:rsid w:val="66B7201D"/>
    <w:rsid w:val="671F18DB"/>
    <w:rsid w:val="67717033"/>
    <w:rsid w:val="693B082F"/>
    <w:rsid w:val="693B082F"/>
    <w:rsid w:val="6980F859"/>
    <w:rsid w:val="69B8A04C"/>
    <w:rsid w:val="69BB96FA"/>
    <w:rsid w:val="69DACA84"/>
    <w:rsid w:val="6A48C774"/>
    <w:rsid w:val="6B29531D"/>
    <w:rsid w:val="6B79A006"/>
    <w:rsid w:val="6C559175"/>
    <w:rsid w:val="6C5A6BA0"/>
    <w:rsid w:val="6C89EABD"/>
    <w:rsid w:val="6CBED02C"/>
    <w:rsid w:val="6CCD2619"/>
    <w:rsid w:val="6D006E1B"/>
    <w:rsid w:val="6D55BA4E"/>
    <w:rsid w:val="6DF5FD90"/>
    <w:rsid w:val="6E2B6308"/>
    <w:rsid w:val="6E3619EC"/>
    <w:rsid w:val="6E3A9B2A"/>
    <w:rsid w:val="6EACE5CF"/>
    <w:rsid w:val="6EAF9559"/>
    <w:rsid w:val="6EC4D279"/>
    <w:rsid w:val="6EDA199D"/>
    <w:rsid w:val="6EF7D209"/>
    <w:rsid w:val="6EF8FC7A"/>
    <w:rsid w:val="6F0465D9"/>
    <w:rsid w:val="6F0CCF18"/>
    <w:rsid w:val="700D2493"/>
    <w:rsid w:val="7045AED2"/>
    <w:rsid w:val="704BCEBB"/>
    <w:rsid w:val="7074C3AA"/>
    <w:rsid w:val="70DFC4D4"/>
    <w:rsid w:val="719C5CB3"/>
    <w:rsid w:val="724F6539"/>
    <w:rsid w:val="7283FEFF"/>
    <w:rsid w:val="72BE13CC"/>
    <w:rsid w:val="738BD56F"/>
    <w:rsid w:val="73C625B1"/>
    <w:rsid w:val="73C625B1"/>
    <w:rsid w:val="74B8DFC3"/>
    <w:rsid w:val="74CD54A7"/>
    <w:rsid w:val="7532E3D4"/>
    <w:rsid w:val="75652B4E"/>
    <w:rsid w:val="75A995CB"/>
    <w:rsid w:val="75D01971"/>
    <w:rsid w:val="75DDAF60"/>
    <w:rsid w:val="760E975B"/>
    <w:rsid w:val="76140D95"/>
    <w:rsid w:val="765C7AA0"/>
    <w:rsid w:val="767ADFEF"/>
    <w:rsid w:val="76E5B4D7"/>
    <w:rsid w:val="7709124B"/>
    <w:rsid w:val="7709124B"/>
    <w:rsid w:val="776B0C62"/>
    <w:rsid w:val="776DA341"/>
    <w:rsid w:val="77D5BA1C"/>
    <w:rsid w:val="77E114AC"/>
    <w:rsid w:val="77EACB9C"/>
    <w:rsid w:val="77F16B11"/>
    <w:rsid w:val="7804BD25"/>
    <w:rsid w:val="783D1523"/>
    <w:rsid w:val="78C7B898"/>
    <w:rsid w:val="7938C3D5"/>
    <w:rsid w:val="797509A2"/>
    <w:rsid w:val="7992A829"/>
    <w:rsid w:val="79D2C09A"/>
    <w:rsid w:val="79E0A718"/>
    <w:rsid w:val="79F2F069"/>
    <w:rsid w:val="79F84BAD"/>
    <w:rsid w:val="7A5FAD06"/>
    <w:rsid w:val="7A913491"/>
    <w:rsid w:val="7AACBC2A"/>
    <w:rsid w:val="7B08E65C"/>
    <w:rsid w:val="7B3192D4"/>
    <w:rsid w:val="7B8DCE02"/>
    <w:rsid w:val="7BA4D068"/>
    <w:rsid w:val="7BA4D068"/>
    <w:rsid w:val="7C014873"/>
    <w:rsid w:val="7C4C50C9"/>
    <w:rsid w:val="7CA0FF0B"/>
    <w:rsid w:val="7D0193DF"/>
    <w:rsid w:val="7D33B5B9"/>
    <w:rsid w:val="7DADF0DA"/>
    <w:rsid w:val="7DE7AAA4"/>
    <w:rsid w:val="7E52EEB0"/>
    <w:rsid w:val="7E8E8D1C"/>
    <w:rsid w:val="7EB6319B"/>
    <w:rsid w:val="7EF55709"/>
    <w:rsid w:val="7F3D38FA"/>
    <w:rsid w:val="7F5C03DD"/>
    <w:rsid w:val="7FBACDA3"/>
    <w:rsid w:val="7FF40DF9"/>
    <w:rsid w:val="7FF40DF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C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69FB"/>
    <w:pPr>
      <w:spacing w:before="60" w:after="60" w:line="250" w:lineRule="auto"/>
    </w:pPr>
    <w:rPr>
      <w:rFonts w:cs="Times New Roman (Body CS)"/>
      <w:spacing w:val="10"/>
      <w:sz w:val="20"/>
    </w:rPr>
  </w:style>
  <w:style w:type="paragraph" w:styleId="Heading1">
    <w:name w:val="heading 1"/>
    <w:basedOn w:val="Normal"/>
    <w:next w:val="Normal"/>
    <w:link w:val="Heading1Char"/>
    <w:uiPriority w:val="9"/>
    <w:qFormat/>
    <w:rsid w:val="00E342DA"/>
    <w:pPr>
      <w:keepNext/>
      <w:keepLines/>
      <w:spacing w:before="120" w:after="120" w:line="240" w:lineRule="auto"/>
      <w:outlineLvl w:val="0"/>
    </w:pPr>
    <w:rPr>
      <w:rFonts w:cs="Times New Roman (Headings CS)" w:asciiTheme="majorHAnsi" w:hAnsiTheme="majorHAnsi" w:eastAsiaTheme="majorEastAsia"/>
      <w:b/>
      <w:bCs/>
      <w:caps/>
      <w:color w:val="9E2E20" w:themeColor="accent6" w:themeShade="80"/>
      <w:spacing w:val="20"/>
      <w:sz w:val="24"/>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43A0A"/>
    <w:pPr>
      <w:ind w:left="720"/>
      <w:contextualSpacing/>
    </w:pPr>
  </w:style>
  <w:style w:type="character" w:styleId="Hyperlink">
    <w:name w:val="Hyperlink"/>
    <w:basedOn w:val="DefaultParagraphFont"/>
    <w:uiPriority w:val="99"/>
    <w:rsid w:val="001846B2"/>
    <w:rPr>
      <w:color w:val="0563C1" w:themeColor="hyperlink"/>
      <w:u w:val="single"/>
    </w:rPr>
  </w:style>
  <w:style w:type="character" w:styleId="UnresolvedMention1" w:customStyle="1">
    <w:name w:val="Unresolved Mention1"/>
    <w:basedOn w:val="DefaultParagraphFont"/>
    <w:uiPriority w:val="99"/>
    <w:semiHidden/>
    <w:unhideWhenUsed/>
    <w:rsid w:val="001846B2"/>
    <w:rPr>
      <w:color w:val="605E5C"/>
      <w:shd w:val="clear" w:color="auto" w:fill="E1DFDD"/>
    </w:rPr>
  </w:style>
  <w:style w:type="character" w:styleId="FollowedHyperlink">
    <w:name w:val="FollowedHyperlink"/>
    <w:basedOn w:val="DefaultParagraphFont"/>
    <w:uiPriority w:val="99"/>
    <w:semiHidden/>
    <w:unhideWhenUsed/>
    <w:rsid w:val="00635A59"/>
    <w:rPr>
      <w:color w:val="954F72" w:themeColor="followedHyperlink"/>
      <w:u w:val="single"/>
    </w:rPr>
  </w:style>
  <w:style w:type="paragraph" w:styleId="Title">
    <w:name w:val="Title"/>
    <w:basedOn w:val="Normal"/>
    <w:next w:val="Normal"/>
    <w:link w:val="TitleChar"/>
    <w:uiPriority w:val="10"/>
    <w:qFormat/>
    <w:rsid w:val="00E342DA"/>
    <w:pPr>
      <w:spacing w:before="0" w:after="360"/>
      <w:contextualSpacing/>
    </w:pPr>
    <w:rPr>
      <w:rFonts w:cs="Times New Roman (Headings CS)" w:asciiTheme="majorHAnsi" w:hAnsiTheme="majorHAnsi" w:eastAsiaTheme="majorEastAsia"/>
      <w:caps/>
      <w:noProof/>
      <w:color w:val="515F23" w:themeColor="accent5"/>
      <w:kern w:val="28"/>
      <w:sz w:val="60"/>
      <w:szCs w:val="52"/>
    </w:rPr>
  </w:style>
  <w:style w:type="character" w:styleId="TitleChar" w:customStyle="1">
    <w:name w:val="Title Char"/>
    <w:basedOn w:val="DefaultParagraphFont"/>
    <w:link w:val="Title"/>
    <w:uiPriority w:val="10"/>
    <w:rsid w:val="00E342DA"/>
    <w:rPr>
      <w:rFonts w:cs="Times New Roman (Headings CS)" w:asciiTheme="majorHAnsi" w:hAnsiTheme="majorHAnsi" w:eastAsiaTheme="majorEastAsia"/>
      <w:caps/>
      <w:noProof/>
      <w:color w:val="515F23" w:themeColor="accent5"/>
      <w:spacing w:val="10"/>
      <w:kern w:val="28"/>
      <w:sz w:val="60"/>
      <w:szCs w:val="52"/>
    </w:rPr>
  </w:style>
  <w:style w:type="character" w:styleId="Heading1Char" w:customStyle="1">
    <w:name w:val="Heading 1 Char"/>
    <w:basedOn w:val="DefaultParagraphFont"/>
    <w:link w:val="Heading1"/>
    <w:uiPriority w:val="9"/>
    <w:rsid w:val="00E342DA"/>
    <w:rPr>
      <w:rFonts w:cs="Times New Roman (Headings CS)" w:asciiTheme="majorHAnsi" w:hAnsiTheme="majorHAnsi" w:eastAsiaTheme="majorEastAsia"/>
      <w:b/>
      <w:bCs/>
      <w:caps/>
      <w:color w:val="9E2E20" w:themeColor="accent6" w:themeShade="80"/>
      <w:spacing w:val="20"/>
      <w:szCs w:val="32"/>
    </w:rPr>
  </w:style>
  <w:style w:type="paragraph" w:styleId="checklistindent" w:customStyle="1">
    <w:name w:val="checklist indent"/>
    <w:basedOn w:val="Normal"/>
    <w:qFormat/>
    <w:rsid w:val="008B33BD"/>
    <w:pPr>
      <w:ind w:left="357" w:hanging="357"/>
    </w:pPr>
  </w:style>
  <w:style w:type="paragraph" w:styleId="Header">
    <w:name w:val="header"/>
    <w:basedOn w:val="Normal"/>
    <w:link w:val="HeaderChar"/>
    <w:uiPriority w:val="99"/>
    <w:unhideWhenUsed/>
    <w:rsid w:val="00350D53"/>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350D53"/>
    <w:rPr>
      <w:sz w:val="21"/>
    </w:rPr>
  </w:style>
  <w:style w:type="paragraph" w:styleId="Footer">
    <w:name w:val="footer"/>
    <w:basedOn w:val="Normal"/>
    <w:link w:val="FooterChar"/>
    <w:uiPriority w:val="99"/>
    <w:rsid w:val="00F02405"/>
    <w:pPr>
      <w:tabs>
        <w:tab w:val="center" w:pos="4513"/>
        <w:tab w:val="right" w:pos="9026"/>
      </w:tabs>
      <w:spacing w:before="0" w:after="0" w:line="240" w:lineRule="auto"/>
    </w:pPr>
    <w:rPr>
      <w:b/>
      <w:caps/>
      <w:color w:val="515F23" w:themeColor="accent5"/>
      <w:sz w:val="16"/>
    </w:rPr>
  </w:style>
  <w:style w:type="character" w:styleId="FooterChar" w:customStyle="1">
    <w:name w:val="Footer Char"/>
    <w:basedOn w:val="DefaultParagraphFont"/>
    <w:link w:val="Footer"/>
    <w:uiPriority w:val="99"/>
    <w:rsid w:val="00E342DA"/>
    <w:rPr>
      <w:rFonts w:ascii="Century Gothic" w:hAnsi="Century Gothic" w:cs="Times New Roman (Body CS)"/>
      <w:b/>
      <w:caps/>
      <w:color w:val="515F23" w:themeColor="accent5"/>
      <w:spacing w:val="10"/>
      <w:sz w:val="16"/>
    </w:rPr>
  </w:style>
  <w:style w:type="table" w:styleId="TableGrid">
    <w:name w:val="Table Grid"/>
    <w:basedOn w:val="TableNormal"/>
    <w:uiPriority w:val="59"/>
    <w:rsid w:val="009B06D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342DA"/>
    <w:rPr>
      <w:color w:val="808080"/>
    </w:rPr>
  </w:style>
  <w:style w:type="character" w:styleId="UnresolvedMention">
    <w:name w:val="Unresolved Mention"/>
    <w:basedOn w:val="DefaultParagraphFont"/>
    <w:uiPriority w:val="99"/>
    <w:semiHidden/>
    <w:unhideWhenUsed/>
    <w:rsid w:val="000069FB"/>
    <w:rPr>
      <w:color w:val="605E5C"/>
      <w:shd w:val="clear" w:color="auto" w:fill="E1DFDD"/>
    </w:rPr>
  </w:style>
  <w:style w:type="paragraph" w:styleId="Subtitle">
    <w:name w:val="Subtitle"/>
    <w:basedOn w:val="Normal"/>
    <w:next w:val="Normal"/>
    <w:link w:val="SubtitleChar"/>
    <w:uiPriority w:val="11"/>
    <w:rsid w:val="000069FB"/>
    <w:pPr>
      <w:numPr>
        <w:ilvl w:val="1"/>
      </w:numPr>
      <w:spacing w:after="160"/>
    </w:pPr>
    <w:rPr>
      <w:rFonts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0069FB"/>
    <w:rPr>
      <w:color w:val="5A5A5A" w:themeColor="text1" w:themeTint="A5"/>
      <w:spacing w:val="15"/>
      <w:sz w:val="22"/>
      <w:szCs w:val="22"/>
    </w:rPr>
  </w:style>
  <w:style w:type="character" w:styleId="print1" w:customStyle="1">
    <w:name w:val="print1"/>
    <w:uiPriority w:val="99"/>
    <w:rsid w:val="00EE3D43"/>
    <w:rPr>
      <w:rFonts w:hint="default" w:ascii="Verdana" w:hAnsi="Verdana"/>
      <w:color w:val="333333"/>
      <w:sz w:val="18"/>
    </w:rPr>
  </w:style>
  <w:style w:type="table" w:styleId="PlainTable3">
    <w:name w:val="Plain Table 3"/>
    <w:basedOn w:val="TableNormal"/>
    <w:uiPriority w:val="99"/>
    <w:rsid w:val="004F2F32"/>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2">
    <w:name w:val="List Table 3 Accent 2"/>
    <w:basedOn w:val="TableNormal"/>
    <w:uiPriority w:val="48"/>
    <w:rsid w:val="00130678"/>
    <w:tblPr>
      <w:tblStyleRowBandSize w:val="1"/>
      <w:tblStyleColBandSize w:val="1"/>
      <w:tblBorders>
        <w:top w:val="single" w:color="B8B0ED" w:themeColor="accent2" w:sz="4" w:space="0"/>
        <w:left w:val="single" w:color="B8B0ED" w:themeColor="accent2" w:sz="4" w:space="0"/>
        <w:bottom w:val="single" w:color="B8B0ED" w:themeColor="accent2" w:sz="4" w:space="0"/>
        <w:right w:val="single" w:color="B8B0ED" w:themeColor="accent2" w:sz="4" w:space="0"/>
      </w:tblBorders>
    </w:tblPr>
    <w:tblStylePr w:type="firstRow">
      <w:rPr>
        <w:b/>
        <w:bCs/>
        <w:color w:val="FFFFFF" w:themeColor="background1"/>
      </w:rPr>
      <w:tblPr/>
      <w:tcPr>
        <w:shd w:val="clear" w:color="auto" w:fill="B8B0ED" w:themeFill="accent2"/>
      </w:tcPr>
    </w:tblStylePr>
    <w:tblStylePr w:type="lastRow">
      <w:rPr>
        <w:b/>
        <w:bCs/>
      </w:rPr>
      <w:tblPr/>
      <w:tcPr>
        <w:tcBorders>
          <w:top w:val="double" w:color="B8B0E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8B0ED" w:themeColor="accent2" w:sz="4" w:space="0"/>
          <w:right w:val="single" w:color="B8B0ED" w:themeColor="accent2" w:sz="4" w:space="0"/>
        </w:tcBorders>
      </w:tcPr>
    </w:tblStylePr>
    <w:tblStylePr w:type="band1Horz">
      <w:tblPr/>
      <w:tcPr>
        <w:tcBorders>
          <w:top w:val="single" w:color="B8B0ED" w:themeColor="accent2" w:sz="4" w:space="0"/>
          <w:bottom w:val="single" w:color="B8B0E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8B0ED" w:themeColor="accent2" w:sz="4" w:space="0"/>
          <w:left w:val="nil"/>
        </w:tcBorders>
      </w:tcPr>
    </w:tblStylePr>
    <w:tblStylePr w:type="swCell">
      <w:tblPr/>
      <w:tcPr>
        <w:tcBorders>
          <w:top w:val="double" w:color="B8B0ED" w:themeColor="accent2" w:sz="4" w:space="0"/>
          <w:right w:val="nil"/>
        </w:tcBorders>
      </w:tcPr>
    </w:tblStylePr>
  </w:style>
  <w:style w:type="table" w:styleId="ListTable3-Accent5">
    <w:name w:val="List Table 3 Accent 5"/>
    <w:basedOn w:val="TableNormal"/>
    <w:uiPriority w:val="48"/>
    <w:rsid w:val="00130678"/>
    <w:tblPr>
      <w:tblStyleRowBandSize w:val="1"/>
      <w:tblStyleColBandSize w:val="1"/>
      <w:tblBorders>
        <w:top w:val="single" w:color="515F23" w:themeColor="accent5" w:sz="4" w:space="0"/>
        <w:left w:val="single" w:color="515F23" w:themeColor="accent5" w:sz="4" w:space="0"/>
        <w:bottom w:val="single" w:color="515F23" w:themeColor="accent5" w:sz="4" w:space="0"/>
        <w:right w:val="single" w:color="515F23" w:themeColor="accent5" w:sz="4" w:space="0"/>
      </w:tblBorders>
    </w:tblPr>
    <w:tblStylePr w:type="firstRow">
      <w:rPr>
        <w:b/>
        <w:bCs/>
        <w:color w:val="FFFFFF" w:themeColor="background1"/>
      </w:rPr>
      <w:tblPr/>
      <w:tcPr>
        <w:shd w:val="clear" w:color="auto" w:fill="515F23" w:themeFill="accent5"/>
      </w:tcPr>
    </w:tblStylePr>
    <w:tblStylePr w:type="lastRow">
      <w:rPr>
        <w:b/>
        <w:bCs/>
      </w:rPr>
      <w:tblPr/>
      <w:tcPr>
        <w:tcBorders>
          <w:top w:val="double" w:color="515F2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15F23" w:themeColor="accent5" w:sz="4" w:space="0"/>
          <w:right w:val="single" w:color="515F23" w:themeColor="accent5" w:sz="4" w:space="0"/>
        </w:tcBorders>
      </w:tcPr>
    </w:tblStylePr>
    <w:tblStylePr w:type="band1Horz">
      <w:tblPr/>
      <w:tcPr>
        <w:tcBorders>
          <w:top w:val="single" w:color="515F23" w:themeColor="accent5" w:sz="4" w:space="0"/>
          <w:bottom w:val="single" w:color="515F2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15F23" w:themeColor="accent5" w:sz="4" w:space="0"/>
          <w:left w:val="nil"/>
        </w:tcBorders>
      </w:tcPr>
    </w:tblStylePr>
    <w:tblStylePr w:type="swCell">
      <w:tblPr/>
      <w:tcPr>
        <w:tcBorders>
          <w:top w:val="double" w:color="515F23" w:themeColor="accent5" w:sz="4" w:space="0"/>
          <w:right w:val="nil"/>
        </w:tcBorders>
      </w:tcPr>
    </w:tblStylePr>
  </w:style>
  <w:style w:type="table" w:styleId="PlainTable1">
    <w:name w:val="Plain Table 1"/>
    <w:basedOn w:val="TableNormal"/>
    <w:uiPriority w:val="99"/>
    <w:rsid w:val="00130678"/>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9E7834"/>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glossaryDocument" Target="glossary/document.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ad4e3907dc5b4adc" /><Relationship Type="http://schemas.openxmlformats.org/officeDocument/2006/relationships/image" Target="/media/image3.png" Id="rId13447782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an.kochar\AppData\Roaming\Microsoft\Templates\Resume%20writing%20checkli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D3E76A24A9416693F3B02824E7EAFD"/>
        <w:category>
          <w:name w:val="General"/>
          <w:gallery w:val="placeholder"/>
        </w:category>
        <w:types>
          <w:type w:val="bbPlcHdr"/>
        </w:types>
        <w:behaviors>
          <w:behavior w:val="content"/>
        </w:behaviors>
        <w:guid w:val="{D039D38A-24CF-4AC6-A17A-D96BC82DBAC8}"/>
      </w:docPartPr>
      <w:docPartBody>
        <w:p w:rsidR="004C5D2D" w:rsidRDefault="00D034A0">
          <w:pPr>
            <w:pStyle w:val="EED3E76A24A9416693F3B02824E7EAFD"/>
          </w:pPr>
          <w:r w:rsidRPr="00E342DA">
            <w:rPr>
              <w:rStyle w:val="TitleChar"/>
              <w:caps w:val="0"/>
            </w:rPr>
            <w:t>Resume writing checklist</w:t>
          </w:r>
        </w:p>
      </w:docPartBody>
    </w:docPart>
    <w:docPart>
      <w:docPartPr>
        <w:name w:val="B9938BD4393D4DD2A138B47B8ACBC8FA"/>
        <w:category>
          <w:name w:val="General"/>
          <w:gallery w:val="placeholder"/>
        </w:category>
        <w:types>
          <w:type w:val="bbPlcHdr"/>
        </w:types>
        <w:behaviors>
          <w:behavior w:val="content"/>
        </w:behaviors>
        <w:guid w:val="{8E604345-D542-4823-BACE-416CBAD9C2FD}"/>
      </w:docPartPr>
      <w:docPartBody>
        <w:p w:rsidR="004C5D2D" w:rsidRDefault="00D034A0">
          <w:pPr>
            <w:pStyle w:val="B9938BD4393D4DD2A138B47B8ACBC8FA"/>
          </w:pPr>
          <w:r w:rsidRPr="00E342DA">
            <w:t>Format</w:t>
          </w:r>
        </w:p>
      </w:docPartBody>
    </w:docPart>
    <w:docPart>
      <w:docPartPr>
        <w:name w:val="6978C379A6A74ED2B6DCE1A792904DD2"/>
        <w:category>
          <w:name w:val="General"/>
          <w:gallery w:val="placeholder"/>
        </w:category>
        <w:types>
          <w:type w:val="bbPlcHdr"/>
        </w:types>
        <w:behaviors>
          <w:behavior w:val="content"/>
        </w:behaviors>
        <w:guid w:val="{1D9E970E-80AB-4D7D-B7C7-7765D194BA02}"/>
      </w:docPartPr>
      <w:docPartBody>
        <w:p w:rsidR="004C5D2D" w:rsidRDefault="00D034A0">
          <w:pPr>
            <w:pStyle w:val="6978C379A6A74ED2B6DCE1A792904DD2"/>
          </w:pPr>
          <w:r w:rsidRPr="00E342DA">
            <w:t>Education and training</w:t>
          </w:r>
        </w:p>
      </w:docPartBody>
    </w:docPart>
    <w:docPart>
      <w:docPartPr>
        <w:name w:val="CDF4D20E74034DB3A741F934F1BF8964"/>
        <w:category>
          <w:name w:val="General"/>
          <w:gallery w:val="placeholder"/>
        </w:category>
        <w:types>
          <w:type w:val="bbPlcHdr"/>
        </w:types>
        <w:behaviors>
          <w:behavior w:val="content"/>
        </w:behaviors>
        <w:guid w:val="{7BEECF81-0D59-4C02-BE88-A4541BBA52F4}"/>
      </w:docPartPr>
      <w:docPartBody>
        <w:p w:rsidR="004C5D2D" w:rsidRDefault="00D034A0">
          <w:pPr>
            <w:pStyle w:val="CDF4D20E74034DB3A741F934F1BF8964"/>
          </w:pPr>
          <w:r w:rsidRPr="000069FB">
            <w:t>List your education and training in reverse chronological order.</w:t>
          </w:r>
        </w:p>
      </w:docPartBody>
    </w:docPart>
    <w:docPart>
      <w:docPartPr>
        <w:name w:val="448AAAF796934D73A117AD5764505965"/>
        <w:category>
          <w:name w:val="General"/>
          <w:gallery w:val="placeholder"/>
        </w:category>
        <w:types>
          <w:type w:val="bbPlcHdr"/>
        </w:types>
        <w:behaviors>
          <w:behavior w:val="content"/>
        </w:behaviors>
        <w:guid w:val="{4F6D74C9-859F-4EA7-BCB7-3CFCB2CF4EDA}"/>
      </w:docPartPr>
      <w:docPartBody>
        <w:p w:rsidR="004C5D2D" w:rsidRDefault="00D034A0">
          <w:pPr>
            <w:pStyle w:val="448AAAF796934D73A117AD5764505965"/>
          </w:pPr>
          <w:r w:rsidRPr="00E342DA">
            <w:t>Experience</w:t>
          </w:r>
        </w:p>
      </w:docPartBody>
    </w:docPart>
    <w:docPart>
      <w:docPartPr>
        <w:name w:val="C84AE14595654AF0B8C8EB95E5AC8F30"/>
        <w:category>
          <w:name w:val="General"/>
          <w:gallery w:val="placeholder"/>
        </w:category>
        <w:types>
          <w:type w:val="bbPlcHdr"/>
        </w:types>
        <w:behaviors>
          <w:behavior w:val="content"/>
        </w:behaviors>
        <w:guid w:val="{EC3EE79D-EE19-4EBA-8018-0ECC39D3C57F}"/>
      </w:docPartPr>
      <w:docPartBody>
        <w:p w:rsidR="004C5D2D" w:rsidP="000B4F6F" w:rsidRDefault="000B4F6F">
          <w:pPr>
            <w:pStyle w:val="C84AE14595654AF0B8C8EB95E5AC8F30"/>
          </w:pPr>
          <w:r w:rsidRPr="00E342DA">
            <w:t>Contact details</w:t>
          </w:r>
        </w:p>
      </w:docPartBody>
    </w:docPart>
    <w:docPart>
      <w:docPartPr>
        <w:name w:val="CC71A95ADC1A4184A45859E43C892722"/>
        <w:category>
          <w:name w:val="General"/>
          <w:gallery w:val="placeholder"/>
        </w:category>
        <w:types>
          <w:type w:val="bbPlcHdr"/>
        </w:types>
        <w:behaviors>
          <w:behavior w:val="content"/>
        </w:behaviors>
        <w:guid w:val="{7B6CEC21-A592-458B-ABE9-6D1E64DC3C5A}"/>
      </w:docPartPr>
      <w:docPartBody>
        <w:p w:rsidR="00CA6D2A" w:rsidP="0011216F" w:rsidRDefault="0011216F">
          <w:pPr>
            <w:pStyle w:val="CC71A95ADC1A4184A45859E43C892722"/>
          </w:pPr>
          <w:r w:rsidRPr="000069FB">
            <w:t>List your education and training in reverse chronological order.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Anek Devanagari">
    <w:altName w:val="Mangal"/>
    <w:charset w:val="00"/>
    <w:family w:val="auto"/>
    <w:pitch w:val="variable"/>
    <w:sig w:usb0="80008003" w:usb1="00000001"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6F"/>
    <w:rsid w:val="000B4F6F"/>
    <w:rsid w:val="0011216F"/>
    <w:rsid w:val="004C0A0D"/>
    <w:rsid w:val="004C5D2D"/>
    <w:rsid w:val="004D14BF"/>
    <w:rsid w:val="005F4F0B"/>
    <w:rsid w:val="00682DF1"/>
    <w:rsid w:val="006B4D9E"/>
    <w:rsid w:val="006F1264"/>
    <w:rsid w:val="007F2228"/>
    <w:rsid w:val="00A20C3F"/>
    <w:rsid w:val="00BB438F"/>
    <w:rsid w:val="00BE00D5"/>
    <w:rsid w:val="00C4512E"/>
    <w:rsid w:val="00C82A8A"/>
    <w:rsid w:val="00CA6D2A"/>
    <w:rsid w:val="00D03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50" w:lineRule="auto"/>
      <w:contextualSpacing/>
    </w:pPr>
    <w:rPr>
      <w:rFonts w:asciiTheme="majorHAnsi" w:eastAsiaTheme="majorEastAsia" w:hAnsiTheme="majorHAnsi" w:cs="Times New Roman (Headings CS)"/>
      <w:caps/>
      <w:noProof/>
      <w:color w:val="5B9BD5" w:themeColor="accent5"/>
      <w:spacing w:val="10"/>
      <w:kern w:val="28"/>
      <w:sz w:val="60"/>
      <w:szCs w:val="52"/>
      <w14:ligatures w14:val="none"/>
    </w:rPr>
  </w:style>
  <w:style w:type="character" w:customStyle="1" w:styleId="TitleChar">
    <w:name w:val="Title Char"/>
    <w:basedOn w:val="DefaultParagraphFont"/>
    <w:link w:val="Title"/>
    <w:uiPriority w:val="10"/>
    <w:rPr>
      <w:rFonts w:asciiTheme="majorHAnsi" w:eastAsiaTheme="majorEastAsia" w:hAnsiTheme="majorHAnsi" w:cs="Times New Roman (Headings CS)"/>
      <w:caps/>
      <w:noProof/>
      <w:color w:val="5B9BD5" w:themeColor="accent5"/>
      <w:spacing w:val="10"/>
      <w:kern w:val="28"/>
      <w:sz w:val="60"/>
      <w:szCs w:val="52"/>
      <w14:ligatures w14:val="none"/>
    </w:rPr>
  </w:style>
  <w:style w:type="paragraph" w:customStyle="1" w:styleId="EED3E76A24A9416693F3B02824E7EAFD">
    <w:name w:val="EED3E76A24A9416693F3B02824E7EAFD"/>
  </w:style>
  <w:style w:type="paragraph" w:customStyle="1" w:styleId="B9938BD4393D4DD2A138B47B8ACBC8FA">
    <w:name w:val="B9938BD4393D4DD2A138B47B8ACBC8FA"/>
  </w:style>
  <w:style w:type="character" w:styleId="Hyperlink">
    <w:name w:val="Hyperlink"/>
    <w:basedOn w:val="DefaultParagraphFont"/>
    <w:uiPriority w:val="99"/>
    <w:rsid w:val="000B4F6F"/>
    <w:rPr>
      <w:color w:val="0563C1" w:themeColor="hyperlink"/>
      <w:u w:val="single"/>
    </w:rPr>
  </w:style>
  <w:style w:type="paragraph" w:customStyle="1" w:styleId="6978C379A6A74ED2B6DCE1A792904DD2">
    <w:name w:val="6978C379A6A74ED2B6DCE1A792904DD2"/>
  </w:style>
  <w:style w:type="paragraph" w:customStyle="1" w:styleId="CDF4D20E74034DB3A741F934F1BF8964">
    <w:name w:val="CDF4D20E74034DB3A741F934F1BF8964"/>
  </w:style>
  <w:style w:type="paragraph" w:customStyle="1" w:styleId="448AAAF796934D73A117AD5764505965">
    <w:name w:val="448AAAF796934D73A117AD5764505965"/>
  </w:style>
  <w:style w:type="paragraph" w:customStyle="1" w:styleId="C34EFFBE039341EB8737A0943FBE6922">
    <w:name w:val="C34EFFBE039341EB8737A0943FBE6922"/>
    <w:rsid w:val="000B4F6F"/>
  </w:style>
  <w:style w:type="paragraph" w:customStyle="1" w:styleId="EF88CE7404B3448F9906575E0D243C90">
    <w:name w:val="EF88CE7404B3448F9906575E0D243C90"/>
    <w:rsid w:val="000B4F6F"/>
  </w:style>
  <w:style w:type="paragraph" w:customStyle="1" w:styleId="C84AE14595654AF0B8C8EB95E5AC8F30">
    <w:name w:val="C84AE14595654AF0B8C8EB95E5AC8F30"/>
    <w:rsid w:val="000B4F6F"/>
  </w:style>
  <w:style w:type="paragraph" w:customStyle="1" w:styleId="CC71A95ADC1A4184A45859E43C892722">
    <w:name w:val="CC71A95ADC1A4184A45859E43C892722"/>
    <w:rsid w:val="0011216F"/>
  </w:style>
  <w:style w:type="paragraph" w:customStyle="1" w:styleId="7CF0ADCAC5014DC88D6F465EEA6FB99E">
    <w:name w:val="7CF0ADCAC5014DC88D6F465EEA6FB99E"/>
    <w:rsid w:val="0011216F"/>
  </w:style>
  <w:style w:type="paragraph" w:customStyle="1" w:styleId="29EF8F2C5298475FAD9A97C1B31ED6D0">
    <w:name w:val="29EF8F2C5298475FAD9A97C1B31ED6D0"/>
    <w:rsid w:val="0011216F"/>
  </w:style>
  <w:style w:type="paragraph" w:customStyle="1" w:styleId="99EA64CD36EA4477BF69D02BB23BBDB9">
    <w:name w:val="99EA64CD36EA4477BF69D02BB23BBDB9"/>
    <w:rsid w:val="0011216F"/>
  </w:style>
  <w:style w:type="paragraph" w:customStyle="1" w:styleId="A4B67B82D1A44988969239F8EE1FB9D4">
    <w:name w:val="A4B67B82D1A44988969239F8EE1FB9D4"/>
    <w:rsid w:val="001121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00792170">
      <a:dk1>
        <a:srgbClr val="000000"/>
      </a:dk1>
      <a:lt1>
        <a:srgbClr val="FFFFFF"/>
      </a:lt1>
      <a:dk2>
        <a:srgbClr val="44546A"/>
      </a:dk2>
      <a:lt2>
        <a:srgbClr val="E7E6E6"/>
      </a:lt2>
      <a:accent1>
        <a:srgbClr val="D9DC40"/>
      </a:accent1>
      <a:accent2>
        <a:srgbClr val="B8B0ED"/>
      </a:accent2>
      <a:accent3>
        <a:srgbClr val="7FC1CA"/>
      </a:accent3>
      <a:accent4>
        <a:srgbClr val="73B29C"/>
      </a:accent4>
      <a:accent5>
        <a:srgbClr val="515F23"/>
      </a:accent5>
      <a:accent6>
        <a:srgbClr val="E99D93"/>
      </a:accent6>
      <a:hlink>
        <a:srgbClr val="0563C1"/>
      </a:hlink>
      <a:folHlink>
        <a:srgbClr val="954F72"/>
      </a:folHlink>
    </a:clrScheme>
    <a:fontScheme name="Custom 6">
      <a:majorFont>
        <a:latin typeface="Century Schoolbook"/>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93534D-56AD-4079-B1A6-950786BEB75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D68A429-56A2-48CE-A8D6-A6D04D3C6FBE}">
  <ds:schemaRefs>
    <ds:schemaRef ds:uri="http://schemas.microsoft.com/sharepoint/v3/contenttype/forms"/>
  </ds:schemaRefs>
</ds:datastoreItem>
</file>

<file path=customXml/itemProps3.xml><?xml version="1.0" encoding="utf-8"?>
<ds:datastoreItem xmlns:ds="http://schemas.openxmlformats.org/officeDocument/2006/customXml" ds:itemID="{21AF4C96-F2F8-422E-AF0F-FEC8C0A06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Resume%20writing%20checklist.dotx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Vivek Singh</lastModifiedBy>
  <revision>16</revision>
  <dcterms:created xsi:type="dcterms:W3CDTF">2025-11-12T06:11:00.0000000Z</dcterms:created>
  <dcterms:modified xsi:type="dcterms:W3CDTF">2026-04-23T07:42:07.6966396Z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